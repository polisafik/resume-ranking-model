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12D82" w14:textId="77777777" w:rsidR="00AC0977" w:rsidRDefault="00AC0977" w:rsidP="00AC0977">
      <w:pPr>
        <w:pStyle w:val="ac"/>
        <w:rPr>
          <w:bCs/>
        </w:rPr>
      </w:pPr>
      <w:r w:rsidRPr="00F47912">
        <w:t xml:space="preserve">МИНИСТЕРСТВО НАУКИ И </w:t>
      </w:r>
      <w:r w:rsidRPr="00A22A43">
        <w:t>ВЫСШЕГО</w:t>
      </w:r>
      <w:r>
        <w:t xml:space="preserve"> </w:t>
      </w:r>
      <w:r w:rsidRPr="00F47912">
        <w:t>ОБРАЗОВАНИЯ</w:t>
      </w:r>
      <w:r w:rsidRPr="00113C1C">
        <w:br/>
      </w:r>
      <w:r w:rsidRPr="00F47912">
        <w:t>РОССИЙСКОЙ ФЕДЕРАЦИИ</w:t>
      </w:r>
      <w:r w:rsidRPr="00F47912">
        <w:rPr>
          <w:bCs/>
        </w:rPr>
        <w:t xml:space="preserve"> </w:t>
      </w:r>
    </w:p>
    <w:p w14:paraId="38DBB170" w14:textId="77777777" w:rsidR="00AC0977" w:rsidRPr="00A22A43" w:rsidRDefault="00AC0977" w:rsidP="00AC0977"/>
    <w:p w14:paraId="5F32EE07" w14:textId="77777777" w:rsidR="00AC0977" w:rsidRPr="00113C1C" w:rsidRDefault="00AC0977" w:rsidP="00AC0977">
      <w:pPr>
        <w:pStyle w:val="ac"/>
      </w:pPr>
      <w:r>
        <w:t>федеральное г</w:t>
      </w:r>
      <w:r w:rsidRPr="001B21E4">
        <w:t xml:space="preserve">осударственное </w:t>
      </w:r>
      <w:r>
        <w:t xml:space="preserve">автономное </w:t>
      </w:r>
      <w:r w:rsidRPr="00113C1C">
        <w:br/>
      </w:r>
      <w:r w:rsidRPr="001B21E4">
        <w:t>образовательное</w:t>
      </w:r>
      <w:r w:rsidRPr="00113C1C">
        <w:t xml:space="preserve"> </w:t>
      </w:r>
      <w:r w:rsidRPr="001B21E4">
        <w:t>учреждение высшего образования</w:t>
      </w:r>
      <w:r w:rsidRPr="001B21E4">
        <w:br/>
      </w:r>
      <w:r>
        <w:t>«С</w:t>
      </w:r>
      <w:r w:rsidRPr="001B21E4">
        <w:t xml:space="preserve">амарский </w:t>
      </w:r>
      <w:r>
        <w:t xml:space="preserve">национальный исследовательский </w:t>
      </w:r>
      <w:r w:rsidRPr="001B21E4">
        <w:t xml:space="preserve">университет </w:t>
      </w:r>
      <w:r>
        <w:br/>
      </w:r>
      <w:r w:rsidRPr="001B21E4">
        <w:t>имени академика С.П. Королева</w:t>
      </w:r>
      <w:r>
        <w:t>»</w:t>
      </w:r>
      <w:r>
        <w:br/>
      </w:r>
      <w:r w:rsidRPr="00B03AAA">
        <w:rPr>
          <w:bCs/>
        </w:rPr>
        <w:t>(</w:t>
      </w:r>
      <w:r>
        <w:rPr>
          <w:bCs/>
        </w:rPr>
        <w:t>Самарский университет)</w:t>
      </w:r>
    </w:p>
    <w:p w14:paraId="3FE2624D" w14:textId="77777777" w:rsidR="00AC0977" w:rsidRDefault="00AC0977" w:rsidP="00AC0977">
      <w:pPr>
        <w:pStyle w:val="ac"/>
      </w:pPr>
    </w:p>
    <w:p w14:paraId="6AE2030E" w14:textId="77777777" w:rsidR="00AC0977" w:rsidRPr="00D84EC0" w:rsidRDefault="00AC0977" w:rsidP="00AC0977">
      <w:pPr>
        <w:pStyle w:val="ac"/>
      </w:pPr>
      <w:r>
        <w:t>Институт ин</w:t>
      </w:r>
      <w:r w:rsidRPr="00A22A43">
        <w:rPr>
          <w:rStyle w:val="-0"/>
        </w:rPr>
        <w:t>формати</w:t>
      </w:r>
      <w:r>
        <w:t>ки и кибернетики</w:t>
      </w:r>
    </w:p>
    <w:p w14:paraId="7B9C1D2E" w14:textId="77777777" w:rsidR="00AC0977" w:rsidRPr="001B21E4" w:rsidRDefault="00AC0977" w:rsidP="00AC0977">
      <w:pPr>
        <w:pStyle w:val="ac"/>
      </w:pPr>
      <w:r w:rsidRPr="00D84EC0">
        <w:t>Кафедра технической кибернетики</w:t>
      </w:r>
    </w:p>
    <w:p w14:paraId="2F185989" w14:textId="77777777" w:rsidR="00AC0977" w:rsidRDefault="00AC0977" w:rsidP="00AC0977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542F9EEE" w14:textId="77777777" w:rsidR="00AC0977" w:rsidRDefault="00AC0977" w:rsidP="00AC0977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41F0F936" w14:textId="77777777" w:rsidR="00AC0977" w:rsidRDefault="00AC0977" w:rsidP="00AC0977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549563E8" w14:textId="77777777" w:rsidR="00AC0977" w:rsidRDefault="00AC0977" w:rsidP="00AC0977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0226AC94" w14:textId="77777777" w:rsidR="00AC0977" w:rsidRDefault="00AC0977" w:rsidP="00AC0977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20B74F75" w14:textId="77777777" w:rsidR="00AC0977" w:rsidRDefault="00AC0977" w:rsidP="00AC0977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6A4983AC" w14:textId="77777777" w:rsidR="00AC0977" w:rsidRDefault="00AC0977" w:rsidP="00AC0977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214D50CD" w14:textId="77777777" w:rsidR="00AC0977" w:rsidRPr="00532BA9" w:rsidRDefault="00AC0977" w:rsidP="00AC0977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2E2190DB" w14:textId="77777777" w:rsidR="00AC0977" w:rsidRPr="00532BA9" w:rsidRDefault="00AC0977" w:rsidP="00AC0977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58BEE6DE" w14:textId="77777777" w:rsidR="00AC0977" w:rsidRPr="00B54020" w:rsidRDefault="00AC0977" w:rsidP="00AC0977">
      <w:pPr>
        <w:pStyle w:val="ac"/>
      </w:pPr>
      <w:r w:rsidRPr="00B54020">
        <w:t xml:space="preserve">ВЫПУСКНАЯ КВАЛИФИКАЦИОННАЯ РАБОТА </w:t>
      </w:r>
    </w:p>
    <w:p w14:paraId="2EABAD2A" w14:textId="77777777" w:rsidR="00AC0977" w:rsidRDefault="00AC0977" w:rsidP="00AC0977">
      <w:pPr>
        <w:shd w:val="clear" w:color="auto" w:fill="FFFFFF"/>
        <w:jc w:val="center"/>
        <w:rPr>
          <w:b/>
          <w:bCs/>
          <w:color w:val="000000"/>
          <w:sz w:val="16"/>
          <w:szCs w:val="16"/>
        </w:rPr>
      </w:pPr>
    </w:p>
    <w:p w14:paraId="0B1EE7EC" w14:textId="77777777" w:rsidR="00AC0977" w:rsidRPr="00532BA9" w:rsidRDefault="00AC0977" w:rsidP="00AC0977">
      <w:pPr>
        <w:shd w:val="clear" w:color="auto" w:fill="FFFFFF"/>
        <w:jc w:val="center"/>
        <w:rPr>
          <w:b/>
          <w:bCs/>
          <w:color w:val="000000"/>
          <w:sz w:val="16"/>
          <w:szCs w:val="16"/>
        </w:rPr>
      </w:pPr>
    </w:p>
    <w:p w14:paraId="3BB3FD09" w14:textId="6F41B268" w:rsidR="00AC0977" w:rsidRPr="00AC0977" w:rsidRDefault="00AC0977" w:rsidP="00AC0977">
      <w:pPr>
        <w:pStyle w:val="ab"/>
        <w:rPr>
          <w:color w:val="auto"/>
        </w:rPr>
      </w:pPr>
      <w:r w:rsidRPr="00AC0977">
        <w:rPr>
          <w:color w:val="auto"/>
        </w:rPr>
        <w:t xml:space="preserve">Исследование решения задачи оценки резюме с помощью </w:t>
      </w:r>
      <w:proofErr w:type="spellStart"/>
      <w:r w:rsidRPr="00AC0977">
        <w:rPr>
          <w:color w:val="auto"/>
        </w:rPr>
        <w:t>скоринговых</w:t>
      </w:r>
      <w:proofErr w:type="spellEnd"/>
      <w:r w:rsidRPr="00AC0977">
        <w:rPr>
          <w:color w:val="auto"/>
        </w:rPr>
        <w:t xml:space="preserve"> и </w:t>
      </w:r>
      <w:proofErr w:type="spellStart"/>
      <w:r w:rsidRPr="00AC0977">
        <w:rPr>
          <w:color w:val="auto"/>
        </w:rPr>
        <w:t>нейросетевых</w:t>
      </w:r>
      <w:proofErr w:type="spellEnd"/>
      <w:r w:rsidRPr="00AC0977">
        <w:rPr>
          <w:color w:val="auto"/>
        </w:rPr>
        <w:t xml:space="preserve"> моделей</w:t>
      </w:r>
    </w:p>
    <w:p w14:paraId="02FF13DF" w14:textId="77777777" w:rsidR="00AC0977" w:rsidRPr="00BD6AC4" w:rsidRDefault="00AC0977" w:rsidP="00AC0977">
      <w:pPr>
        <w:shd w:val="clear" w:color="auto" w:fill="FFFFFF"/>
        <w:ind w:left="58"/>
        <w:jc w:val="center"/>
        <w:rPr>
          <w:color w:val="FF0000"/>
          <w:sz w:val="16"/>
          <w:szCs w:val="16"/>
        </w:rPr>
      </w:pPr>
    </w:p>
    <w:p w14:paraId="0EA9FE13" w14:textId="77777777" w:rsidR="00AC0977" w:rsidRDefault="00AC0977" w:rsidP="00AC0977">
      <w:pPr>
        <w:shd w:val="clear" w:color="auto" w:fill="FFFFFF"/>
        <w:ind w:left="58"/>
        <w:jc w:val="center"/>
        <w:rPr>
          <w:sz w:val="16"/>
          <w:szCs w:val="16"/>
        </w:rPr>
      </w:pPr>
    </w:p>
    <w:p w14:paraId="2A84CAE4" w14:textId="77777777" w:rsidR="00AC0977" w:rsidRPr="007971D6" w:rsidRDefault="00AC0977" w:rsidP="00AC0977">
      <w:pPr>
        <w:shd w:val="clear" w:color="auto" w:fill="FFFFFF"/>
        <w:ind w:left="58"/>
        <w:jc w:val="center"/>
        <w:rPr>
          <w:sz w:val="16"/>
          <w:szCs w:val="16"/>
        </w:rPr>
      </w:pPr>
    </w:p>
    <w:p w14:paraId="436848D9" w14:textId="77777777" w:rsidR="00AC0977" w:rsidRPr="007971D6" w:rsidRDefault="00AC0977" w:rsidP="00AC0977">
      <w:pPr>
        <w:shd w:val="clear" w:color="auto" w:fill="FFFFFF"/>
        <w:ind w:left="58"/>
        <w:jc w:val="center"/>
        <w:rPr>
          <w:sz w:val="16"/>
          <w:szCs w:val="16"/>
        </w:rPr>
      </w:pPr>
    </w:p>
    <w:p w14:paraId="12BF7345" w14:textId="2BA0AF98" w:rsidR="00AC0977" w:rsidRPr="00B54020" w:rsidRDefault="00AC0977" w:rsidP="00AC0977">
      <w:pPr>
        <w:pStyle w:val="ac"/>
      </w:pPr>
      <w:r w:rsidRPr="005C5669">
        <w:t xml:space="preserve">по программе бакалавриата </w:t>
      </w:r>
      <w:r>
        <w:t>п</w:t>
      </w:r>
      <w:r w:rsidRPr="00B54020">
        <w:t>о направлению подготовки</w:t>
      </w:r>
      <w:r>
        <w:t xml:space="preserve"> </w:t>
      </w:r>
      <w:r>
        <w:br/>
        <w:t>01.03.02 Прикладная математика и информатика,</w:t>
      </w:r>
    </w:p>
    <w:p w14:paraId="55B5C7A7" w14:textId="77777777" w:rsidR="00AC0977" w:rsidRPr="00476357" w:rsidRDefault="00AC0977" w:rsidP="00AC0977">
      <w:pPr>
        <w:jc w:val="center"/>
        <w:rPr>
          <w:sz w:val="28"/>
        </w:rPr>
      </w:pPr>
      <w:r w:rsidRPr="00476357">
        <w:rPr>
          <w:sz w:val="28"/>
        </w:rPr>
        <w:t>профиль «</w:t>
      </w:r>
      <w:r w:rsidRPr="00164A94">
        <w:rPr>
          <w:color w:val="000000" w:themeColor="text1"/>
          <w:sz w:val="28"/>
        </w:rPr>
        <w:t>Компьютерные науки</w:t>
      </w:r>
      <w:r w:rsidRPr="00476357">
        <w:rPr>
          <w:sz w:val="28"/>
        </w:rPr>
        <w:t>»</w:t>
      </w:r>
    </w:p>
    <w:p w14:paraId="39B9243D" w14:textId="77777777" w:rsidR="00AC0977" w:rsidRDefault="00AC0977" w:rsidP="00AC0977">
      <w:pPr>
        <w:shd w:val="clear" w:color="auto" w:fill="FFFFFF"/>
        <w:ind w:left="58"/>
        <w:jc w:val="center"/>
        <w:rPr>
          <w:sz w:val="16"/>
          <w:szCs w:val="16"/>
        </w:rPr>
      </w:pPr>
    </w:p>
    <w:p w14:paraId="0EB01872" w14:textId="77777777" w:rsidR="00AC0977" w:rsidRPr="007971D6" w:rsidRDefault="00AC0977" w:rsidP="00AC0977">
      <w:pPr>
        <w:shd w:val="clear" w:color="auto" w:fill="FFFFFF"/>
        <w:ind w:left="58"/>
        <w:jc w:val="center"/>
        <w:rPr>
          <w:sz w:val="16"/>
          <w:szCs w:val="16"/>
        </w:rPr>
      </w:pPr>
    </w:p>
    <w:p w14:paraId="14A6908E" w14:textId="77777777" w:rsidR="00AC0977" w:rsidRPr="007971D6" w:rsidRDefault="00AC0977" w:rsidP="00AC0977">
      <w:pPr>
        <w:shd w:val="clear" w:color="auto" w:fill="FFFFFF"/>
        <w:ind w:left="58"/>
        <w:jc w:val="center"/>
        <w:rPr>
          <w:sz w:val="16"/>
          <w:szCs w:val="16"/>
        </w:rPr>
      </w:pPr>
    </w:p>
    <w:p w14:paraId="55044178" w14:textId="19078ABE" w:rsidR="00AC0977" w:rsidRPr="003409D3" w:rsidRDefault="00AC0977" w:rsidP="00AC0977">
      <w:pPr>
        <w:shd w:val="clear" w:color="auto" w:fill="FFFFFF"/>
        <w:tabs>
          <w:tab w:val="left" w:leader="underscore" w:pos="6840"/>
          <w:tab w:val="left" w:pos="6972"/>
        </w:tabs>
        <w:ind w:left="1259"/>
        <w:rPr>
          <w:sz w:val="28"/>
          <w:szCs w:val="28"/>
        </w:rPr>
      </w:pPr>
      <w:r w:rsidRPr="00150B0B">
        <w:rPr>
          <w:sz w:val="28"/>
          <w:szCs w:val="28"/>
        </w:rPr>
        <w:t>Обучающийся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3409D3">
        <w:rPr>
          <w:sz w:val="28"/>
          <w:szCs w:val="28"/>
        </w:rPr>
        <w:t>П.Д. Сафонова</w:t>
      </w:r>
    </w:p>
    <w:p w14:paraId="1F50870A" w14:textId="77777777" w:rsidR="00AC0977" w:rsidRPr="00422D76" w:rsidRDefault="00AC0977" w:rsidP="00AC0977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ind w:left="1259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</w:r>
      <w:r w:rsidRPr="00422D76">
        <w:rPr>
          <w:sz w:val="16"/>
          <w:szCs w:val="16"/>
        </w:rPr>
        <w:t>(</w:t>
      </w:r>
      <w:r w:rsidRPr="00422D76">
        <w:rPr>
          <w:i/>
          <w:sz w:val="16"/>
          <w:szCs w:val="16"/>
        </w:rPr>
        <w:t>подпись</w:t>
      </w:r>
      <w:r w:rsidRPr="00422D76">
        <w:rPr>
          <w:sz w:val="16"/>
          <w:szCs w:val="16"/>
        </w:rPr>
        <w:t>)</w:t>
      </w:r>
    </w:p>
    <w:p w14:paraId="6F595A6E" w14:textId="77777777" w:rsidR="00AC0977" w:rsidRPr="005C5669" w:rsidRDefault="00AC0977" w:rsidP="00AC0977">
      <w:pPr>
        <w:shd w:val="clear" w:color="auto" w:fill="FFFFFF"/>
        <w:tabs>
          <w:tab w:val="left" w:leader="underscore" w:pos="6840"/>
          <w:tab w:val="left" w:pos="6972"/>
        </w:tabs>
        <w:ind w:left="1259"/>
        <w:rPr>
          <w:color w:val="000000"/>
          <w:sz w:val="28"/>
          <w:szCs w:val="28"/>
        </w:rPr>
      </w:pPr>
      <w:r w:rsidRPr="005C5669">
        <w:rPr>
          <w:sz w:val="28"/>
          <w:szCs w:val="28"/>
        </w:rPr>
        <w:t>Научный руководитель</w:t>
      </w:r>
      <w:r w:rsidRPr="005C5669">
        <w:rPr>
          <w:color w:val="000000"/>
          <w:sz w:val="28"/>
          <w:szCs w:val="28"/>
        </w:rPr>
        <w:t xml:space="preserve"> ВКР,</w:t>
      </w:r>
    </w:p>
    <w:p w14:paraId="5C9D5787" w14:textId="0ED1C3D2" w:rsidR="00AC0977" w:rsidRPr="00635E3B" w:rsidRDefault="00491DA6" w:rsidP="00AC0977">
      <w:pPr>
        <w:shd w:val="clear" w:color="auto" w:fill="FFFFFF"/>
        <w:tabs>
          <w:tab w:val="left" w:leader="underscore" w:pos="6840"/>
          <w:tab w:val="left" w:pos="6972"/>
        </w:tabs>
        <w:ind w:left="1259"/>
        <w:rPr>
          <w:sz w:val="28"/>
          <w:szCs w:val="28"/>
        </w:rPr>
      </w:pPr>
      <w:r>
        <w:rPr>
          <w:i/>
          <w:sz w:val="28"/>
          <w:szCs w:val="28"/>
        </w:rPr>
        <w:t>д</w:t>
      </w:r>
      <w:r w:rsidR="003409D3" w:rsidRPr="005A589A">
        <w:rPr>
          <w:i/>
          <w:sz w:val="28"/>
          <w:szCs w:val="28"/>
        </w:rPr>
        <w:t>оцент, к.ф.-м.н.</w:t>
      </w:r>
      <w:r w:rsidR="00AC0977">
        <w:rPr>
          <w:sz w:val="28"/>
          <w:szCs w:val="28"/>
        </w:rPr>
        <w:tab/>
      </w:r>
      <w:r w:rsidR="00AC0977">
        <w:rPr>
          <w:sz w:val="28"/>
          <w:szCs w:val="28"/>
        </w:rPr>
        <w:tab/>
      </w:r>
      <w:r w:rsidR="00AC0977" w:rsidRPr="003409D3">
        <w:rPr>
          <w:sz w:val="28"/>
          <w:szCs w:val="28"/>
        </w:rPr>
        <w:t>А.А. Белоусов</w:t>
      </w:r>
    </w:p>
    <w:p w14:paraId="369DCF90" w14:textId="3222BC5D" w:rsidR="00AC0977" w:rsidRPr="003409D3" w:rsidRDefault="00AC0977" w:rsidP="003409D3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ind w:left="1259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</w:r>
      <w:r w:rsidRPr="00422D76">
        <w:rPr>
          <w:sz w:val="16"/>
          <w:szCs w:val="16"/>
        </w:rPr>
        <w:t>(</w:t>
      </w:r>
      <w:r w:rsidRPr="00422D76">
        <w:rPr>
          <w:i/>
          <w:sz w:val="16"/>
          <w:szCs w:val="16"/>
        </w:rPr>
        <w:t>подпись</w:t>
      </w:r>
      <w:r w:rsidRPr="00422D76">
        <w:rPr>
          <w:sz w:val="16"/>
          <w:szCs w:val="16"/>
        </w:rPr>
        <w:t>)</w:t>
      </w:r>
    </w:p>
    <w:p w14:paraId="5F30935D" w14:textId="77777777" w:rsidR="00AC0977" w:rsidRPr="00635E3B" w:rsidRDefault="00AC0977" w:rsidP="00AC0977">
      <w:pPr>
        <w:shd w:val="clear" w:color="auto" w:fill="FFFFFF"/>
        <w:tabs>
          <w:tab w:val="left" w:leader="underscore" w:pos="6840"/>
          <w:tab w:val="left" w:pos="6972"/>
        </w:tabs>
        <w:ind w:left="1259"/>
        <w:rPr>
          <w:sz w:val="28"/>
          <w:szCs w:val="28"/>
        </w:rPr>
      </w:pPr>
      <w:proofErr w:type="spellStart"/>
      <w:r w:rsidRPr="00635E3B">
        <w:rPr>
          <w:color w:val="000000"/>
          <w:sz w:val="28"/>
          <w:szCs w:val="28"/>
        </w:rPr>
        <w:t>Нормоконтрол</w:t>
      </w:r>
      <w:r>
        <w:rPr>
          <w:color w:val="000000"/>
          <w:sz w:val="28"/>
          <w:szCs w:val="28"/>
        </w:rPr>
        <w:t>ёр</w:t>
      </w:r>
      <w:proofErr w:type="spellEnd"/>
      <w:r>
        <w:rPr>
          <w:color w:val="000000"/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С.В</w:t>
      </w:r>
      <w:r w:rsidRPr="001B21E4">
        <w:rPr>
          <w:sz w:val="28"/>
          <w:szCs w:val="28"/>
        </w:rPr>
        <w:t>.</w:t>
      </w:r>
      <w:r w:rsidRPr="00B54020">
        <w:rPr>
          <w:sz w:val="28"/>
          <w:szCs w:val="28"/>
        </w:rPr>
        <w:t xml:space="preserve"> </w:t>
      </w:r>
      <w:r>
        <w:rPr>
          <w:sz w:val="28"/>
          <w:szCs w:val="28"/>
        </w:rPr>
        <w:t>Суханов</w:t>
      </w:r>
    </w:p>
    <w:p w14:paraId="65923EA2" w14:textId="77777777" w:rsidR="00AC0977" w:rsidRPr="00422D76" w:rsidRDefault="00AC0977" w:rsidP="00AC0977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ind w:left="1259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</w:r>
      <w:r w:rsidRPr="00422D76">
        <w:rPr>
          <w:sz w:val="16"/>
          <w:szCs w:val="16"/>
        </w:rPr>
        <w:t>(</w:t>
      </w:r>
      <w:r w:rsidRPr="00422D76">
        <w:rPr>
          <w:i/>
          <w:sz w:val="16"/>
          <w:szCs w:val="16"/>
        </w:rPr>
        <w:t>подпись</w:t>
      </w:r>
      <w:r w:rsidRPr="00422D76">
        <w:rPr>
          <w:sz w:val="16"/>
          <w:szCs w:val="16"/>
        </w:rPr>
        <w:t>)</w:t>
      </w:r>
    </w:p>
    <w:p w14:paraId="3679C39D" w14:textId="77777777" w:rsidR="00AC0977" w:rsidRPr="00532BA9" w:rsidRDefault="00AC0977" w:rsidP="00AC0977">
      <w:pPr>
        <w:shd w:val="clear" w:color="auto" w:fill="FFFFFF"/>
        <w:ind w:left="1440"/>
        <w:jc w:val="center"/>
        <w:rPr>
          <w:color w:val="000000"/>
          <w:sz w:val="12"/>
          <w:szCs w:val="12"/>
        </w:rPr>
      </w:pPr>
    </w:p>
    <w:p w14:paraId="7852340D" w14:textId="77777777" w:rsidR="00AC0977" w:rsidRPr="00532BA9" w:rsidRDefault="00AC0977" w:rsidP="00AC0977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04A3C4A5" w14:textId="77777777" w:rsidR="00AC0977" w:rsidRDefault="00AC0977" w:rsidP="00AC0977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19BBB367" w14:textId="77777777" w:rsidR="00AC0977" w:rsidRPr="00F04BF5" w:rsidRDefault="00AC0977" w:rsidP="00AC0977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50DE3881" w14:textId="77777777" w:rsidR="00AC0977" w:rsidRPr="00F04BF5" w:rsidRDefault="00AC0977" w:rsidP="00AC0977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782A8EA4" w14:textId="77777777" w:rsidR="00AC0977" w:rsidRDefault="00AC0977" w:rsidP="00AC0977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13AF2B5B" w14:textId="77777777" w:rsidR="00AC0977" w:rsidRPr="00F52609" w:rsidRDefault="00AC0977" w:rsidP="00AC0977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421F0C9D" w14:textId="77777777" w:rsidR="00AC0977" w:rsidRPr="00F04BF5" w:rsidRDefault="00AC0977" w:rsidP="00AC0977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3C33B29C" w14:textId="77777777" w:rsidR="00AC0977" w:rsidRPr="00F04BF5" w:rsidRDefault="00AC0977" w:rsidP="00AC0977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2657E0C4" w14:textId="77777777" w:rsidR="00AC0977" w:rsidRPr="00F04BF5" w:rsidRDefault="00AC0977" w:rsidP="00AC0977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14568DBB" w14:textId="77777777" w:rsidR="00AC0977" w:rsidRPr="00F04BF5" w:rsidRDefault="00AC0977" w:rsidP="00AC0977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57880032" w14:textId="77777777" w:rsidR="00AC0977" w:rsidRPr="00532BA9" w:rsidRDefault="00AC0977" w:rsidP="00AC0977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177C6006" w14:textId="77777777" w:rsidR="00AC0977" w:rsidRDefault="00AC0977" w:rsidP="00AC0977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0EFC3EE2" w14:textId="77777777" w:rsidR="00C605BF" w:rsidRDefault="00C605BF" w:rsidP="00AC0977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2526F1C6" w14:textId="77777777" w:rsidR="00C605BF" w:rsidRDefault="00C605BF" w:rsidP="00AC0977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02AA2EF3" w14:textId="77777777" w:rsidR="00C605BF" w:rsidRDefault="00C605BF" w:rsidP="00AC0977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560B4BF5" w14:textId="77777777" w:rsidR="00C605BF" w:rsidRDefault="00C605BF" w:rsidP="00AC0977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051116F8" w14:textId="77777777" w:rsidR="00C605BF" w:rsidRPr="00532BA9" w:rsidRDefault="00C605BF" w:rsidP="00AC0977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197C8233" w14:textId="77777777" w:rsidR="00AC0977" w:rsidRPr="00532BA9" w:rsidRDefault="00AC0977" w:rsidP="00AC0977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589BA4F5" w14:textId="77777777" w:rsidR="00AC0977" w:rsidRDefault="00AC0977" w:rsidP="00AC0977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0361F89E" w14:textId="77777777" w:rsidR="003409D3" w:rsidRDefault="003409D3" w:rsidP="00AC0977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63B143A3" w14:textId="77777777" w:rsidR="003409D3" w:rsidRDefault="003409D3" w:rsidP="00AC0977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24EA4CAE" w14:textId="77777777" w:rsidR="003409D3" w:rsidRPr="00532BA9" w:rsidRDefault="003409D3" w:rsidP="00AC0977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193BA20F" w14:textId="77777777" w:rsidR="00C605BF" w:rsidRDefault="003409D3" w:rsidP="00AC0977">
      <w:pPr>
        <w:jc w:val="center"/>
        <w:rPr>
          <w:color w:val="000000"/>
          <w:sz w:val="28"/>
          <w:szCs w:val="28"/>
        </w:rPr>
      </w:pPr>
      <w:r w:rsidRPr="00635E3B">
        <w:rPr>
          <w:color w:val="000000"/>
          <w:sz w:val="28"/>
          <w:szCs w:val="28"/>
        </w:rPr>
        <w:t>Самара 2025</w:t>
      </w:r>
    </w:p>
    <w:p w14:paraId="373C853B" w14:textId="23DABAC3" w:rsidR="005C5A77" w:rsidRDefault="005C5A77" w:rsidP="00AC0977">
      <w:pPr>
        <w:jc w:val="center"/>
      </w:pPr>
      <w:r>
        <w:br w:type="page"/>
      </w:r>
    </w:p>
    <w:p w14:paraId="27D00C51" w14:textId="77777777" w:rsidR="00D94491" w:rsidRPr="00B03AAA" w:rsidRDefault="00D94491" w:rsidP="00A22A43">
      <w:pPr>
        <w:pStyle w:val="ac"/>
        <w:rPr>
          <w:bCs/>
        </w:rPr>
      </w:pPr>
      <w:r w:rsidRPr="00F47912">
        <w:lastRenderedPageBreak/>
        <w:t xml:space="preserve">МИНИСТЕРСТВО </w:t>
      </w:r>
      <w:r w:rsidR="0002457D" w:rsidRPr="00F47912">
        <w:t xml:space="preserve">НАУКИ И </w:t>
      </w:r>
      <w:r w:rsidR="0002457D" w:rsidRPr="00A22A43">
        <w:t>ВЫСШЕГО</w:t>
      </w:r>
      <w:r w:rsidR="0002457D">
        <w:t xml:space="preserve"> </w:t>
      </w:r>
      <w:r w:rsidR="0002457D" w:rsidRPr="00F47912">
        <w:t>ОБРАЗОВАНИЯ</w:t>
      </w:r>
      <w:r w:rsidRPr="00113C1C">
        <w:br/>
      </w:r>
      <w:r w:rsidRPr="00F47912">
        <w:t>РОССИЙСКОЙ ФЕДЕРАЦИИ</w:t>
      </w:r>
      <w:r w:rsidRPr="00F47912">
        <w:rPr>
          <w:bCs/>
        </w:rPr>
        <w:t xml:space="preserve"> </w:t>
      </w:r>
    </w:p>
    <w:p w14:paraId="737537C5" w14:textId="77777777" w:rsidR="00A22A43" w:rsidRPr="00A22A43" w:rsidRDefault="00A22A43" w:rsidP="00521366"/>
    <w:p w14:paraId="72E9712E" w14:textId="77777777" w:rsidR="00D94491" w:rsidRPr="00B03AAA" w:rsidRDefault="000F09E8" w:rsidP="00A22A43">
      <w:pPr>
        <w:pStyle w:val="ac"/>
      </w:pPr>
      <w:r>
        <w:t>ф</w:t>
      </w:r>
      <w:r w:rsidR="00D94491">
        <w:t>едеральное г</w:t>
      </w:r>
      <w:r w:rsidR="00D94491" w:rsidRPr="001B21E4">
        <w:t xml:space="preserve">осударственное </w:t>
      </w:r>
      <w:r w:rsidR="00D94491">
        <w:t xml:space="preserve">автономное </w:t>
      </w:r>
      <w:r w:rsidR="00D94491" w:rsidRPr="00113C1C">
        <w:br/>
      </w:r>
      <w:r w:rsidR="00D94491" w:rsidRPr="001B21E4">
        <w:t>образовательное</w:t>
      </w:r>
      <w:r w:rsidR="00D94491" w:rsidRPr="00113C1C">
        <w:t xml:space="preserve"> </w:t>
      </w:r>
      <w:r w:rsidR="00D94491" w:rsidRPr="001B21E4">
        <w:t>учреждение высшего образования</w:t>
      </w:r>
      <w:r w:rsidR="00D94491" w:rsidRPr="001B21E4">
        <w:br/>
      </w:r>
      <w:r w:rsidR="00D94491">
        <w:t>«С</w:t>
      </w:r>
      <w:r w:rsidR="00D94491" w:rsidRPr="001B21E4">
        <w:t xml:space="preserve">амарский </w:t>
      </w:r>
      <w:r w:rsidR="00D94491">
        <w:t xml:space="preserve">национальный исследовательский </w:t>
      </w:r>
      <w:r w:rsidR="00D94491" w:rsidRPr="001B21E4">
        <w:t xml:space="preserve">университет </w:t>
      </w:r>
      <w:r w:rsidR="00D94491">
        <w:br/>
      </w:r>
      <w:r w:rsidR="00D94491" w:rsidRPr="001B21E4">
        <w:t>имени академика С.П. Королева</w:t>
      </w:r>
      <w:r w:rsidR="00D94491">
        <w:t>»</w:t>
      </w:r>
    </w:p>
    <w:p w14:paraId="00A7F238" w14:textId="77777777" w:rsidR="00D94491" w:rsidRPr="00113C1C" w:rsidRDefault="00D94491" w:rsidP="00AA40E8">
      <w:pPr>
        <w:shd w:val="clear" w:color="auto" w:fill="FFFFFF"/>
        <w:jc w:val="center"/>
        <w:rPr>
          <w:sz w:val="28"/>
          <w:szCs w:val="28"/>
        </w:rPr>
      </w:pPr>
    </w:p>
    <w:p w14:paraId="4603EF3D" w14:textId="77777777" w:rsidR="0055446E" w:rsidRPr="00D84EC0" w:rsidRDefault="0055446E" w:rsidP="00A22A43">
      <w:pPr>
        <w:pStyle w:val="ac"/>
      </w:pPr>
      <w:r>
        <w:t>Институт информатики и кибернетики</w:t>
      </w:r>
    </w:p>
    <w:p w14:paraId="1FFDC70A" w14:textId="77777777" w:rsidR="0055446E" w:rsidRPr="001B21E4" w:rsidRDefault="0055446E" w:rsidP="009778BD">
      <w:pPr>
        <w:pStyle w:val="ac"/>
      </w:pPr>
      <w:r w:rsidRPr="00D84EC0">
        <w:t>Кафедра технической кибернетики</w:t>
      </w:r>
    </w:p>
    <w:p w14:paraId="65C97B56" w14:textId="77777777" w:rsidR="0055446E" w:rsidRDefault="0055446E" w:rsidP="0055446E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7D8D6EA0" w14:textId="77777777" w:rsidR="00D94491" w:rsidRPr="00EC0253" w:rsidRDefault="00D94491" w:rsidP="00D94491">
      <w:pPr>
        <w:spacing w:after="240"/>
        <w:ind w:firstLine="709"/>
        <w:jc w:val="center"/>
      </w:pP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08"/>
        <w:gridCol w:w="4500"/>
      </w:tblGrid>
      <w:tr w:rsidR="00156766" w14:paraId="121E2B8D" w14:textId="77777777" w:rsidTr="00435620">
        <w:trPr>
          <w:jc w:val="right"/>
        </w:trPr>
        <w:tc>
          <w:tcPr>
            <w:tcW w:w="4608" w:type="dxa"/>
            <w:tcBorders>
              <w:top w:val="nil"/>
              <w:left w:val="nil"/>
              <w:bottom w:val="nil"/>
              <w:right w:val="nil"/>
            </w:tcBorders>
          </w:tcPr>
          <w:p w14:paraId="35D9EEE8" w14:textId="77777777" w:rsidR="00156766" w:rsidRDefault="00156766" w:rsidP="0043562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p w14:paraId="04AEFAA6" w14:textId="77777777" w:rsidR="00156766" w:rsidRDefault="00156766" w:rsidP="0043562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УТВЕРЖДАЮ</w:t>
            </w:r>
          </w:p>
          <w:p w14:paraId="47D266E7" w14:textId="77777777" w:rsidR="00156766" w:rsidRDefault="00156766" w:rsidP="0043562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Заведующий кафедрой</w:t>
            </w:r>
          </w:p>
          <w:p w14:paraId="6DC29963" w14:textId="77777777" w:rsidR="00156766" w:rsidRPr="00E027D3" w:rsidRDefault="00156766" w:rsidP="00435620">
            <w:pPr>
              <w:spacing w:before="12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________________</w:t>
            </w:r>
            <w:r w:rsidRPr="00E027D3">
              <w:rPr>
                <w:sz w:val="28"/>
                <w:szCs w:val="28"/>
              </w:rPr>
              <w:t xml:space="preserve"> </w:t>
            </w:r>
            <w:r w:rsidR="0055446E">
              <w:rPr>
                <w:sz w:val="28"/>
                <w:szCs w:val="28"/>
              </w:rPr>
              <w:t>А.В. Куприянов</w:t>
            </w:r>
          </w:p>
          <w:p w14:paraId="5D835343" w14:textId="77777777" w:rsidR="00156766" w:rsidRDefault="00156766" w:rsidP="0043562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«___</w:t>
            </w:r>
            <w:proofErr w:type="gramStart"/>
            <w:r>
              <w:rPr>
                <w:sz w:val="28"/>
                <w:szCs w:val="28"/>
              </w:rPr>
              <w:t>_»_</w:t>
            </w:r>
            <w:proofErr w:type="gramEnd"/>
            <w:r>
              <w:rPr>
                <w:sz w:val="28"/>
                <w:szCs w:val="28"/>
              </w:rPr>
              <w:t>_____________ 20____ г.</w:t>
            </w:r>
          </w:p>
        </w:tc>
      </w:tr>
      <w:tr w:rsidR="00156766" w14:paraId="1930BB19" w14:textId="77777777" w:rsidTr="00435620">
        <w:trPr>
          <w:jc w:val="right"/>
        </w:trPr>
        <w:tc>
          <w:tcPr>
            <w:tcW w:w="4608" w:type="dxa"/>
            <w:tcBorders>
              <w:top w:val="nil"/>
              <w:left w:val="nil"/>
              <w:bottom w:val="nil"/>
              <w:right w:val="nil"/>
            </w:tcBorders>
          </w:tcPr>
          <w:p w14:paraId="2A797D84" w14:textId="77777777" w:rsidR="00156766" w:rsidRDefault="00156766" w:rsidP="0043562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p w14:paraId="11D0FAC3" w14:textId="77777777" w:rsidR="00156766" w:rsidRDefault="00156766" w:rsidP="00435620">
            <w:pPr>
              <w:jc w:val="center"/>
              <w:rPr>
                <w:sz w:val="28"/>
                <w:szCs w:val="28"/>
              </w:rPr>
            </w:pPr>
          </w:p>
        </w:tc>
      </w:tr>
    </w:tbl>
    <w:p w14:paraId="7D8660A8" w14:textId="77777777" w:rsidR="00156766" w:rsidRPr="00E21F34" w:rsidRDefault="00156766" w:rsidP="00156766">
      <w:pPr>
        <w:rPr>
          <w:lang w:val="en-US"/>
        </w:rPr>
      </w:pPr>
    </w:p>
    <w:p w14:paraId="2736FE2D" w14:textId="77777777" w:rsidR="00156766" w:rsidRPr="00EC0253" w:rsidRDefault="00156766" w:rsidP="00156766">
      <w:pPr>
        <w:spacing w:line="312" w:lineRule="auto"/>
        <w:jc w:val="center"/>
        <w:rPr>
          <w:b/>
          <w:sz w:val="28"/>
          <w:szCs w:val="28"/>
        </w:rPr>
      </w:pPr>
      <w:r w:rsidRPr="00FF4C2D">
        <w:rPr>
          <w:b/>
          <w:sz w:val="28"/>
          <w:szCs w:val="28"/>
        </w:rPr>
        <w:t xml:space="preserve">ЗАДАНИЕ НА </w:t>
      </w:r>
      <w:r>
        <w:rPr>
          <w:b/>
          <w:sz w:val="28"/>
          <w:szCs w:val="28"/>
        </w:rPr>
        <w:t>ВЫПУСКНУЮ КВАЛИФИКАЦИОННУЮ</w:t>
      </w:r>
      <w:r w:rsidRPr="00FF4C2D">
        <w:rPr>
          <w:b/>
          <w:sz w:val="28"/>
          <w:szCs w:val="28"/>
        </w:rPr>
        <w:t xml:space="preserve"> РАБОТУ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br/>
      </w:r>
      <w:r w:rsidRPr="00EC0253">
        <w:rPr>
          <w:b/>
          <w:sz w:val="28"/>
          <w:szCs w:val="28"/>
        </w:rPr>
        <w:t>БАКАЛАВР</w:t>
      </w:r>
      <w:r>
        <w:rPr>
          <w:b/>
          <w:sz w:val="28"/>
          <w:szCs w:val="28"/>
        </w:rPr>
        <w:t>А</w:t>
      </w:r>
    </w:p>
    <w:p w14:paraId="03C1C29E" w14:textId="330CEA72" w:rsidR="00466139" w:rsidRPr="005A589A" w:rsidRDefault="00150B0B" w:rsidP="00B610ED">
      <w:pPr>
        <w:pStyle w:val="ac"/>
        <w:rPr>
          <w:color w:val="auto"/>
        </w:rPr>
      </w:pPr>
      <w:r>
        <w:t>обучающемуся</w:t>
      </w:r>
      <w:r w:rsidR="00466139">
        <w:t xml:space="preserve"> </w:t>
      </w:r>
      <w:r w:rsidR="00D94491" w:rsidRPr="005A589A">
        <w:rPr>
          <w:color w:val="auto"/>
        </w:rPr>
        <w:t xml:space="preserve">группы </w:t>
      </w:r>
      <w:r w:rsidR="009F0668" w:rsidRPr="005A589A">
        <w:rPr>
          <w:color w:val="auto"/>
        </w:rPr>
        <w:t>6</w:t>
      </w:r>
      <w:r w:rsidR="00156766" w:rsidRPr="005A589A">
        <w:rPr>
          <w:color w:val="auto"/>
        </w:rPr>
        <w:t>4</w:t>
      </w:r>
      <w:r w:rsidR="009F0668" w:rsidRPr="005A589A">
        <w:rPr>
          <w:color w:val="auto"/>
        </w:rPr>
        <w:t>0</w:t>
      </w:r>
      <w:r w:rsidR="003409D3" w:rsidRPr="005A589A">
        <w:rPr>
          <w:color w:val="auto"/>
        </w:rPr>
        <w:t>1</w:t>
      </w:r>
      <w:r w:rsidR="00D94491" w:rsidRPr="005A589A">
        <w:rPr>
          <w:color w:val="auto"/>
        </w:rPr>
        <w:t xml:space="preserve">-010302D </w:t>
      </w:r>
      <w:r w:rsidR="003409D3" w:rsidRPr="005A589A">
        <w:rPr>
          <w:b/>
          <w:i/>
          <w:color w:val="auto"/>
        </w:rPr>
        <w:t>Сафоновой Полине Денисовне</w:t>
      </w:r>
    </w:p>
    <w:p w14:paraId="3B53D8B4" w14:textId="77777777" w:rsidR="00466139" w:rsidRPr="005A589A" w:rsidRDefault="00466139" w:rsidP="00466139">
      <w:pPr>
        <w:spacing w:line="360" w:lineRule="auto"/>
      </w:pPr>
    </w:p>
    <w:p w14:paraId="1AAD38CD" w14:textId="5D45E83B" w:rsidR="009F0668" w:rsidRPr="005A589A" w:rsidRDefault="00466139" w:rsidP="00B610ED">
      <w:pPr>
        <w:pStyle w:val="1-"/>
        <w:rPr>
          <w:sz w:val="36"/>
          <w:szCs w:val="36"/>
        </w:rPr>
      </w:pPr>
      <w:r w:rsidRPr="005A589A">
        <w:t xml:space="preserve">Тема </w:t>
      </w:r>
      <w:r w:rsidR="00150B0B" w:rsidRPr="005A589A">
        <w:t>ВКР:</w:t>
      </w:r>
      <w:r w:rsidRPr="005A589A">
        <w:t xml:space="preserve"> </w:t>
      </w:r>
      <w:r w:rsidR="003409D3" w:rsidRPr="005A589A">
        <w:rPr>
          <w:b/>
          <w:i/>
        </w:rPr>
        <w:t xml:space="preserve">Исследование решения задачи оценки резюме с помощью </w:t>
      </w:r>
      <w:proofErr w:type="spellStart"/>
      <w:r w:rsidR="003409D3" w:rsidRPr="005A589A">
        <w:rPr>
          <w:b/>
          <w:i/>
        </w:rPr>
        <w:t>скоринговых</w:t>
      </w:r>
      <w:proofErr w:type="spellEnd"/>
      <w:r w:rsidR="003409D3" w:rsidRPr="005A589A">
        <w:rPr>
          <w:b/>
          <w:i/>
        </w:rPr>
        <w:t xml:space="preserve"> и </w:t>
      </w:r>
      <w:proofErr w:type="spellStart"/>
      <w:r w:rsidR="003409D3" w:rsidRPr="005A589A">
        <w:rPr>
          <w:b/>
          <w:i/>
        </w:rPr>
        <w:t>нейросетевых</w:t>
      </w:r>
      <w:proofErr w:type="spellEnd"/>
      <w:r w:rsidR="003409D3" w:rsidRPr="005A589A">
        <w:rPr>
          <w:b/>
          <w:i/>
        </w:rPr>
        <w:t xml:space="preserve"> моделей</w:t>
      </w:r>
    </w:p>
    <w:p w14:paraId="0268C7EC" w14:textId="28C064B8" w:rsidR="00466139" w:rsidRPr="007D5D19" w:rsidRDefault="00466139" w:rsidP="009F0668">
      <w:pPr>
        <w:spacing w:line="360" w:lineRule="auto"/>
        <w:rPr>
          <w:sz w:val="28"/>
          <w:szCs w:val="28"/>
          <w:u w:val="single"/>
        </w:rPr>
      </w:pPr>
      <w:r w:rsidRPr="00447530">
        <w:rPr>
          <w:sz w:val="28"/>
          <w:szCs w:val="28"/>
        </w:rPr>
        <w:t xml:space="preserve">утверждена приказом по университету от </w:t>
      </w:r>
      <w:proofErr w:type="gramStart"/>
      <w:r w:rsidRPr="00930875">
        <w:rPr>
          <w:sz w:val="28"/>
          <w:szCs w:val="28"/>
        </w:rPr>
        <w:t>«</w:t>
      </w:r>
      <w:r w:rsidR="00211D00" w:rsidRPr="00930875">
        <w:rPr>
          <w:sz w:val="28"/>
          <w:szCs w:val="28"/>
        </w:rPr>
        <w:t xml:space="preserve"> </w:t>
      </w:r>
      <w:r w:rsidR="00963B31" w:rsidRPr="00930875">
        <w:rPr>
          <w:sz w:val="28"/>
          <w:szCs w:val="28"/>
          <w:u w:val="single"/>
        </w:rPr>
        <w:t>24</w:t>
      </w:r>
      <w:proofErr w:type="gramEnd"/>
      <w:r w:rsidR="00211D00" w:rsidRPr="00930875">
        <w:rPr>
          <w:sz w:val="28"/>
          <w:szCs w:val="28"/>
          <w:u w:val="single"/>
        </w:rPr>
        <w:t xml:space="preserve"> </w:t>
      </w:r>
      <w:r w:rsidRPr="00930875">
        <w:rPr>
          <w:sz w:val="28"/>
          <w:szCs w:val="28"/>
          <w:u w:val="single"/>
        </w:rPr>
        <w:t xml:space="preserve">» </w:t>
      </w:r>
      <w:r w:rsidR="007D5D19" w:rsidRPr="00930875">
        <w:rPr>
          <w:sz w:val="28"/>
          <w:szCs w:val="28"/>
          <w:u w:val="single"/>
        </w:rPr>
        <w:t xml:space="preserve">       0</w:t>
      </w:r>
      <w:r w:rsidR="00EB1D03" w:rsidRPr="00930875">
        <w:rPr>
          <w:sz w:val="28"/>
          <w:szCs w:val="28"/>
          <w:u w:val="single"/>
        </w:rPr>
        <w:t>4</w:t>
      </w:r>
      <w:r w:rsidR="007D5D19" w:rsidRPr="00930875">
        <w:rPr>
          <w:sz w:val="28"/>
          <w:szCs w:val="28"/>
          <w:u w:val="single"/>
        </w:rPr>
        <w:t xml:space="preserve">       </w:t>
      </w:r>
      <w:r w:rsidRPr="00930875">
        <w:rPr>
          <w:sz w:val="28"/>
          <w:szCs w:val="28"/>
          <w:u w:val="single"/>
        </w:rPr>
        <w:t xml:space="preserve"> 20</w:t>
      </w:r>
      <w:r w:rsidR="0055446E" w:rsidRPr="00930875">
        <w:rPr>
          <w:sz w:val="28"/>
          <w:szCs w:val="28"/>
          <w:u w:val="single"/>
        </w:rPr>
        <w:t>2</w:t>
      </w:r>
      <w:r w:rsidR="00963B31" w:rsidRPr="00930875">
        <w:rPr>
          <w:sz w:val="28"/>
          <w:szCs w:val="28"/>
          <w:u w:val="single"/>
        </w:rPr>
        <w:t>5</w:t>
      </w:r>
      <w:r w:rsidR="007D5D19" w:rsidRPr="00930875">
        <w:rPr>
          <w:sz w:val="28"/>
          <w:szCs w:val="28"/>
          <w:u w:val="single"/>
        </w:rPr>
        <w:t xml:space="preserve"> </w:t>
      </w:r>
      <w:r w:rsidRPr="00930875">
        <w:rPr>
          <w:sz w:val="28"/>
          <w:szCs w:val="28"/>
          <w:u w:val="single"/>
        </w:rPr>
        <w:t xml:space="preserve"> </w:t>
      </w:r>
      <w:r w:rsidRPr="00930875">
        <w:rPr>
          <w:sz w:val="28"/>
          <w:szCs w:val="28"/>
        </w:rPr>
        <w:t xml:space="preserve">г. № </w:t>
      </w:r>
      <w:r w:rsidR="00211D00" w:rsidRPr="00930875">
        <w:rPr>
          <w:sz w:val="28"/>
          <w:szCs w:val="28"/>
          <w:u w:val="single"/>
        </w:rPr>
        <w:t>223</w:t>
      </w:r>
      <w:r w:rsidR="007D5D19" w:rsidRPr="00930875">
        <w:rPr>
          <w:sz w:val="28"/>
          <w:szCs w:val="28"/>
          <w:u w:val="single"/>
        </w:rPr>
        <w:t>-</w:t>
      </w:r>
      <w:r w:rsidR="00AD643F" w:rsidRPr="00930875">
        <w:rPr>
          <w:sz w:val="28"/>
          <w:szCs w:val="28"/>
          <w:u w:val="single"/>
        </w:rPr>
        <w:t>Т</w:t>
      </w:r>
    </w:p>
    <w:p w14:paraId="08CA6C19" w14:textId="48B2B172" w:rsidR="00466139" w:rsidRPr="00CE1F73" w:rsidRDefault="00466139" w:rsidP="00B610ED">
      <w:pPr>
        <w:pStyle w:val="1-"/>
      </w:pPr>
      <w:r w:rsidRPr="00CE1F73">
        <w:t xml:space="preserve">Исходные данные: </w:t>
      </w:r>
      <w:proofErr w:type="spellStart"/>
      <w:r w:rsidR="0083773A" w:rsidRPr="00CE1F73">
        <w:rPr>
          <w:i/>
          <w:lang w:val="en-US"/>
        </w:rPr>
        <w:t>DistilBERT</w:t>
      </w:r>
      <w:proofErr w:type="spellEnd"/>
      <w:r w:rsidR="0083773A" w:rsidRPr="00CE1F73">
        <w:rPr>
          <w:i/>
        </w:rPr>
        <w:t xml:space="preserve">, </w:t>
      </w:r>
      <w:r w:rsidR="00921144" w:rsidRPr="00CE1F73">
        <w:rPr>
          <w:i/>
          <w:lang w:val="en-US"/>
        </w:rPr>
        <w:t>Word</w:t>
      </w:r>
      <w:r w:rsidR="00921144" w:rsidRPr="00CE1F73">
        <w:rPr>
          <w:i/>
        </w:rPr>
        <w:t>2</w:t>
      </w:r>
      <w:r w:rsidR="00921144" w:rsidRPr="00CE1F73">
        <w:rPr>
          <w:i/>
          <w:lang w:val="en-US"/>
        </w:rPr>
        <w:t>Vec</w:t>
      </w:r>
      <w:r w:rsidR="00921144" w:rsidRPr="00CE1F73">
        <w:rPr>
          <w:i/>
        </w:rPr>
        <w:t>, механизм внимания, линейная регрессия, гради</w:t>
      </w:r>
      <w:r w:rsidR="00307FAE" w:rsidRPr="00CE1F73">
        <w:rPr>
          <w:i/>
        </w:rPr>
        <w:t xml:space="preserve">ентный </w:t>
      </w:r>
      <w:proofErr w:type="spellStart"/>
      <w:r w:rsidR="00DC66B4" w:rsidRPr="00CE1F73">
        <w:rPr>
          <w:i/>
        </w:rPr>
        <w:t>бустинг</w:t>
      </w:r>
      <w:proofErr w:type="spellEnd"/>
      <w:r w:rsidR="006A63A7">
        <w:rPr>
          <w:i/>
        </w:rPr>
        <w:t>, случайный лес</w:t>
      </w:r>
      <w:r w:rsidR="00325D69" w:rsidRPr="00CE1F73">
        <w:t>.</w:t>
      </w:r>
    </w:p>
    <w:p w14:paraId="58A1B9E0" w14:textId="77777777" w:rsidR="00466139" w:rsidRPr="00CE1F73" w:rsidRDefault="00150B0B" w:rsidP="00B610ED">
      <w:pPr>
        <w:pStyle w:val="1-"/>
      </w:pPr>
      <w:r w:rsidRPr="00CE1F73">
        <w:t>Перечень вопросов, подлежащих разработке в ВКР</w:t>
      </w:r>
      <w:r w:rsidR="00466139" w:rsidRPr="00CE1F73">
        <w:t xml:space="preserve">: </w:t>
      </w:r>
    </w:p>
    <w:p w14:paraId="4F649916" w14:textId="48CF1091" w:rsidR="00466139" w:rsidRDefault="00A32087" w:rsidP="00A32087">
      <w:pPr>
        <w:pStyle w:val="1-"/>
        <w:rPr>
          <w:i/>
        </w:rPr>
      </w:pPr>
      <w:r w:rsidRPr="001F0593">
        <w:rPr>
          <w:i/>
        </w:rPr>
        <w:t>–</w:t>
      </w:r>
      <w:r w:rsidR="00C86DCC">
        <w:rPr>
          <w:i/>
        </w:rPr>
        <w:t xml:space="preserve">  </w:t>
      </w:r>
      <w:r w:rsidR="00EF36C6">
        <w:rPr>
          <w:i/>
        </w:rPr>
        <w:t>теоретические основы</w:t>
      </w:r>
      <w:r w:rsidR="00E51A85" w:rsidRPr="001F0593">
        <w:rPr>
          <w:i/>
        </w:rPr>
        <w:t xml:space="preserve"> оценки резюме</w:t>
      </w:r>
      <w:r w:rsidR="00466139" w:rsidRPr="001F0593">
        <w:rPr>
          <w:i/>
        </w:rPr>
        <w:t>;</w:t>
      </w:r>
    </w:p>
    <w:p w14:paraId="78F80506" w14:textId="73625837" w:rsidR="0001231D" w:rsidRPr="001F0593" w:rsidRDefault="0001231D" w:rsidP="0001231D">
      <w:pPr>
        <w:pStyle w:val="1-"/>
        <w:rPr>
          <w:i/>
        </w:rPr>
      </w:pPr>
      <w:r w:rsidRPr="001F0593">
        <w:rPr>
          <w:i/>
        </w:rPr>
        <w:t>–</w:t>
      </w:r>
      <w:r w:rsidR="00C86DCC">
        <w:rPr>
          <w:i/>
        </w:rPr>
        <w:t xml:space="preserve"> </w:t>
      </w:r>
      <w:r>
        <w:rPr>
          <w:i/>
        </w:rPr>
        <w:t>математическая постановка</w:t>
      </w:r>
      <w:r w:rsidR="0005619F">
        <w:rPr>
          <w:i/>
        </w:rPr>
        <w:t xml:space="preserve"> задачи;</w:t>
      </w:r>
    </w:p>
    <w:p w14:paraId="6151BFED" w14:textId="4ABB66EA" w:rsidR="00466139" w:rsidRPr="001F0593" w:rsidRDefault="00A32087" w:rsidP="00A32087">
      <w:pPr>
        <w:pStyle w:val="1-"/>
        <w:rPr>
          <w:i/>
        </w:rPr>
      </w:pPr>
      <w:r w:rsidRPr="001F0593">
        <w:rPr>
          <w:i/>
        </w:rPr>
        <w:t xml:space="preserve">– </w:t>
      </w:r>
      <w:r w:rsidR="00C86DCC">
        <w:rPr>
          <w:i/>
        </w:rPr>
        <w:t xml:space="preserve"> </w:t>
      </w:r>
      <w:r w:rsidR="00885DE7" w:rsidRPr="001F0593">
        <w:rPr>
          <w:i/>
        </w:rPr>
        <w:t>подготовка данных для обучения моделей</w:t>
      </w:r>
      <w:r w:rsidR="00466139" w:rsidRPr="001F0593">
        <w:rPr>
          <w:i/>
        </w:rPr>
        <w:t>;</w:t>
      </w:r>
    </w:p>
    <w:p w14:paraId="75A9C917" w14:textId="5AF962FE" w:rsidR="003251A5" w:rsidRPr="001F0593" w:rsidRDefault="003251A5" w:rsidP="003251A5">
      <w:pPr>
        <w:pStyle w:val="1-"/>
        <w:rPr>
          <w:i/>
        </w:rPr>
      </w:pPr>
      <w:r w:rsidRPr="001F0593">
        <w:rPr>
          <w:i/>
        </w:rPr>
        <w:t xml:space="preserve">– </w:t>
      </w:r>
      <w:r w:rsidR="00C86DCC">
        <w:rPr>
          <w:i/>
        </w:rPr>
        <w:t xml:space="preserve"> </w:t>
      </w:r>
      <w:r w:rsidR="0005619F">
        <w:rPr>
          <w:i/>
        </w:rPr>
        <w:t>работа с данными</w:t>
      </w:r>
      <w:r w:rsidRPr="001F0593">
        <w:rPr>
          <w:i/>
        </w:rPr>
        <w:t>;</w:t>
      </w:r>
    </w:p>
    <w:p w14:paraId="7498327E" w14:textId="0C2234A1" w:rsidR="005D78B3" w:rsidRPr="001F0593" w:rsidRDefault="00A32087" w:rsidP="005D78B3">
      <w:pPr>
        <w:pStyle w:val="1-"/>
        <w:rPr>
          <w:i/>
        </w:rPr>
      </w:pPr>
      <w:r w:rsidRPr="001F0593">
        <w:rPr>
          <w:i/>
        </w:rPr>
        <w:t>–</w:t>
      </w:r>
      <w:r w:rsidR="00885DE7" w:rsidRPr="001F0593">
        <w:rPr>
          <w:i/>
        </w:rPr>
        <w:t xml:space="preserve"> </w:t>
      </w:r>
      <w:r w:rsidR="00C86DCC">
        <w:rPr>
          <w:i/>
        </w:rPr>
        <w:t xml:space="preserve"> </w:t>
      </w:r>
      <w:r w:rsidR="0005619F">
        <w:rPr>
          <w:i/>
        </w:rPr>
        <w:t xml:space="preserve">обзор </w:t>
      </w:r>
      <w:proofErr w:type="spellStart"/>
      <w:r w:rsidR="0005619F">
        <w:rPr>
          <w:i/>
        </w:rPr>
        <w:t>скоринговых</w:t>
      </w:r>
      <w:proofErr w:type="spellEnd"/>
      <w:r w:rsidR="0005619F">
        <w:rPr>
          <w:i/>
        </w:rPr>
        <w:t xml:space="preserve"> моделей</w:t>
      </w:r>
      <w:r w:rsidR="00466139" w:rsidRPr="001F0593">
        <w:rPr>
          <w:i/>
        </w:rPr>
        <w:t>;</w:t>
      </w:r>
    </w:p>
    <w:p w14:paraId="02329D0D" w14:textId="7B65CCD3" w:rsidR="00BD79E2" w:rsidRDefault="00BD79E2" w:rsidP="00BD79E2">
      <w:pPr>
        <w:pStyle w:val="1-"/>
        <w:rPr>
          <w:i/>
        </w:rPr>
      </w:pPr>
      <w:r w:rsidRPr="001F0593">
        <w:rPr>
          <w:i/>
        </w:rPr>
        <w:t xml:space="preserve">– </w:t>
      </w:r>
      <w:r w:rsidR="00C86DCC">
        <w:rPr>
          <w:i/>
        </w:rPr>
        <w:t xml:space="preserve"> </w:t>
      </w:r>
      <w:r w:rsidR="0005619F">
        <w:rPr>
          <w:i/>
        </w:rPr>
        <w:t xml:space="preserve">методология разработки </w:t>
      </w:r>
      <w:proofErr w:type="spellStart"/>
      <w:r w:rsidR="0005619F">
        <w:rPr>
          <w:i/>
        </w:rPr>
        <w:t>нейросетевой</w:t>
      </w:r>
      <w:proofErr w:type="spellEnd"/>
      <w:r w:rsidR="0005619F">
        <w:rPr>
          <w:i/>
        </w:rPr>
        <w:t xml:space="preserve"> модел</w:t>
      </w:r>
      <w:r w:rsidR="00495D8A">
        <w:rPr>
          <w:i/>
        </w:rPr>
        <w:t>и;</w:t>
      </w:r>
    </w:p>
    <w:p w14:paraId="7612BEAE" w14:textId="6B16196A" w:rsidR="00466139" w:rsidRDefault="00495D8A" w:rsidP="00495D8A">
      <w:pPr>
        <w:pStyle w:val="1-"/>
      </w:pPr>
      <w:r w:rsidRPr="001F0593">
        <w:rPr>
          <w:i/>
        </w:rPr>
        <w:t xml:space="preserve">– </w:t>
      </w:r>
      <w:r>
        <w:rPr>
          <w:i/>
        </w:rPr>
        <w:t xml:space="preserve"> </w:t>
      </w:r>
      <w:r>
        <w:rPr>
          <w:i/>
        </w:rPr>
        <w:t>р</w:t>
      </w:r>
      <w:r w:rsidRPr="00495D8A">
        <w:rPr>
          <w:i/>
        </w:rPr>
        <w:t>езультаты обучения и сравнительный анализ архитектур нейронных сетей</w:t>
      </w:r>
      <w:r>
        <w:rPr>
          <w:i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84"/>
        <w:gridCol w:w="4270"/>
      </w:tblGrid>
      <w:tr w:rsidR="00655EB1" w:rsidRPr="00091E88" w14:paraId="6BBD6D2D" w14:textId="77777777" w:rsidTr="00435620">
        <w:tc>
          <w:tcPr>
            <w:tcW w:w="5211" w:type="dxa"/>
            <w:shd w:val="clear" w:color="auto" w:fill="auto"/>
          </w:tcPr>
          <w:p w14:paraId="482A1DE9" w14:textId="77777777" w:rsidR="00655EB1" w:rsidRPr="00F05668" w:rsidRDefault="000F09E8" w:rsidP="00435620">
            <w:pPr>
              <w:rPr>
                <w:sz w:val="28"/>
                <w:szCs w:val="28"/>
              </w:rPr>
            </w:pPr>
            <w:r w:rsidRPr="00F05668">
              <w:rPr>
                <w:sz w:val="28"/>
                <w:szCs w:val="28"/>
              </w:rPr>
              <w:lastRenderedPageBreak/>
              <w:t>Р</w:t>
            </w:r>
            <w:r w:rsidR="00655EB1" w:rsidRPr="00F05668">
              <w:rPr>
                <w:sz w:val="28"/>
                <w:szCs w:val="28"/>
              </w:rPr>
              <w:t>уководитель</w:t>
            </w:r>
            <w:r w:rsidRPr="00F05668">
              <w:rPr>
                <w:sz w:val="28"/>
                <w:szCs w:val="28"/>
              </w:rPr>
              <w:t xml:space="preserve"> ВКР</w:t>
            </w:r>
          </w:p>
          <w:p w14:paraId="12CA4180" w14:textId="3338EB8C" w:rsidR="00FF0AD6" w:rsidRPr="002452AC" w:rsidRDefault="00436BAF" w:rsidP="00FF0AD6">
            <w:pPr>
              <w:rPr>
                <w:i/>
                <w:color w:val="FF0000"/>
                <w:szCs w:val="28"/>
              </w:rPr>
            </w:pPr>
            <w:r>
              <w:rPr>
                <w:i/>
                <w:szCs w:val="28"/>
              </w:rPr>
              <w:t>Д</w:t>
            </w:r>
            <w:r w:rsidR="005A589A" w:rsidRPr="00F05668">
              <w:rPr>
                <w:i/>
                <w:szCs w:val="28"/>
              </w:rPr>
              <w:t>оцент кафедры ТК</w:t>
            </w:r>
          </w:p>
          <w:p w14:paraId="743F7468" w14:textId="77777777" w:rsidR="00655EB1" w:rsidRPr="00091E88" w:rsidRDefault="00655EB1" w:rsidP="00435620">
            <w:pPr>
              <w:rPr>
                <w:i/>
                <w:sz w:val="28"/>
                <w:szCs w:val="28"/>
              </w:rPr>
            </w:pPr>
          </w:p>
          <w:p w14:paraId="4161C0BA" w14:textId="1597AB41" w:rsidR="00655EB1" w:rsidRPr="005A589A" w:rsidRDefault="00655EB1" w:rsidP="00435620">
            <w:pPr>
              <w:shd w:val="clear" w:color="auto" w:fill="FFFFFF"/>
              <w:tabs>
                <w:tab w:val="left" w:leader="underscore" w:pos="2127"/>
              </w:tabs>
              <w:rPr>
                <w:sz w:val="28"/>
                <w:szCs w:val="28"/>
              </w:rPr>
            </w:pPr>
            <w:r w:rsidRPr="005A589A">
              <w:rPr>
                <w:sz w:val="28"/>
                <w:szCs w:val="28"/>
              </w:rPr>
              <w:tab/>
              <w:t xml:space="preserve"> </w:t>
            </w:r>
            <w:r w:rsidR="005A589A" w:rsidRPr="005A589A">
              <w:rPr>
                <w:sz w:val="28"/>
                <w:szCs w:val="28"/>
              </w:rPr>
              <w:t>А</w:t>
            </w:r>
            <w:r w:rsidR="00FF0AD6" w:rsidRPr="005A589A">
              <w:rPr>
                <w:sz w:val="28"/>
                <w:szCs w:val="28"/>
              </w:rPr>
              <w:t>.</w:t>
            </w:r>
            <w:r w:rsidR="005A589A" w:rsidRPr="005A589A">
              <w:rPr>
                <w:sz w:val="28"/>
                <w:szCs w:val="28"/>
              </w:rPr>
              <w:t>А</w:t>
            </w:r>
            <w:r w:rsidR="00FF0AD6" w:rsidRPr="005A589A">
              <w:rPr>
                <w:sz w:val="28"/>
                <w:szCs w:val="28"/>
              </w:rPr>
              <w:t xml:space="preserve">. </w:t>
            </w:r>
            <w:r w:rsidR="005A589A" w:rsidRPr="005A589A">
              <w:rPr>
                <w:sz w:val="28"/>
                <w:szCs w:val="28"/>
              </w:rPr>
              <w:t>Белоусов</w:t>
            </w:r>
          </w:p>
          <w:p w14:paraId="5E2B7EA7" w14:textId="77777777" w:rsidR="00655EB1" w:rsidRPr="005A589A" w:rsidRDefault="00655EB1" w:rsidP="00435620">
            <w:pPr>
              <w:shd w:val="clear" w:color="auto" w:fill="FFFFFF"/>
              <w:tabs>
                <w:tab w:val="left" w:pos="5580"/>
                <w:tab w:val="left" w:pos="6972"/>
                <w:tab w:val="left" w:leader="underscore" w:pos="7200"/>
                <w:tab w:val="left" w:pos="7230"/>
              </w:tabs>
              <w:ind w:left="680"/>
              <w:rPr>
                <w:sz w:val="20"/>
                <w:szCs w:val="28"/>
              </w:rPr>
            </w:pPr>
            <w:r w:rsidRPr="005A589A">
              <w:rPr>
                <w:sz w:val="20"/>
                <w:szCs w:val="28"/>
              </w:rPr>
              <w:t>(</w:t>
            </w:r>
            <w:r w:rsidRPr="005A589A">
              <w:rPr>
                <w:i/>
                <w:sz w:val="20"/>
                <w:szCs w:val="28"/>
              </w:rPr>
              <w:t>подпись</w:t>
            </w:r>
            <w:r w:rsidRPr="005A589A">
              <w:rPr>
                <w:sz w:val="20"/>
                <w:szCs w:val="28"/>
              </w:rPr>
              <w:t>)</w:t>
            </w:r>
          </w:p>
          <w:p w14:paraId="45A6B9C3" w14:textId="748A6FA0" w:rsidR="00655EB1" w:rsidRPr="00091E88" w:rsidRDefault="00655EB1" w:rsidP="000E5B0E">
            <w:pPr>
              <w:shd w:val="clear" w:color="auto" w:fill="FFFFFF"/>
              <w:tabs>
                <w:tab w:val="left" w:leader="underscore" w:pos="7200"/>
                <w:tab w:val="left" w:pos="7380"/>
              </w:tabs>
              <w:rPr>
                <w:sz w:val="28"/>
                <w:szCs w:val="28"/>
              </w:rPr>
            </w:pPr>
            <w:proofErr w:type="gramStart"/>
            <w:r w:rsidRPr="005A589A">
              <w:rPr>
                <w:sz w:val="28"/>
                <w:szCs w:val="28"/>
              </w:rPr>
              <w:t>«</w:t>
            </w:r>
            <w:r w:rsidRPr="005A589A">
              <w:rPr>
                <w:sz w:val="28"/>
                <w:szCs w:val="28"/>
                <w:u w:val="single"/>
              </w:rPr>
              <w:t xml:space="preserve"> </w:t>
            </w:r>
            <w:r w:rsidR="00B31637">
              <w:rPr>
                <w:sz w:val="28"/>
                <w:szCs w:val="28"/>
                <w:u w:val="single"/>
              </w:rPr>
              <w:t xml:space="preserve"> </w:t>
            </w:r>
            <w:proofErr w:type="gramEnd"/>
            <w:r w:rsidRPr="005A589A">
              <w:rPr>
                <w:sz w:val="28"/>
                <w:szCs w:val="28"/>
                <w:u w:val="single"/>
              </w:rPr>
              <w:t xml:space="preserve"> </w:t>
            </w:r>
            <w:r w:rsidR="009D3170">
              <w:rPr>
                <w:sz w:val="28"/>
                <w:szCs w:val="28"/>
                <w:u w:val="single"/>
              </w:rPr>
              <w:t xml:space="preserve">  </w:t>
            </w:r>
            <w:r w:rsidRPr="005A589A">
              <w:rPr>
                <w:sz w:val="28"/>
                <w:szCs w:val="28"/>
                <w:u w:val="single"/>
              </w:rPr>
              <w:t xml:space="preserve">  </w:t>
            </w:r>
            <w:r w:rsidRPr="005A589A">
              <w:rPr>
                <w:sz w:val="28"/>
                <w:szCs w:val="28"/>
              </w:rPr>
              <w:t xml:space="preserve">» </w:t>
            </w:r>
            <w:r w:rsidRPr="005A589A">
              <w:rPr>
                <w:sz w:val="28"/>
                <w:szCs w:val="28"/>
                <w:u w:val="single"/>
              </w:rPr>
              <w:t xml:space="preserve">      </w:t>
            </w:r>
            <w:r w:rsidR="009D3170">
              <w:rPr>
                <w:sz w:val="28"/>
                <w:szCs w:val="28"/>
                <w:u w:val="single"/>
              </w:rPr>
              <w:t xml:space="preserve">    </w:t>
            </w:r>
            <w:r w:rsidRPr="005A589A">
              <w:rPr>
                <w:sz w:val="28"/>
                <w:szCs w:val="28"/>
                <w:u w:val="single"/>
              </w:rPr>
              <w:t xml:space="preserve">  </w:t>
            </w:r>
            <w:r w:rsidR="009D3170">
              <w:rPr>
                <w:sz w:val="28"/>
                <w:szCs w:val="28"/>
                <w:u w:val="single"/>
              </w:rPr>
              <w:t xml:space="preserve">  </w:t>
            </w:r>
            <w:r w:rsidRPr="005A589A">
              <w:rPr>
                <w:sz w:val="28"/>
                <w:szCs w:val="28"/>
                <w:u w:val="single"/>
              </w:rPr>
              <w:t xml:space="preserve"> </w:t>
            </w:r>
            <w:r w:rsidR="00BD74D7" w:rsidRPr="005A589A">
              <w:rPr>
                <w:sz w:val="28"/>
                <w:szCs w:val="28"/>
                <w:u w:val="single"/>
              </w:rPr>
              <w:t xml:space="preserve"> </w:t>
            </w:r>
            <w:r w:rsidRPr="005A589A">
              <w:rPr>
                <w:sz w:val="28"/>
                <w:szCs w:val="28"/>
                <w:u w:val="single"/>
              </w:rPr>
              <w:t xml:space="preserve">   20</w:t>
            </w:r>
            <w:r w:rsidR="000E5B0E" w:rsidRPr="005A589A">
              <w:rPr>
                <w:sz w:val="28"/>
                <w:szCs w:val="28"/>
                <w:u w:val="single"/>
              </w:rPr>
              <w:t>2</w:t>
            </w:r>
            <w:r w:rsidR="005A589A" w:rsidRPr="005A589A">
              <w:rPr>
                <w:sz w:val="28"/>
                <w:szCs w:val="28"/>
                <w:u w:val="single"/>
              </w:rPr>
              <w:t>5</w:t>
            </w:r>
            <w:r w:rsidRPr="005A589A">
              <w:rPr>
                <w:sz w:val="28"/>
                <w:szCs w:val="28"/>
              </w:rPr>
              <w:t xml:space="preserve">  г.</w:t>
            </w:r>
          </w:p>
        </w:tc>
        <w:tc>
          <w:tcPr>
            <w:tcW w:w="4360" w:type="dxa"/>
            <w:shd w:val="clear" w:color="auto" w:fill="auto"/>
          </w:tcPr>
          <w:p w14:paraId="283159AA" w14:textId="77777777" w:rsidR="00655EB1" w:rsidRPr="005A589A" w:rsidRDefault="00655EB1" w:rsidP="00435620">
            <w:pPr>
              <w:rPr>
                <w:sz w:val="28"/>
                <w:szCs w:val="28"/>
              </w:rPr>
            </w:pPr>
            <w:r w:rsidRPr="005A589A">
              <w:rPr>
                <w:sz w:val="28"/>
                <w:szCs w:val="28"/>
              </w:rPr>
              <w:t>Задание принял к исполнению</w:t>
            </w:r>
          </w:p>
          <w:p w14:paraId="084990D9" w14:textId="77777777" w:rsidR="00655EB1" w:rsidRPr="005A589A" w:rsidRDefault="00655EB1" w:rsidP="00435620">
            <w:pPr>
              <w:rPr>
                <w:sz w:val="28"/>
                <w:szCs w:val="28"/>
              </w:rPr>
            </w:pPr>
          </w:p>
          <w:p w14:paraId="09469041" w14:textId="059E37CC" w:rsidR="00655EB1" w:rsidRPr="005A589A" w:rsidRDefault="00655EB1" w:rsidP="00435620">
            <w:pPr>
              <w:shd w:val="clear" w:color="auto" w:fill="FFFFFF"/>
              <w:tabs>
                <w:tab w:val="left" w:leader="underscore" w:pos="2127"/>
              </w:tabs>
              <w:rPr>
                <w:sz w:val="28"/>
                <w:szCs w:val="28"/>
              </w:rPr>
            </w:pPr>
            <w:r w:rsidRPr="005A589A">
              <w:rPr>
                <w:sz w:val="28"/>
                <w:szCs w:val="28"/>
              </w:rPr>
              <w:tab/>
              <w:t xml:space="preserve"> </w:t>
            </w:r>
            <w:r w:rsidR="005A589A" w:rsidRPr="005A589A">
              <w:rPr>
                <w:sz w:val="28"/>
                <w:szCs w:val="28"/>
              </w:rPr>
              <w:t>П</w:t>
            </w:r>
            <w:r w:rsidRPr="005A589A">
              <w:rPr>
                <w:sz w:val="28"/>
                <w:szCs w:val="28"/>
              </w:rPr>
              <w:t>.</w:t>
            </w:r>
            <w:r w:rsidR="005A589A" w:rsidRPr="005A589A">
              <w:rPr>
                <w:sz w:val="28"/>
                <w:szCs w:val="28"/>
              </w:rPr>
              <w:t>Д</w:t>
            </w:r>
            <w:r w:rsidRPr="005A589A">
              <w:rPr>
                <w:sz w:val="28"/>
                <w:szCs w:val="28"/>
              </w:rPr>
              <w:t xml:space="preserve">. </w:t>
            </w:r>
            <w:r w:rsidR="005A589A" w:rsidRPr="005A589A">
              <w:rPr>
                <w:sz w:val="28"/>
                <w:szCs w:val="28"/>
              </w:rPr>
              <w:t>Сафонова</w:t>
            </w:r>
          </w:p>
          <w:p w14:paraId="7318C2A9" w14:textId="77777777" w:rsidR="00655EB1" w:rsidRPr="005A589A" w:rsidRDefault="00655EB1" w:rsidP="00435620">
            <w:pPr>
              <w:shd w:val="clear" w:color="auto" w:fill="FFFFFF"/>
              <w:tabs>
                <w:tab w:val="left" w:pos="5580"/>
                <w:tab w:val="left" w:pos="6972"/>
                <w:tab w:val="left" w:leader="underscore" w:pos="7200"/>
                <w:tab w:val="left" w:pos="7230"/>
              </w:tabs>
              <w:ind w:left="680"/>
              <w:rPr>
                <w:sz w:val="20"/>
                <w:szCs w:val="28"/>
              </w:rPr>
            </w:pPr>
            <w:r w:rsidRPr="005A589A">
              <w:rPr>
                <w:sz w:val="20"/>
                <w:szCs w:val="28"/>
              </w:rPr>
              <w:t>(</w:t>
            </w:r>
            <w:r w:rsidRPr="005A589A">
              <w:rPr>
                <w:i/>
                <w:sz w:val="20"/>
                <w:szCs w:val="28"/>
              </w:rPr>
              <w:t>подпись</w:t>
            </w:r>
            <w:r w:rsidRPr="005A589A">
              <w:rPr>
                <w:sz w:val="20"/>
                <w:szCs w:val="28"/>
              </w:rPr>
              <w:t>)</w:t>
            </w:r>
          </w:p>
          <w:p w14:paraId="17F0BE50" w14:textId="7FE0F7AC" w:rsidR="00655EB1" w:rsidRPr="005A589A" w:rsidRDefault="00655EB1" w:rsidP="00435620">
            <w:pPr>
              <w:shd w:val="clear" w:color="auto" w:fill="FFFFFF"/>
              <w:tabs>
                <w:tab w:val="left" w:leader="underscore" w:pos="7200"/>
                <w:tab w:val="left" w:pos="7380"/>
              </w:tabs>
              <w:rPr>
                <w:sz w:val="28"/>
                <w:szCs w:val="28"/>
              </w:rPr>
            </w:pPr>
            <w:r w:rsidRPr="005A589A">
              <w:rPr>
                <w:sz w:val="28"/>
                <w:szCs w:val="28"/>
              </w:rPr>
              <w:t xml:space="preserve"> </w:t>
            </w:r>
            <w:proofErr w:type="gramStart"/>
            <w:r w:rsidR="00BD74D7" w:rsidRPr="005A589A">
              <w:rPr>
                <w:sz w:val="28"/>
                <w:szCs w:val="28"/>
              </w:rPr>
              <w:t>«</w:t>
            </w:r>
            <w:r w:rsidR="00BD74D7" w:rsidRPr="005A589A">
              <w:rPr>
                <w:sz w:val="28"/>
                <w:szCs w:val="28"/>
                <w:u w:val="single"/>
              </w:rPr>
              <w:t xml:space="preserve">  </w:t>
            </w:r>
            <w:proofErr w:type="gramEnd"/>
            <w:r w:rsidR="00B31637">
              <w:rPr>
                <w:sz w:val="28"/>
                <w:szCs w:val="28"/>
                <w:u w:val="single"/>
              </w:rPr>
              <w:t xml:space="preserve"> </w:t>
            </w:r>
            <w:r w:rsidR="009D3170">
              <w:rPr>
                <w:sz w:val="28"/>
                <w:szCs w:val="28"/>
                <w:u w:val="single"/>
              </w:rPr>
              <w:t xml:space="preserve">  </w:t>
            </w:r>
            <w:r w:rsidR="00BD74D7" w:rsidRPr="005A589A">
              <w:rPr>
                <w:sz w:val="28"/>
                <w:szCs w:val="28"/>
                <w:u w:val="single"/>
              </w:rPr>
              <w:t xml:space="preserve">  </w:t>
            </w:r>
            <w:r w:rsidR="00BD74D7" w:rsidRPr="005A589A">
              <w:rPr>
                <w:sz w:val="28"/>
                <w:szCs w:val="28"/>
              </w:rPr>
              <w:t xml:space="preserve">» </w:t>
            </w:r>
            <w:r w:rsidR="00BD74D7" w:rsidRPr="005A589A">
              <w:rPr>
                <w:sz w:val="28"/>
                <w:szCs w:val="28"/>
                <w:u w:val="single"/>
              </w:rPr>
              <w:t xml:space="preserve">       </w:t>
            </w:r>
            <w:r w:rsidR="009D3170">
              <w:rPr>
                <w:sz w:val="28"/>
                <w:szCs w:val="28"/>
                <w:u w:val="single"/>
              </w:rPr>
              <w:t xml:space="preserve">        </w:t>
            </w:r>
            <w:r w:rsidR="00BD74D7" w:rsidRPr="005A589A">
              <w:rPr>
                <w:sz w:val="28"/>
                <w:szCs w:val="28"/>
                <w:u w:val="single"/>
              </w:rPr>
              <w:t xml:space="preserve">        20</w:t>
            </w:r>
            <w:r w:rsidR="000E5B0E" w:rsidRPr="005A589A">
              <w:rPr>
                <w:sz w:val="28"/>
                <w:szCs w:val="28"/>
                <w:u w:val="single"/>
              </w:rPr>
              <w:t>2</w:t>
            </w:r>
            <w:r w:rsidR="005A589A" w:rsidRPr="005A589A">
              <w:rPr>
                <w:sz w:val="28"/>
                <w:szCs w:val="28"/>
                <w:u w:val="single"/>
              </w:rPr>
              <w:t>5</w:t>
            </w:r>
            <w:r w:rsidR="00BD74D7" w:rsidRPr="005A589A">
              <w:rPr>
                <w:sz w:val="28"/>
                <w:szCs w:val="28"/>
              </w:rPr>
              <w:t xml:space="preserve">  г.</w:t>
            </w:r>
          </w:p>
          <w:p w14:paraId="09C1D2B7" w14:textId="77777777" w:rsidR="00655EB1" w:rsidRPr="005A589A" w:rsidRDefault="00655EB1" w:rsidP="00435620">
            <w:pPr>
              <w:rPr>
                <w:sz w:val="28"/>
                <w:szCs w:val="28"/>
              </w:rPr>
            </w:pPr>
          </w:p>
        </w:tc>
      </w:tr>
      <w:tr w:rsidR="00FA481D" w:rsidRPr="00091E88" w14:paraId="31DACEE4" w14:textId="77777777" w:rsidTr="00435620">
        <w:tc>
          <w:tcPr>
            <w:tcW w:w="5211" w:type="dxa"/>
            <w:shd w:val="clear" w:color="auto" w:fill="auto"/>
          </w:tcPr>
          <w:p w14:paraId="79C81B25" w14:textId="323FDA98" w:rsidR="00FA481D" w:rsidRDefault="00FA481D" w:rsidP="00435620">
            <w:pPr>
              <w:rPr>
                <w:sz w:val="28"/>
                <w:szCs w:val="28"/>
              </w:rPr>
            </w:pPr>
          </w:p>
        </w:tc>
        <w:tc>
          <w:tcPr>
            <w:tcW w:w="4360" w:type="dxa"/>
            <w:shd w:val="clear" w:color="auto" w:fill="auto"/>
          </w:tcPr>
          <w:p w14:paraId="0CC66344" w14:textId="77777777" w:rsidR="00FA481D" w:rsidRPr="005A589A" w:rsidRDefault="00FA481D" w:rsidP="00435620">
            <w:pPr>
              <w:rPr>
                <w:sz w:val="28"/>
                <w:szCs w:val="28"/>
              </w:rPr>
            </w:pPr>
          </w:p>
        </w:tc>
      </w:tr>
      <w:tr w:rsidR="00FA481D" w:rsidRPr="00091E88" w14:paraId="14B6D3BF" w14:textId="77777777" w:rsidTr="00435620">
        <w:tc>
          <w:tcPr>
            <w:tcW w:w="5211" w:type="dxa"/>
            <w:shd w:val="clear" w:color="auto" w:fill="auto"/>
          </w:tcPr>
          <w:p w14:paraId="36BCFCD5" w14:textId="77777777" w:rsidR="00FA481D" w:rsidRDefault="00FA481D" w:rsidP="00435620">
            <w:pPr>
              <w:rPr>
                <w:sz w:val="28"/>
                <w:szCs w:val="28"/>
              </w:rPr>
            </w:pPr>
          </w:p>
          <w:p w14:paraId="25521404" w14:textId="5290FA74" w:rsidR="00FA481D" w:rsidRDefault="00FA481D" w:rsidP="00435620">
            <w:pPr>
              <w:rPr>
                <w:sz w:val="28"/>
                <w:szCs w:val="28"/>
              </w:rPr>
            </w:pPr>
          </w:p>
          <w:p w14:paraId="3D8AE937" w14:textId="77777777" w:rsidR="00FA481D" w:rsidRDefault="00FA481D" w:rsidP="00435620">
            <w:pPr>
              <w:rPr>
                <w:sz w:val="28"/>
                <w:szCs w:val="28"/>
              </w:rPr>
            </w:pPr>
          </w:p>
          <w:p w14:paraId="4A3E96FF" w14:textId="77777777" w:rsidR="00FA481D" w:rsidRDefault="00FA481D" w:rsidP="00435620">
            <w:pPr>
              <w:rPr>
                <w:sz w:val="28"/>
                <w:szCs w:val="28"/>
              </w:rPr>
            </w:pPr>
          </w:p>
          <w:p w14:paraId="7A0D7A14" w14:textId="77777777" w:rsidR="00FA481D" w:rsidRDefault="00FA481D" w:rsidP="00435620">
            <w:pPr>
              <w:rPr>
                <w:sz w:val="28"/>
                <w:szCs w:val="28"/>
              </w:rPr>
            </w:pPr>
          </w:p>
          <w:p w14:paraId="19CBE43F" w14:textId="77777777" w:rsidR="00FA481D" w:rsidRDefault="00FA481D" w:rsidP="00435620">
            <w:pPr>
              <w:rPr>
                <w:sz w:val="28"/>
                <w:szCs w:val="28"/>
              </w:rPr>
            </w:pPr>
          </w:p>
          <w:p w14:paraId="1FC55B03" w14:textId="77777777" w:rsidR="00FA481D" w:rsidRDefault="00FA481D" w:rsidP="00435620">
            <w:pPr>
              <w:rPr>
                <w:sz w:val="28"/>
                <w:szCs w:val="28"/>
              </w:rPr>
            </w:pPr>
          </w:p>
          <w:p w14:paraId="6F48FAFB" w14:textId="77777777" w:rsidR="00FA481D" w:rsidRDefault="00FA481D" w:rsidP="00435620">
            <w:pPr>
              <w:rPr>
                <w:sz w:val="28"/>
                <w:szCs w:val="28"/>
              </w:rPr>
            </w:pPr>
          </w:p>
          <w:p w14:paraId="45240C4D" w14:textId="77777777" w:rsidR="00FA481D" w:rsidRDefault="00FA481D" w:rsidP="00435620">
            <w:pPr>
              <w:rPr>
                <w:sz w:val="28"/>
                <w:szCs w:val="28"/>
              </w:rPr>
            </w:pPr>
          </w:p>
          <w:p w14:paraId="47C5DC8D" w14:textId="5DD16532" w:rsidR="00FA481D" w:rsidRPr="00FA481D" w:rsidRDefault="00FA481D" w:rsidP="00435620">
            <w:pPr>
              <w:rPr>
                <w:sz w:val="72"/>
                <w:szCs w:val="72"/>
              </w:rPr>
            </w:pPr>
          </w:p>
        </w:tc>
        <w:tc>
          <w:tcPr>
            <w:tcW w:w="4360" w:type="dxa"/>
            <w:shd w:val="clear" w:color="auto" w:fill="auto"/>
          </w:tcPr>
          <w:p w14:paraId="0CAAEF9B" w14:textId="77777777" w:rsidR="00FA481D" w:rsidRPr="005A589A" w:rsidRDefault="00FA481D" w:rsidP="00435620">
            <w:pPr>
              <w:rPr>
                <w:sz w:val="28"/>
                <w:szCs w:val="28"/>
              </w:rPr>
            </w:pPr>
          </w:p>
        </w:tc>
      </w:tr>
    </w:tbl>
    <w:p w14:paraId="0803F97B" w14:textId="77777777" w:rsidR="00466139" w:rsidRPr="006424B4" w:rsidRDefault="00466139" w:rsidP="003B5E88">
      <w:pPr>
        <w:pStyle w:val="aff0"/>
      </w:pPr>
      <w:bookmarkStart w:id="0" w:name="_Toc102385400"/>
      <w:bookmarkStart w:id="1" w:name="_Toc102388282"/>
      <w:bookmarkStart w:id="2" w:name="_Toc102389586"/>
      <w:bookmarkStart w:id="3" w:name="_Toc102425290"/>
      <w:bookmarkStart w:id="4" w:name="_Toc102485617"/>
      <w:r w:rsidRPr="006424B4">
        <w:lastRenderedPageBreak/>
        <w:t>РЕФЕРАТ</w:t>
      </w:r>
      <w:bookmarkEnd w:id="0"/>
      <w:bookmarkEnd w:id="1"/>
      <w:bookmarkEnd w:id="2"/>
      <w:bookmarkEnd w:id="3"/>
      <w:bookmarkEnd w:id="4"/>
    </w:p>
    <w:p w14:paraId="1B868601" w14:textId="77777777" w:rsidR="00466139" w:rsidRPr="00882DDA" w:rsidRDefault="00466139" w:rsidP="00466139">
      <w:pPr>
        <w:jc w:val="both"/>
        <w:rPr>
          <w:sz w:val="28"/>
          <w:highlight w:val="yellow"/>
        </w:rPr>
      </w:pPr>
    </w:p>
    <w:p w14:paraId="12CF8F2F" w14:textId="0FAADC33" w:rsidR="00466139" w:rsidRPr="004A5BF7" w:rsidRDefault="00466139" w:rsidP="00000999">
      <w:pPr>
        <w:pStyle w:val="1-"/>
      </w:pPr>
      <w:r w:rsidRPr="004A5BF7">
        <w:rPr>
          <w:b/>
        </w:rPr>
        <w:t xml:space="preserve">Выпускная квалификационная работа </w:t>
      </w:r>
      <w:r w:rsidR="007600DC" w:rsidRPr="004A5BF7">
        <w:rPr>
          <w:b/>
        </w:rPr>
        <w:t>бакал</w:t>
      </w:r>
      <w:r w:rsidR="007600DC" w:rsidRPr="001F0593">
        <w:rPr>
          <w:b/>
        </w:rPr>
        <w:t>авра</w:t>
      </w:r>
      <w:r w:rsidRPr="001F0593">
        <w:rPr>
          <w:b/>
        </w:rPr>
        <w:t xml:space="preserve">: </w:t>
      </w:r>
      <w:r w:rsidR="001F0593" w:rsidRPr="001F0593">
        <w:t>61</w:t>
      </w:r>
      <w:r w:rsidR="00F811CC" w:rsidRPr="001F0593">
        <w:t xml:space="preserve"> c., </w:t>
      </w:r>
      <w:r w:rsidR="001074B8" w:rsidRPr="001F0593">
        <w:t>21</w:t>
      </w:r>
      <w:r w:rsidR="00447530" w:rsidRPr="001F0593">
        <w:t xml:space="preserve"> рисун</w:t>
      </w:r>
      <w:r w:rsidR="00AE1839">
        <w:t>ок</w:t>
      </w:r>
      <w:r w:rsidR="00447530" w:rsidRPr="001F0593">
        <w:t xml:space="preserve">, </w:t>
      </w:r>
      <w:r w:rsidR="001074B8" w:rsidRPr="001F0593">
        <w:t>2</w:t>
      </w:r>
      <w:r w:rsidR="00447530" w:rsidRPr="001F0593">
        <w:t xml:space="preserve"> таблиц</w:t>
      </w:r>
      <w:r w:rsidR="004A5BF7" w:rsidRPr="001F0593">
        <w:t>ы</w:t>
      </w:r>
      <w:r w:rsidR="00447530" w:rsidRPr="001F0593">
        <w:t>, 1</w:t>
      </w:r>
      <w:r w:rsidR="0092435F" w:rsidRPr="001F0593">
        <w:t>6</w:t>
      </w:r>
      <w:r w:rsidR="00447530" w:rsidRPr="001F0593">
        <w:t xml:space="preserve"> источников, </w:t>
      </w:r>
      <w:r w:rsidR="001F0593" w:rsidRPr="001F0593">
        <w:t>7</w:t>
      </w:r>
      <w:r w:rsidR="00447530" w:rsidRPr="001F0593">
        <w:t xml:space="preserve"> приложени</w:t>
      </w:r>
      <w:r w:rsidR="008E7C6B" w:rsidRPr="001F0593">
        <w:t>й</w:t>
      </w:r>
      <w:r w:rsidRPr="001F0593">
        <w:t>.</w:t>
      </w:r>
      <w:r w:rsidRPr="00D117E6">
        <w:t xml:space="preserve"> </w:t>
      </w:r>
    </w:p>
    <w:p w14:paraId="3FB4C81B" w14:textId="77777777" w:rsidR="00466139" w:rsidRPr="0092435F" w:rsidRDefault="00466139" w:rsidP="00000999">
      <w:pPr>
        <w:pStyle w:val="1-"/>
      </w:pPr>
      <w:r w:rsidRPr="0092435F">
        <w:rPr>
          <w:b/>
        </w:rPr>
        <w:t xml:space="preserve">Презентация: </w:t>
      </w:r>
      <w:r w:rsidR="00F811CC" w:rsidRPr="0092435F">
        <w:t>1</w:t>
      </w:r>
      <w:r w:rsidR="005A63CA" w:rsidRPr="0092435F">
        <w:t>2</w:t>
      </w:r>
      <w:r w:rsidRPr="0092435F">
        <w:t xml:space="preserve"> слайдов </w:t>
      </w:r>
      <w:r w:rsidRPr="0092435F">
        <w:rPr>
          <w:lang w:val="en-US"/>
        </w:rPr>
        <w:t>Microsoft</w:t>
      </w:r>
      <w:r w:rsidRPr="0092435F">
        <w:t xml:space="preserve"> </w:t>
      </w:r>
      <w:r w:rsidRPr="0092435F">
        <w:rPr>
          <w:lang w:val="en-US"/>
        </w:rPr>
        <w:t>PowerPoint</w:t>
      </w:r>
      <w:r w:rsidRPr="0092435F">
        <w:t>.</w:t>
      </w:r>
    </w:p>
    <w:p w14:paraId="156D78F8" w14:textId="491DD3B4" w:rsidR="00466139" w:rsidRPr="0092435F" w:rsidRDefault="004A2D54" w:rsidP="0049086A">
      <w:pPr>
        <w:pStyle w:val="aff4"/>
      </w:pPr>
      <w:r>
        <w:t xml:space="preserve">оценка резюме, </w:t>
      </w:r>
      <w:r w:rsidR="00D67B2D" w:rsidRPr="0092435F">
        <w:t>НЕЙРОСЕТЕВАЯ МОДЕЛЬ, СКОРИНГОВАЯ МОДЕЛЬ</w:t>
      </w:r>
      <w:r w:rsidR="00094ADC" w:rsidRPr="00094ADC">
        <w:t xml:space="preserve">, </w:t>
      </w:r>
      <w:r w:rsidR="00013677">
        <w:rPr>
          <w:lang w:val="en-US"/>
        </w:rPr>
        <w:t>DISTIL</w:t>
      </w:r>
      <w:r w:rsidR="00D67B2D" w:rsidRPr="0092435F">
        <w:rPr>
          <w:lang w:val="en-US"/>
        </w:rPr>
        <w:t>BERT</w:t>
      </w:r>
      <w:r w:rsidR="00D67B2D" w:rsidRPr="0092435F">
        <w:t>,</w:t>
      </w:r>
      <w:r w:rsidR="00D00D26">
        <w:t xml:space="preserve"> </w:t>
      </w:r>
      <w:r w:rsidR="00D00D26">
        <w:rPr>
          <w:lang w:val="en-US"/>
        </w:rPr>
        <w:t>WORD</w:t>
      </w:r>
      <w:r w:rsidR="00D00D26" w:rsidRPr="00094ADC">
        <w:t>2</w:t>
      </w:r>
      <w:r w:rsidR="00D00D26">
        <w:rPr>
          <w:lang w:val="en-US"/>
        </w:rPr>
        <w:t>VEC</w:t>
      </w:r>
      <w:r w:rsidR="00D00D26">
        <w:t>,</w:t>
      </w:r>
      <w:r w:rsidR="00D67B2D" w:rsidRPr="0092435F">
        <w:t xml:space="preserve"> </w:t>
      </w:r>
      <w:r w:rsidR="00D67B2D" w:rsidRPr="0092435F">
        <w:rPr>
          <w:lang w:val="en-US"/>
        </w:rPr>
        <w:t>NDCG</w:t>
      </w:r>
      <w:r w:rsidR="00D67B2D" w:rsidRPr="0092435F">
        <w:t xml:space="preserve">, </w:t>
      </w:r>
      <w:r w:rsidR="00D67B2D" w:rsidRPr="0092435F">
        <w:rPr>
          <w:lang w:val="en-US"/>
        </w:rPr>
        <w:t>LRAP</w:t>
      </w:r>
      <w:r w:rsidR="00D67B2D" w:rsidRPr="0092435F">
        <w:t xml:space="preserve">, </w:t>
      </w:r>
      <w:r w:rsidR="0092435F" w:rsidRPr="0092435F">
        <w:t>Л</w:t>
      </w:r>
      <w:r w:rsidR="00094ADC">
        <w:t>ИНЕЙНАЯ</w:t>
      </w:r>
      <w:r w:rsidR="0092435F" w:rsidRPr="0092435F">
        <w:t xml:space="preserve"> РЕГРЕССИЯ, ГРадиентный бустинг</w:t>
      </w:r>
      <w:r w:rsidR="00D00D26">
        <w:t>, случайный лес</w:t>
      </w:r>
      <w:r w:rsidR="0092435F" w:rsidRPr="0092435F">
        <w:t xml:space="preserve">, </w:t>
      </w:r>
      <w:r w:rsidR="006F113A">
        <w:t>МЕХАНИЗМ ВНИМАНИЯ,</w:t>
      </w:r>
      <w:r w:rsidR="0092435F" w:rsidRPr="0092435F">
        <w:t xml:space="preserve"> </w:t>
      </w:r>
      <w:r w:rsidR="00AB4676">
        <w:t>кросс-валидация,</w:t>
      </w:r>
      <w:r w:rsidR="0092435F" w:rsidRPr="0092435F">
        <w:t xml:space="preserve"> </w:t>
      </w:r>
      <w:r>
        <w:t>предобработка</w:t>
      </w:r>
      <w:r w:rsidR="00D67B2D" w:rsidRPr="0092435F">
        <w:t xml:space="preserve">, </w:t>
      </w:r>
      <w:r w:rsidR="00BC5F36" w:rsidRPr="0092435F">
        <w:t>МЕТРИКИ</w:t>
      </w:r>
      <w:r w:rsidR="00F954B9" w:rsidRPr="0092435F">
        <w:t>, трансформеры</w:t>
      </w:r>
    </w:p>
    <w:p w14:paraId="23C68EAC" w14:textId="3954FBA6" w:rsidR="00466139" w:rsidRPr="0092435F" w:rsidRDefault="000756D1" w:rsidP="00000999">
      <w:pPr>
        <w:pStyle w:val="1-"/>
      </w:pPr>
      <w:r w:rsidRPr="0092435F">
        <w:t xml:space="preserve">Работа посвящена исследованию </w:t>
      </w:r>
      <w:r w:rsidR="00BC5F36" w:rsidRPr="0092435F">
        <w:t>решения задачи оценки резюме</w:t>
      </w:r>
      <w:r w:rsidRPr="0092435F">
        <w:t>.</w:t>
      </w:r>
    </w:p>
    <w:p w14:paraId="135C2864" w14:textId="452C516B" w:rsidR="000756D1" w:rsidRPr="0092435F" w:rsidRDefault="000756D1" w:rsidP="00000999">
      <w:pPr>
        <w:pStyle w:val="1-"/>
      </w:pPr>
      <w:r w:rsidRPr="0092435F">
        <w:t xml:space="preserve">Значительная часть работы </w:t>
      </w:r>
      <w:r w:rsidR="001C547E" w:rsidRPr="0092435F">
        <w:t xml:space="preserve">рассмотрению и построению </w:t>
      </w:r>
      <w:proofErr w:type="spellStart"/>
      <w:r w:rsidR="001C547E" w:rsidRPr="0092435F">
        <w:t>нейросетевых</w:t>
      </w:r>
      <w:proofErr w:type="spellEnd"/>
      <w:r w:rsidR="001C547E" w:rsidRPr="0092435F">
        <w:t xml:space="preserve"> и </w:t>
      </w:r>
      <w:proofErr w:type="spellStart"/>
      <w:r w:rsidR="001C547E" w:rsidRPr="0092435F">
        <w:t>скоринговых</w:t>
      </w:r>
      <w:proofErr w:type="spellEnd"/>
      <w:r w:rsidR="001C547E" w:rsidRPr="0092435F">
        <w:t xml:space="preserve"> моделей</w:t>
      </w:r>
      <w:r w:rsidRPr="0092435F">
        <w:t xml:space="preserve">. </w:t>
      </w:r>
    </w:p>
    <w:p w14:paraId="518637E1" w14:textId="0CD73D1C" w:rsidR="000756D1" w:rsidRDefault="000756D1" w:rsidP="00000999">
      <w:pPr>
        <w:pStyle w:val="1-"/>
      </w:pPr>
      <w:r w:rsidRPr="0092435F">
        <w:t xml:space="preserve">Часть работы связана </w:t>
      </w:r>
      <w:r w:rsidR="005366BF">
        <w:t>изложением</w:t>
      </w:r>
      <w:r w:rsidR="001C547E" w:rsidRPr="0092435F">
        <w:t xml:space="preserve"> теоретической базы, содержащей основные </w:t>
      </w:r>
      <w:proofErr w:type="spellStart"/>
      <w:r w:rsidR="001C547E" w:rsidRPr="0092435F">
        <w:t>скоринговые</w:t>
      </w:r>
      <w:proofErr w:type="spellEnd"/>
      <w:r w:rsidR="001C547E" w:rsidRPr="0092435F">
        <w:t xml:space="preserve"> и </w:t>
      </w:r>
      <w:proofErr w:type="spellStart"/>
      <w:r w:rsidR="001C547E" w:rsidRPr="0092435F">
        <w:t>нейросетевые</w:t>
      </w:r>
      <w:proofErr w:type="spellEnd"/>
      <w:r w:rsidR="001C547E" w:rsidRPr="0092435F">
        <w:t xml:space="preserve"> методы, а также метрики для оценки качества моделей</w:t>
      </w:r>
      <w:r w:rsidR="008D4479" w:rsidRPr="0092435F">
        <w:t>.</w:t>
      </w:r>
    </w:p>
    <w:p w14:paraId="3E8E0EF7" w14:textId="4CC84DF0" w:rsidR="001F0593" w:rsidRPr="0092435F" w:rsidRDefault="001F0593" w:rsidP="001F0593">
      <w:pPr>
        <w:pStyle w:val="1-"/>
      </w:pPr>
      <w:r>
        <w:t xml:space="preserve">Осуществлен обзор </w:t>
      </w:r>
      <w:proofErr w:type="spellStart"/>
      <w:r>
        <w:t>скоринговых</w:t>
      </w:r>
      <w:proofErr w:type="spellEnd"/>
      <w:r>
        <w:t xml:space="preserve"> моделей применительно к задаче оценки резюме.</w:t>
      </w:r>
    </w:p>
    <w:p w14:paraId="251A8B61" w14:textId="213F55E4" w:rsidR="000756D1" w:rsidRDefault="000756D1" w:rsidP="00000999">
      <w:pPr>
        <w:pStyle w:val="1-"/>
      </w:pPr>
      <w:r w:rsidRPr="0092435F">
        <w:t>В работе приведены результаты</w:t>
      </w:r>
      <w:r w:rsidR="001C547E" w:rsidRPr="0092435F">
        <w:t xml:space="preserve"> обучения моделей, а также их сравнение</w:t>
      </w:r>
      <w:r w:rsidRPr="0092435F">
        <w:t>.</w:t>
      </w:r>
    </w:p>
    <w:p w14:paraId="737B92D3" w14:textId="77777777" w:rsidR="00466139" w:rsidRDefault="00466139" w:rsidP="00466139"/>
    <w:p w14:paraId="47D99F9C" w14:textId="77777777" w:rsidR="008D4297" w:rsidRDefault="008D4297" w:rsidP="00466139">
      <w:pPr>
        <w:spacing w:after="200" w:line="276" w:lineRule="auto"/>
      </w:pPr>
    </w:p>
    <w:p w14:paraId="0D31DBBF" w14:textId="77777777" w:rsidR="008D4297" w:rsidRDefault="008D4297" w:rsidP="00466139">
      <w:pPr>
        <w:spacing w:after="200" w:line="276" w:lineRule="auto"/>
      </w:pPr>
    </w:p>
    <w:p w14:paraId="2E66DEF7" w14:textId="77777777" w:rsidR="008D4297" w:rsidRDefault="008D4297" w:rsidP="00466139">
      <w:pPr>
        <w:spacing w:after="200" w:line="276" w:lineRule="auto"/>
      </w:pPr>
    </w:p>
    <w:p w14:paraId="63990227" w14:textId="77777777" w:rsidR="008D4297" w:rsidRDefault="008D4297" w:rsidP="00466139">
      <w:pPr>
        <w:spacing w:after="200" w:line="276" w:lineRule="auto"/>
      </w:pPr>
    </w:p>
    <w:p w14:paraId="608CA721" w14:textId="77777777" w:rsidR="008D4297" w:rsidRDefault="008D4297" w:rsidP="00466139">
      <w:pPr>
        <w:spacing w:after="200" w:line="276" w:lineRule="auto"/>
      </w:pPr>
    </w:p>
    <w:p w14:paraId="536875B9" w14:textId="77777777" w:rsidR="008D4297" w:rsidRDefault="008D4297" w:rsidP="00466139">
      <w:pPr>
        <w:spacing w:after="200" w:line="276" w:lineRule="auto"/>
      </w:pPr>
    </w:p>
    <w:p w14:paraId="6422AC1E" w14:textId="77777777" w:rsidR="008D4297" w:rsidRDefault="008D4297" w:rsidP="00466139">
      <w:pPr>
        <w:spacing w:after="200" w:line="276" w:lineRule="auto"/>
      </w:pPr>
    </w:p>
    <w:p w14:paraId="0A2BF16A" w14:textId="77777777" w:rsidR="008D4297" w:rsidRDefault="008D4297" w:rsidP="00466139">
      <w:pPr>
        <w:spacing w:after="200" w:line="276" w:lineRule="auto"/>
      </w:pPr>
    </w:p>
    <w:p w14:paraId="36AFF187" w14:textId="1205AA6E" w:rsidR="008D4297" w:rsidRDefault="004179F5" w:rsidP="008D4297">
      <w:pPr>
        <w:pStyle w:val="afc"/>
      </w:pPr>
      <w:r>
        <w:lastRenderedPageBreak/>
        <w:t>Содержание</w:t>
      </w:r>
    </w:p>
    <w:sdt>
      <w:sdtPr>
        <w:rPr>
          <w:rFonts w:eastAsiaTheme="minorEastAsia"/>
          <w:noProof w:val="0"/>
          <w:lang w:eastAsia="ru-RU"/>
        </w:rPr>
        <w:id w:val="-1650971077"/>
        <w:docPartObj>
          <w:docPartGallery w:val="Table of Contents"/>
          <w:docPartUnique/>
        </w:docPartObj>
      </w:sdtPr>
      <w:sdtEndPr/>
      <w:sdtContent>
        <w:p w14:paraId="62DD7ACE" w14:textId="0D4FFDD4" w:rsidR="001F0593" w:rsidRDefault="00F27874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199903400" w:history="1">
            <w:r w:rsidR="001F0593">
              <w:rPr>
                <w:rStyle w:val="af"/>
              </w:rPr>
              <w:t>Введение</w:t>
            </w:r>
            <w:r w:rsidR="001F0593">
              <w:rPr>
                <w:webHidden/>
              </w:rPr>
              <w:tab/>
            </w:r>
            <w:r w:rsidR="001F0593">
              <w:rPr>
                <w:webHidden/>
              </w:rPr>
              <w:fldChar w:fldCharType="begin"/>
            </w:r>
            <w:r w:rsidR="001F0593">
              <w:rPr>
                <w:webHidden/>
              </w:rPr>
              <w:instrText xml:space="preserve"> PAGEREF _Toc199903400 \h </w:instrText>
            </w:r>
            <w:r w:rsidR="001F0593">
              <w:rPr>
                <w:webHidden/>
              </w:rPr>
            </w:r>
            <w:r w:rsidR="001F0593">
              <w:rPr>
                <w:webHidden/>
              </w:rPr>
              <w:fldChar w:fldCharType="separate"/>
            </w:r>
            <w:r w:rsidR="00174589">
              <w:rPr>
                <w:webHidden/>
              </w:rPr>
              <w:t>7</w:t>
            </w:r>
            <w:r w:rsidR="001F0593">
              <w:rPr>
                <w:webHidden/>
              </w:rPr>
              <w:fldChar w:fldCharType="end"/>
            </w:r>
          </w:hyperlink>
        </w:p>
        <w:p w14:paraId="65BD1623" w14:textId="4AA7B8F5" w:rsidR="001F0593" w:rsidRDefault="0027682F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99903401" w:history="1">
            <w:r w:rsidR="001F0593" w:rsidRPr="00A954E3">
              <w:rPr>
                <w:rStyle w:val="af"/>
              </w:rPr>
              <w:t>1 Теоретические основы оценки резюме</w:t>
            </w:r>
            <w:r w:rsidR="001F0593">
              <w:rPr>
                <w:webHidden/>
              </w:rPr>
              <w:tab/>
            </w:r>
            <w:r w:rsidR="001F0593">
              <w:rPr>
                <w:webHidden/>
              </w:rPr>
              <w:fldChar w:fldCharType="begin"/>
            </w:r>
            <w:r w:rsidR="001F0593">
              <w:rPr>
                <w:webHidden/>
              </w:rPr>
              <w:instrText xml:space="preserve"> PAGEREF _Toc199903401 \h </w:instrText>
            </w:r>
            <w:r w:rsidR="001F0593">
              <w:rPr>
                <w:webHidden/>
              </w:rPr>
            </w:r>
            <w:r w:rsidR="001F0593">
              <w:rPr>
                <w:webHidden/>
              </w:rPr>
              <w:fldChar w:fldCharType="separate"/>
            </w:r>
            <w:r w:rsidR="00174589">
              <w:rPr>
                <w:webHidden/>
              </w:rPr>
              <w:t>8</w:t>
            </w:r>
            <w:r w:rsidR="001F0593">
              <w:rPr>
                <w:webHidden/>
              </w:rPr>
              <w:fldChar w:fldCharType="end"/>
            </w:r>
          </w:hyperlink>
        </w:p>
        <w:p w14:paraId="22072CBC" w14:textId="7C6AD524" w:rsidR="001F0593" w:rsidRDefault="00EF36C6" w:rsidP="001F0593">
          <w:pPr>
            <w:pStyle w:val="22"/>
            <w:rPr>
              <w:rFonts w:asciiTheme="minorHAnsi" w:hAnsiTheme="minorHAnsi"/>
              <w:sz w:val="22"/>
              <w:lang w:eastAsia="ru-RU"/>
            </w:rPr>
          </w:pPr>
          <w:r>
            <w:t xml:space="preserve">    </w:t>
          </w:r>
          <w:hyperlink w:anchor="_Toc199903402" w:history="1">
            <w:r w:rsidR="001F0593" w:rsidRPr="00A954E3">
              <w:rPr>
                <w:rStyle w:val="af"/>
              </w:rPr>
              <w:t>1.1 Традиционные методы скоринга</w:t>
            </w:r>
            <w:r w:rsidR="001F0593">
              <w:rPr>
                <w:webHidden/>
              </w:rPr>
              <w:tab/>
            </w:r>
            <w:r w:rsidR="001F0593">
              <w:rPr>
                <w:webHidden/>
              </w:rPr>
              <w:fldChar w:fldCharType="begin"/>
            </w:r>
            <w:r w:rsidR="001F0593">
              <w:rPr>
                <w:webHidden/>
              </w:rPr>
              <w:instrText xml:space="preserve"> PAGEREF _Toc199903402 \h </w:instrText>
            </w:r>
            <w:r w:rsidR="001F0593">
              <w:rPr>
                <w:webHidden/>
              </w:rPr>
            </w:r>
            <w:r w:rsidR="001F0593">
              <w:rPr>
                <w:webHidden/>
              </w:rPr>
              <w:fldChar w:fldCharType="separate"/>
            </w:r>
            <w:r w:rsidR="00174589">
              <w:rPr>
                <w:webHidden/>
              </w:rPr>
              <w:t>8</w:t>
            </w:r>
            <w:r w:rsidR="001F0593">
              <w:rPr>
                <w:webHidden/>
              </w:rPr>
              <w:fldChar w:fldCharType="end"/>
            </w:r>
          </w:hyperlink>
        </w:p>
        <w:p w14:paraId="084BF0FB" w14:textId="6A056E24" w:rsidR="001F0593" w:rsidRDefault="00EF36C6" w:rsidP="001F0593">
          <w:pPr>
            <w:pStyle w:val="22"/>
            <w:rPr>
              <w:rFonts w:asciiTheme="minorHAnsi" w:hAnsiTheme="minorHAnsi"/>
              <w:sz w:val="22"/>
              <w:lang w:eastAsia="ru-RU"/>
            </w:rPr>
          </w:pPr>
          <w:r>
            <w:t xml:space="preserve">    </w:t>
          </w:r>
          <w:hyperlink w:anchor="_Toc199903403" w:history="1">
            <w:r w:rsidR="001F0593" w:rsidRPr="00A954E3">
              <w:rPr>
                <w:rStyle w:val="af"/>
              </w:rPr>
              <w:t>1.2 Нейросетевые подходы</w:t>
            </w:r>
            <w:r w:rsidR="001F0593">
              <w:rPr>
                <w:webHidden/>
              </w:rPr>
              <w:tab/>
            </w:r>
            <w:r w:rsidR="001F0593">
              <w:rPr>
                <w:webHidden/>
              </w:rPr>
              <w:fldChar w:fldCharType="begin"/>
            </w:r>
            <w:r w:rsidR="001F0593">
              <w:rPr>
                <w:webHidden/>
              </w:rPr>
              <w:instrText xml:space="preserve"> PAGEREF _Toc199903403 \h </w:instrText>
            </w:r>
            <w:r w:rsidR="001F0593">
              <w:rPr>
                <w:webHidden/>
              </w:rPr>
            </w:r>
            <w:r w:rsidR="001F0593">
              <w:rPr>
                <w:webHidden/>
              </w:rPr>
              <w:fldChar w:fldCharType="separate"/>
            </w:r>
            <w:r w:rsidR="00174589">
              <w:rPr>
                <w:webHidden/>
              </w:rPr>
              <w:t>11</w:t>
            </w:r>
            <w:r w:rsidR="001F0593">
              <w:rPr>
                <w:webHidden/>
              </w:rPr>
              <w:fldChar w:fldCharType="end"/>
            </w:r>
          </w:hyperlink>
        </w:p>
        <w:p w14:paraId="64688800" w14:textId="659F6D48" w:rsidR="001F0593" w:rsidRDefault="00EF36C6" w:rsidP="001F0593">
          <w:pPr>
            <w:pStyle w:val="22"/>
            <w:rPr>
              <w:rFonts w:asciiTheme="minorHAnsi" w:hAnsiTheme="minorHAnsi"/>
              <w:sz w:val="22"/>
              <w:lang w:eastAsia="ru-RU"/>
            </w:rPr>
          </w:pPr>
          <w:r>
            <w:t xml:space="preserve">    </w:t>
          </w:r>
          <w:hyperlink w:anchor="_Toc199903404" w:history="1">
            <w:r w:rsidR="001F0593" w:rsidRPr="00A954E3">
              <w:rPr>
                <w:rStyle w:val="af"/>
              </w:rPr>
              <w:t>1.3 Метрики оценки качества</w:t>
            </w:r>
            <w:r w:rsidR="001F0593">
              <w:rPr>
                <w:webHidden/>
              </w:rPr>
              <w:tab/>
            </w:r>
            <w:r w:rsidR="001F0593">
              <w:rPr>
                <w:webHidden/>
              </w:rPr>
              <w:fldChar w:fldCharType="begin"/>
            </w:r>
            <w:r w:rsidR="001F0593">
              <w:rPr>
                <w:webHidden/>
              </w:rPr>
              <w:instrText xml:space="preserve"> PAGEREF _Toc199903404 \h </w:instrText>
            </w:r>
            <w:r w:rsidR="001F0593">
              <w:rPr>
                <w:webHidden/>
              </w:rPr>
            </w:r>
            <w:r w:rsidR="001F0593">
              <w:rPr>
                <w:webHidden/>
              </w:rPr>
              <w:fldChar w:fldCharType="separate"/>
            </w:r>
            <w:r w:rsidR="00174589">
              <w:rPr>
                <w:webHidden/>
              </w:rPr>
              <w:t>12</w:t>
            </w:r>
            <w:r w:rsidR="001F0593">
              <w:rPr>
                <w:webHidden/>
              </w:rPr>
              <w:fldChar w:fldCharType="end"/>
            </w:r>
          </w:hyperlink>
        </w:p>
        <w:p w14:paraId="19365865" w14:textId="7178D195" w:rsidR="001F0593" w:rsidRDefault="0027682F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99903405" w:history="1">
            <w:r w:rsidR="001F0593" w:rsidRPr="00A954E3">
              <w:rPr>
                <w:rStyle w:val="af"/>
              </w:rPr>
              <w:t>2 Математическая постановка задачи</w:t>
            </w:r>
            <w:r w:rsidR="001F0593">
              <w:rPr>
                <w:webHidden/>
              </w:rPr>
              <w:tab/>
            </w:r>
            <w:r w:rsidR="001F0593">
              <w:rPr>
                <w:webHidden/>
              </w:rPr>
              <w:fldChar w:fldCharType="begin"/>
            </w:r>
            <w:r w:rsidR="001F0593">
              <w:rPr>
                <w:webHidden/>
              </w:rPr>
              <w:instrText xml:space="preserve"> PAGEREF _Toc199903405 \h </w:instrText>
            </w:r>
            <w:r w:rsidR="001F0593">
              <w:rPr>
                <w:webHidden/>
              </w:rPr>
            </w:r>
            <w:r w:rsidR="001F0593">
              <w:rPr>
                <w:webHidden/>
              </w:rPr>
              <w:fldChar w:fldCharType="separate"/>
            </w:r>
            <w:r w:rsidR="00174589">
              <w:rPr>
                <w:webHidden/>
              </w:rPr>
              <w:t>15</w:t>
            </w:r>
            <w:r w:rsidR="001F0593">
              <w:rPr>
                <w:webHidden/>
              </w:rPr>
              <w:fldChar w:fldCharType="end"/>
            </w:r>
          </w:hyperlink>
        </w:p>
        <w:p w14:paraId="54E9DFD9" w14:textId="43F1153A" w:rsidR="001F0593" w:rsidRDefault="00EF36C6" w:rsidP="001F0593">
          <w:pPr>
            <w:pStyle w:val="22"/>
            <w:rPr>
              <w:rFonts w:asciiTheme="minorHAnsi" w:hAnsiTheme="minorHAnsi"/>
              <w:sz w:val="22"/>
              <w:lang w:eastAsia="ru-RU"/>
            </w:rPr>
          </w:pPr>
          <w:r>
            <w:t xml:space="preserve">    </w:t>
          </w:r>
          <w:hyperlink w:anchor="_Toc199903406" w:history="1">
            <w:r w:rsidR="001F0593" w:rsidRPr="00A954E3">
              <w:rPr>
                <w:rStyle w:val="af"/>
              </w:rPr>
              <w:t>2.1 Скоринговые методы</w:t>
            </w:r>
            <w:r w:rsidR="001F0593">
              <w:rPr>
                <w:webHidden/>
              </w:rPr>
              <w:tab/>
            </w:r>
            <w:r w:rsidR="001F0593">
              <w:rPr>
                <w:webHidden/>
              </w:rPr>
              <w:fldChar w:fldCharType="begin"/>
            </w:r>
            <w:r w:rsidR="001F0593">
              <w:rPr>
                <w:webHidden/>
              </w:rPr>
              <w:instrText xml:space="preserve"> PAGEREF _Toc199903406 \h </w:instrText>
            </w:r>
            <w:r w:rsidR="001F0593">
              <w:rPr>
                <w:webHidden/>
              </w:rPr>
            </w:r>
            <w:r w:rsidR="001F0593">
              <w:rPr>
                <w:webHidden/>
              </w:rPr>
              <w:fldChar w:fldCharType="separate"/>
            </w:r>
            <w:r w:rsidR="00174589">
              <w:rPr>
                <w:webHidden/>
              </w:rPr>
              <w:t>15</w:t>
            </w:r>
            <w:r w:rsidR="001F0593">
              <w:rPr>
                <w:webHidden/>
              </w:rPr>
              <w:fldChar w:fldCharType="end"/>
            </w:r>
          </w:hyperlink>
        </w:p>
        <w:p w14:paraId="2B3D7AC6" w14:textId="3C139FF2" w:rsidR="001F0593" w:rsidRDefault="00EF36C6" w:rsidP="001F0593">
          <w:pPr>
            <w:pStyle w:val="22"/>
            <w:rPr>
              <w:rFonts w:asciiTheme="minorHAnsi" w:hAnsiTheme="minorHAnsi"/>
              <w:sz w:val="22"/>
              <w:lang w:eastAsia="ru-RU"/>
            </w:rPr>
          </w:pPr>
          <w:r>
            <w:t xml:space="preserve">    </w:t>
          </w:r>
          <w:hyperlink w:anchor="_Toc199903407" w:history="1">
            <w:r w:rsidR="001F0593" w:rsidRPr="00A954E3">
              <w:rPr>
                <w:rStyle w:val="af"/>
              </w:rPr>
              <w:t>2.2 Нейросетевые методы</w:t>
            </w:r>
            <w:r w:rsidR="001F0593">
              <w:rPr>
                <w:webHidden/>
              </w:rPr>
              <w:tab/>
            </w:r>
            <w:r w:rsidR="001F0593">
              <w:rPr>
                <w:webHidden/>
              </w:rPr>
              <w:fldChar w:fldCharType="begin"/>
            </w:r>
            <w:r w:rsidR="001F0593">
              <w:rPr>
                <w:webHidden/>
              </w:rPr>
              <w:instrText xml:space="preserve"> PAGEREF _Toc199903407 \h </w:instrText>
            </w:r>
            <w:r w:rsidR="001F0593">
              <w:rPr>
                <w:webHidden/>
              </w:rPr>
            </w:r>
            <w:r w:rsidR="001F0593">
              <w:rPr>
                <w:webHidden/>
              </w:rPr>
              <w:fldChar w:fldCharType="separate"/>
            </w:r>
            <w:r w:rsidR="00174589">
              <w:rPr>
                <w:webHidden/>
              </w:rPr>
              <w:t>16</w:t>
            </w:r>
            <w:r w:rsidR="001F0593">
              <w:rPr>
                <w:webHidden/>
              </w:rPr>
              <w:fldChar w:fldCharType="end"/>
            </w:r>
          </w:hyperlink>
        </w:p>
        <w:p w14:paraId="709BC9D4" w14:textId="29688815" w:rsidR="001F0593" w:rsidRDefault="0027682F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99903408" w:history="1">
            <w:r w:rsidR="001F0593" w:rsidRPr="00A954E3">
              <w:rPr>
                <w:rStyle w:val="af"/>
              </w:rPr>
              <w:t>3 Работа с данными</w:t>
            </w:r>
            <w:r w:rsidR="001F0593">
              <w:rPr>
                <w:webHidden/>
              </w:rPr>
              <w:tab/>
            </w:r>
            <w:r w:rsidR="001F0593">
              <w:rPr>
                <w:webHidden/>
              </w:rPr>
              <w:fldChar w:fldCharType="begin"/>
            </w:r>
            <w:r w:rsidR="001F0593">
              <w:rPr>
                <w:webHidden/>
              </w:rPr>
              <w:instrText xml:space="preserve"> PAGEREF _Toc199903408 \h </w:instrText>
            </w:r>
            <w:r w:rsidR="001F0593">
              <w:rPr>
                <w:webHidden/>
              </w:rPr>
            </w:r>
            <w:r w:rsidR="001F0593">
              <w:rPr>
                <w:webHidden/>
              </w:rPr>
              <w:fldChar w:fldCharType="separate"/>
            </w:r>
            <w:r w:rsidR="00174589">
              <w:rPr>
                <w:webHidden/>
              </w:rPr>
              <w:t>19</w:t>
            </w:r>
            <w:r w:rsidR="001F0593">
              <w:rPr>
                <w:webHidden/>
              </w:rPr>
              <w:fldChar w:fldCharType="end"/>
            </w:r>
          </w:hyperlink>
        </w:p>
        <w:p w14:paraId="239ACA4B" w14:textId="7067A3D9" w:rsidR="001F0593" w:rsidRDefault="00EF36C6" w:rsidP="001F0593">
          <w:pPr>
            <w:pStyle w:val="22"/>
            <w:rPr>
              <w:rFonts w:asciiTheme="minorHAnsi" w:hAnsiTheme="minorHAnsi"/>
              <w:sz w:val="22"/>
              <w:lang w:eastAsia="ru-RU"/>
            </w:rPr>
          </w:pPr>
          <w:r>
            <w:t xml:space="preserve">    </w:t>
          </w:r>
          <w:hyperlink w:anchor="_Toc199903409" w:history="1">
            <w:r w:rsidR="001F0593" w:rsidRPr="00A954E3">
              <w:rPr>
                <w:rStyle w:val="af"/>
              </w:rPr>
              <w:t>3.1 Формирование набора данных, предобработка текстов и генерация обучающих пар</w:t>
            </w:r>
            <w:r w:rsidR="001F0593">
              <w:rPr>
                <w:webHidden/>
              </w:rPr>
              <w:tab/>
            </w:r>
            <w:r w:rsidR="001F0593">
              <w:rPr>
                <w:webHidden/>
              </w:rPr>
              <w:fldChar w:fldCharType="begin"/>
            </w:r>
            <w:r w:rsidR="001F0593">
              <w:rPr>
                <w:webHidden/>
              </w:rPr>
              <w:instrText xml:space="preserve"> PAGEREF _Toc199903409 \h </w:instrText>
            </w:r>
            <w:r w:rsidR="001F0593">
              <w:rPr>
                <w:webHidden/>
              </w:rPr>
            </w:r>
            <w:r w:rsidR="001F0593">
              <w:rPr>
                <w:webHidden/>
              </w:rPr>
              <w:fldChar w:fldCharType="separate"/>
            </w:r>
            <w:r w:rsidR="00174589">
              <w:rPr>
                <w:webHidden/>
              </w:rPr>
              <w:t>19</w:t>
            </w:r>
            <w:r w:rsidR="001F0593">
              <w:rPr>
                <w:webHidden/>
              </w:rPr>
              <w:fldChar w:fldCharType="end"/>
            </w:r>
          </w:hyperlink>
        </w:p>
        <w:p w14:paraId="044F77E4" w14:textId="58C6A71D" w:rsidR="001F0593" w:rsidRDefault="00EF36C6" w:rsidP="001F0593">
          <w:pPr>
            <w:pStyle w:val="22"/>
            <w:rPr>
              <w:rFonts w:asciiTheme="minorHAnsi" w:hAnsiTheme="minorHAnsi"/>
              <w:sz w:val="22"/>
              <w:lang w:eastAsia="ru-RU"/>
            </w:rPr>
          </w:pPr>
          <w:r>
            <w:t xml:space="preserve">    </w:t>
          </w:r>
          <w:hyperlink w:anchor="_Toc199903410" w:history="1">
            <w:r w:rsidR="001F0593" w:rsidRPr="00A954E3">
              <w:rPr>
                <w:rStyle w:val="af"/>
              </w:rPr>
              <w:t>3.2 Обзор набора данных</w:t>
            </w:r>
            <w:r w:rsidR="001F0593">
              <w:rPr>
                <w:webHidden/>
              </w:rPr>
              <w:tab/>
            </w:r>
            <w:r w:rsidR="001F0593">
              <w:rPr>
                <w:webHidden/>
              </w:rPr>
              <w:fldChar w:fldCharType="begin"/>
            </w:r>
            <w:r w:rsidR="001F0593">
              <w:rPr>
                <w:webHidden/>
              </w:rPr>
              <w:instrText xml:space="preserve"> PAGEREF _Toc199903410 \h </w:instrText>
            </w:r>
            <w:r w:rsidR="001F0593">
              <w:rPr>
                <w:webHidden/>
              </w:rPr>
            </w:r>
            <w:r w:rsidR="001F0593">
              <w:rPr>
                <w:webHidden/>
              </w:rPr>
              <w:fldChar w:fldCharType="separate"/>
            </w:r>
            <w:r w:rsidR="00174589">
              <w:rPr>
                <w:webHidden/>
              </w:rPr>
              <w:t>22</w:t>
            </w:r>
            <w:r w:rsidR="001F0593">
              <w:rPr>
                <w:webHidden/>
              </w:rPr>
              <w:fldChar w:fldCharType="end"/>
            </w:r>
          </w:hyperlink>
        </w:p>
        <w:p w14:paraId="77B714BB" w14:textId="6B934819" w:rsidR="001F0593" w:rsidRDefault="0027682F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99903411" w:history="1">
            <w:r w:rsidR="001F0593" w:rsidRPr="00A954E3">
              <w:rPr>
                <w:rStyle w:val="af"/>
              </w:rPr>
              <w:t>4 Обзор скоринговых моделей</w:t>
            </w:r>
            <w:r w:rsidR="001F0593">
              <w:rPr>
                <w:webHidden/>
              </w:rPr>
              <w:tab/>
            </w:r>
            <w:r w:rsidR="001F0593">
              <w:rPr>
                <w:webHidden/>
              </w:rPr>
              <w:fldChar w:fldCharType="begin"/>
            </w:r>
            <w:r w:rsidR="001F0593">
              <w:rPr>
                <w:webHidden/>
              </w:rPr>
              <w:instrText xml:space="preserve"> PAGEREF _Toc199903411 \h </w:instrText>
            </w:r>
            <w:r w:rsidR="001F0593">
              <w:rPr>
                <w:webHidden/>
              </w:rPr>
            </w:r>
            <w:r w:rsidR="001F0593">
              <w:rPr>
                <w:webHidden/>
              </w:rPr>
              <w:fldChar w:fldCharType="separate"/>
            </w:r>
            <w:r w:rsidR="00174589">
              <w:rPr>
                <w:webHidden/>
              </w:rPr>
              <w:t>25</w:t>
            </w:r>
            <w:r w:rsidR="001F0593">
              <w:rPr>
                <w:webHidden/>
              </w:rPr>
              <w:fldChar w:fldCharType="end"/>
            </w:r>
          </w:hyperlink>
        </w:p>
        <w:p w14:paraId="45A33EE6" w14:textId="7A49FD37" w:rsidR="001F0593" w:rsidRDefault="00EF36C6" w:rsidP="001F0593">
          <w:pPr>
            <w:pStyle w:val="22"/>
            <w:rPr>
              <w:rFonts w:asciiTheme="minorHAnsi" w:hAnsiTheme="minorHAnsi"/>
              <w:sz w:val="22"/>
              <w:lang w:eastAsia="ru-RU"/>
            </w:rPr>
          </w:pPr>
          <w:r>
            <w:t xml:space="preserve">    </w:t>
          </w:r>
          <w:hyperlink w:anchor="_Toc199903412" w:history="1">
            <w:r w:rsidR="001F0593" w:rsidRPr="00A954E3">
              <w:rPr>
                <w:rStyle w:val="af"/>
              </w:rPr>
              <w:t>4.1 Линейная регрессия</w:t>
            </w:r>
            <w:r w:rsidR="001F0593">
              <w:rPr>
                <w:webHidden/>
              </w:rPr>
              <w:tab/>
            </w:r>
            <w:r w:rsidR="001F0593">
              <w:rPr>
                <w:webHidden/>
              </w:rPr>
              <w:fldChar w:fldCharType="begin"/>
            </w:r>
            <w:r w:rsidR="001F0593">
              <w:rPr>
                <w:webHidden/>
              </w:rPr>
              <w:instrText xml:space="preserve"> PAGEREF _Toc199903412 \h </w:instrText>
            </w:r>
            <w:r w:rsidR="001F0593">
              <w:rPr>
                <w:webHidden/>
              </w:rPr>
            </w:r>
            <w:r w:rsidR="001F0593">
              <w:rPr>
                <w:webHidden/>
              </w:rPr>
              <w:fldChar w:fldCharType="separate"/>
            </w:r>
            <w:r w:rsidR="00174589">
              <w:rPr>
                <w:webHidden/>
              </w:rPr>
              <w:t>25</w:t>
            </w:r>
            <w:r w:rsidR="001F0593">
              <w:rPr>
                <w:webHidden/>
              </w:rPr>
              <w:fldChar w:fldCharType="end"/>
            </w:r>
          </w:hyperlink>
        </w:p>
        <w:p w14:paraId="22B0C5DD" w14:textId="26E7283E" w:rsidR="001F0593" w:rsidRDefault="00EF36C6" w:rsidP="001F0593">
          <w:pPr>
            <w:pStyle w:val="22"/>
            <w:rPr>
              <w:rFonts w:asciiTheme="minorHAnsi" w:hAnsiTheme="minorHAnsi"/>
              <w:sz w:val="22"/>
              <w:lang w:eastAsia="ru-RU"/>
            </w:rPr>
          </w:pPr>
          <w:r>
            <w:t xml:space="preserve">    </w:t>
          </w:r>
          <w:hyperlink w:anchor="_Toc199903413" w:history="1">
            <w:r w:rsidR="001F0593" w:rsidRPr="00A954E3">
              <w:rPr>
                <w:rStyle w:val="af"/>
              </w:rPr>
              <w:t>4.2 Градиентный бустинг</w:t>
            </w:r>
            <w:r w:rsidR="001F0593">
              <w:rPr>
                <w:webHidden/>
              </w:rPr>
              <w:tab/>
            </w:r>
            <w:r w:rsidR="001F0593">
              <w:rPr>
                <w:webHidden/>
              </w:rPr>
              <w:fldChar w:fldCharType="begin"/>
            </w:r>
            <w:r w:rsidR="001F0593">
              <w:rPr>
                <w:webHidden/>
              </w:rPr>
              <w:instrText xml:space="preserve"> PAGEREF _Toc199903413 \h </w:instrText>
            </w:r>
            <w:r w:rsidR="001F0593">
              <w:rPr>
                <w:webHidden/>
              </w:rPr>
            </w:r>
            <w:r w:rsidR="001F0593">
              <w:rPr>
                <w:webHidden/>
              </w:rPr>
              <w:fldChar w:fldCharType="separate"/>
            </w:r>
            <w:r w:rsidR="00174589">
              <w:rPr>
                <w:webHidden/>
              </w:rPr>
              <w:t>28</w:t>
            </w:r>
            <w:r w:rsidR="001F0593">
              <w:rPr>
                <w:webHidden/>
              </w:rPr>
              <w:fldChar w:fldCharType="end"/>
            </w:r>
          </w:hyperlink>
        </w:p>
        <w:p w14:paraId="72A36D9F" w14:textId="2522E0EC" w:rsidR="001F0593" w:rsidRDefault="00EF36C6" w:rsidP="001F0593">
          <w:pPr>
            <w:pStyle w:val="22"/>
            <w:rPr>
              <w:rFonts w:asciiTheme="minorHAnsi" w:hAnsiTheme="minorHAnsi"/>
              <w:sz w:val="22"/>
              <w:lang w:eastAsia="ru-RU"/>
            </w:rPr>
          </w:pPr>
          <w:r>
            <w:t xml:space="preserve">    </w:t>
          </w:r>
          <w:hyperlink w:anchor="_Toc199903414" w:history="1">
            <w:r w:rsidR="001F0593" w:rsidRPr="00A954E3">
              <w:rPr>
                <w:rStyle w:val="af"/>
              </w:rPr>
              <w:t>4.3 Случайный лес</w:t>
            </w:r>
            <w:r w:rsidR="001F0593">
              <w:rPr>
                <w:webHidden/>
              </w:rPr>
              <w:tab/>
            </w:r>
            <w:r w:rsidR="001F0593">
              <w:rPr>
                <w:webHidden/>
              </w:rPr>
              <w:fldChar w:fldCharType="begin"/>
            </w:r>
            <w:r w:rsidR="001F0593">
              <w:rPr>
                <w:webHidden/>
              </w:rPr>
              <w:instrText xml:space="preserve"> PAGEREF _Toc199903414 \h </w:instrText>
            </w:r>
            <w:r w:rsidR="001F0593">
              <w:rPr>
                <w:webHidden/>
              </w:rPr>
            </w:r>
            <w:r w:rsidR="001F0593">
              <w:rPr>
                <w:webHidden/>
              </w:rPr>
              <w:fldChar w:fldCharType="separate"/>
            </w:r>
            <w:r w:rsidR="00174589">
              <w:rPr>
                <w:webHidden/>
              </w:rPr>
              <w:t>30</w:t>
            </w:r>
            <w:r w:rsidR="001F0593">
              <w:rPr>
                <w:webHidden/>
              </w:rPr>
              <w:fldChar w:fldCharType="end"/>
            </w:r>
          </w:hyperlink>
        </w:p>
        <w:p w14:paraId="02B171C3" w14:textId="346633C4" w:rsidR="001F0593" w:rsidRDefault="0027682F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99903415" w:history="1">
            <w:r w:rsidR="001F0593" w:rsidRPr="00A954E3">
              <w:rPr>
                <w:rStyle w:val="af"/>
              </w:rPr>
              <w:t>5 Методология разработки нейросетевой модели</w:t>
            </w:r>
            <w:r w:rsidR="001F0593">
              <w:rPr>
                <w:webHidden/>
              </w:rPr>
              <w:tab/>
            </w:r>
            <w:r w:rsidR="001F0593">
              <w:rPr>
                <w:webHidden/>
              </w:rPr>
              <w:fldChar w:fldCharType="begin"/>
            </w:r>
            <w:r w:rsidR="001F0593">
              <w:rPr>
                <w:webHidden/>
              </w:rPr>
              <w:instrText xml:space="preserve"> PAGEREF _Toc199903415 \h </w:instrText>
            </w:r>
            <w:r w:rsidR="001F0593">
              <w:rPr>
                <w:webHidden/>
              </w:rPr>
            </w:r>
            <w:r w:rsidR="001F0593">
              <w:rPr>
                <w:webHidden/>
              </w:rPr>
              <w:fldChar w:fldCharType="separate"/>
            </w:r>
            <w:r w:rsidR="00174589">
              <w:rPr>
                <w:webHidden/>
              </w:rPr>
              <w:t>34</w:t>
            </w:r>
            <w:r w:rsidR="001F0593">
              <w:rPr>
                <w:webHidden/>
              </w:rPr>
              <w:fldChar w:fldCharType="end"/>
            </w:r>
          </w:hyperlink>
        </w:p>
        <w:p w14:paraId="6C660933" w14:textId="7D4AD98F" w:rsidR="001F0593" w:rsidRDefault="00EF36C6" w:rsidP="001F0593">
          <w:pPr>
            <w:pStyle w:val="22"/>
            <w:rPr>
              <w:rFonts w:asciiTheme="minorHAnsi" w:hAnsiTheme="minorHAnsi"/>
              <w:sz w:val="22"/>
              <w:lang w:eastAsia="ru-RU"/>
            </w:rPr>
          </w:pPr>
          <w:r>
            <w:t xml:space="preserve">    </w:t>
          </w:r>
          <w:hyperlink w:anchor="_Toc199903416" w:history="1">
            <w:r w:rsidR="001F0593" w:rsidRPr="00A954E3">
              <w:rPr>
                <w:rStyle w:val="af"/>
              </w:rPr>
              <w:t>5.1 Разработка архитектуры моделей</w:t>
            </w:r>
            <w:r w:rsidR="001F0593">
              <w:rPr>
                <w:webHidden/>
              </w:rPr>
              <w:tab/>
            </w:r>
            <w:r w:rsidR="001F0593">
              <w:rPr>
                <w:webHidden/>
              </w:rPr>
              <w:fldChar w:fldCharType="begin"/>
            </w:r>
            <w:r w:rsidR="001F0593">
              <w:rPr>
                <w:webHidden/>
              </w:rPr>
              <w:instrText xml:space="preserve"> PAGEREF _Toc199903416 \h </w:instrText>
            </w:r>
            <w:r w:rsidR="001F0593">
              <w:rPr>
                <w:webHidden/>
              </w:rPr>
            </w:r>
            <w:r w:rsidR="001F0593">
              <w:rPr>
                <w:webHidden/>
              </w:rPr>
              <w:fldChar w:fldCharType="separate"/>
            </w:r>
            <w:r w:rsidR="00174589">
              <w:rPr>
                <w:webHidden/>
              </w:rPr>
              <w:t>34</w:t>
            </w:r>
            <w:r w:rsidR="001F0593">
              <w:rPr>
                <w:webHidden/>
              </w:rPr>
              <w:fldChar w:fldCharType="end"/>
            </w:r>
          </w:hyperlink>
        </w:p>
        <w:p w14:paraId="217BCEAF" w14:textId="026E79DD" w:rsidR="001F0593" w:rsidRDefault="0027682F">
          <w:pPr>
            <w:pStyle w:val="3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199903417" w:history="1">
            <w:r w:rsidR="001F0593" w:rsidRPr="00A954E3">
              <w:rPr>
                <w:rStyle w:val="af"/>
                <w:noProof/>
              </w:rPr>
              <w:t>5.1.1 Архитектура модели с Word2Vec</w:t>
            </w:r>
            <w:r w:rsidR="001F0593">
              <w:rPr>
                <w:noProof/>
                <w:webHidden/>
              </w:rPr>
              <w:tab/>
            </w:r>
            <w:r w:rsidR="001F0593">
              <w:rPr>
                <w:noProof/>
                <w:webHidden/>
              </w:rPr>
              <w:fldChar w:fldCharType="begin"/>
            </w:r>
            <w:r w:rsidR="001F0593">
              <w:rPr>
                <w:noProof/>
                <w:webHidden/>
              </w:rPr>
              <w:instrText xml:space="preserve"> PAGEREF _Toc199903417 \h </w:instrText>
            </w:r>
            <w:r w:rsidR="001F0593">
              <w:rPr>
                <w:noProof/>
                <w:webHidden/>
              </w:rPr>
            </w:r>
            <w:r w:rsidR="001F0593">
              <w:rPr>
                <w:noProof/>
                <w:webHidden/>
              </w:rPr>
              <w:fldChar w:fldCharType="separate"/>
            </w:r>
            <w:r w:rsidR="00174589">
              <w:rPr>
                <w:noProof/>
                <w:webHidden/>
              </w:rPr>
              <w:t>34</w:t>
            </w:r>
            <w:r w:rsidR="001F0593">
              <w:rPr>
                <w:noProof/>
                <w:webHidden/>
              </w:rPr>
              <w:fldChar w:fldCharType="end"/>
            </w:r>
          </w:hyperlink>
        </w:p>
        <w:p w14:paraId="25B4E25F" w14:textId="091A5F2B" w:rsidR="001F0593" w:rsidRDefault="0027682F">
          <w:pPr>
            <w:pStyle w:val="3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199903418" w:history="1">
            <w:r w:rsidR="001F0593" w:rsidRPr="00A954E3">
              <w:rPr>
                <w:rStyle w:val="af"/>
                <w:noProof/>
              </w:rPr>
              <w:t>5.1.2 Архитектуры моделей с DistilBERT-энкодером</w:t>
            </w:r>
            <w:r w:rsidR="001F0593">
              <w:rPr>
                <w:noProof/>
                <w:webHidden/>
              </w:rPr>
              <w:tab/>
            </w:r>
            <w:r w:rsidR="001F0593">
              <w:rPr>
                <w:noProof/>
                <w:webHidden/>
              </w:rPr>
              <w:fldChar w:fldCharType="begin"/>
            </w:r>
            <w:r w:rsidR="001F0593">
              <w:rPr>
                <w:noProof/>
                <w:webHidden/>
              </w:rPr>
              <w:instrText xml:space="preserve"> PAGEREF _Toc199903418 \h </w:instrText>
            </w:r>
            <w:r w:rsidR="001F0593">
              <w:rPr>
                <w:noProof/>
                <w:webHidden/>
              </w:rPr>
            </w:r>
            <w:r w:rsidR="001F0593">
              <w:rPr>
                <w:noProof/>
                <w:webHidden/>
              </w:rPr>
              <w:fldChar w:fldCharType="separate"/>
            </w:r>
            <w:r w:rsidR="00174589">
              <w:rPr>
                <w:noProof/>
                <w:webHidden/>
              </w:rPr>
              <w:t>35</w:t>
            </w:r>
            <w:r w:rsidR="001F0593">
              <w:rPr>
                <w:noProof/>
                <w:webHidden/>
              </w:rPr>
              <w:fldChar w:fldCharType="end"/>
            </w:r>
          </w:hyperlink>
        </w:p>
        <w:p w14:paraId="275D2557" w14:textId="341632EE" w:rsidR="001F0593" w:rsidRDefault="00EF36C6" w:rsidP="001F0593">
          <w:pPr>
            <w:pStyle w:val="22"/>
            <w:rPr>
              <w:rFonts w:asciiTheme="minorHAnsi" w:hAnsiTheme="minorHAnsi"/>
              <w:sz w:val="22"/>
              <w:lang w:eastAsia="ru-RU"/>
            </w:rPr>
          </w:pPr>
          <w:r>
            <w:t xml:space="preserve">    </w:t>
          </w:r>
          <w:hyperlink w:anchor="_Toc199903419" w:history="1">
            <w:r w:rsidR="001F0593" w:rsidRPr="00A954E3">
              <w:rPr>
                <w:rStyle w:val="af"/>
              </w:rPr>
              <w:t>5.2 Этап обучения</w:t>
            </w:r>
            <w:r w:rsidR="001F0593">
              <w:rPr>
                <w:webHidden/>
              </w:rPr>
              <w:tab/>
            </w:r>
            <w:r w:rsidR="001F0593">
              <w:rPr>
                <w:webHidden/>
              </w:rPr>
              <w:fldChar w:fldCharType="begin"/>
            </w:r>
            <w:r w:rsidR="001F0593">
              <w:rPr>
                <w:webHidden/>
              </w:rPr>
              <w:instrText xml:space="preserve"> PAGEREF _Toc199903419 \h </w:instrText>
            </w:r>
            <w:r w:rsidR="001F0593">
              <w:rPr>
                <w:webHidden/>
              </w:rPr>
            </w:r>
            <w:r w:rsidR="001F0593">
              <w:rPr>
                <w:webHidden/>
              </w:rPr>
              <w:fldChar w:fldCharType="separate"/>
            </w:r>
            <w:r w:rsidR="00174589">
              <w:rPr>
                <w:webHidden/>
              </w:rPr>
              <w:t>37</w:t>
            </w:r>
            <w:r w:rsidR="001F0593">
              <w:rPr>
                <w:webHidden/>
              </w:rPr>
              <w:fldChar w:fldCharType="end"/>
            </w:r>
          </w:hyperlink>
        </w:p>
        <w:p w14:paraId="3B6E3161" w14:textId="01459373" w:rsidR="001F0593" w:rsidRDefault="0027682F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99903420" w:history="1">
            <w:r w:rsidR="001F0593" w:rsidRPr="00A954E3">
              <w:rPr>
                <w:rStyle w:val="af"/>
              </w:rPr>
              <w:t>6 Результаты обучения и сравнительный анализ архитектур нейронных сетей</w:t>
            </w:r>
            <w:r w:rsidR="001F0593">
              <w:rPr>
                <w:webHidden/>
              </w:rPr>
              <w:tab/>
            </w:r>
            <w:r w:rsidR="001F0593">
              <w:rPr>
                <w:webHidden/>
              </w:rPr>
              <w:fldChar w:fldCharType="begin"/>
            </w:r>
            <w:r w:rsidR="001F0593">
              <w:rPr>
                <w:webHidden/>
              </w:rPr>
              <w:instrText xml:space="preserve"> PAGEREF _Toc199903420 \h </w:instrText>
            </w:r>
            <w:r w:rsidR="001F0593">
              <w:rPr>
                <w:webHidden/>
              </w:rPr>
            </w:r>
            <w:r w:rsidR="001F0593">
              <w:rPr>
                <w:webHidden/>
              </w:rPr>
              <w:fldChar w:fldCharType="separate"/>
            </w:r>
            <w:r w:rsidR="00174589">
              <w:rPr>
                <w:webHidden/>
              </w:rPr>
              <w:t>39</w:t>
            </w:r>
            <w:r w:rsidR="001F0593">
              <w:rPr>
                <w:webHidden/>
              </w:rPr>
              <w:fldChar w:fldCharType="end"/>
            </w:r>
          </w:hyperlink>
        </w:p>
        <w:p w14:paraId="0D69279D" w14:textId="6E22499B" w:rsidR="001F0593" w:rsidRDefault="0027682F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99903421" w:history="1">
            <w:r w:rsidR="001F0593" w:rsidRPr="00A954E3">
              <w:rPr>
                <w:rStyle w:val="af"/>
              </w:rPr>
              <w:t>З</w:t>
            </w:r>
            <w:r w:rsidR="001F0593">
              <w:rPr>
                <w:rStyle w:val="af"/>
              </w:rPr>
              <w:t>аключение</w:t>
            </w:r>
            <w:r w:rsidR="001F0593">
              <w:rPr>
                <w:webHidden/>
              </w:rPr>
              <w:tab/>
            </w:r>
            <w:r w:rsidR="001F0593">
              <w:rPr>
                <w:webHidden/>
              </w:rPr>
              <w:fldChar w:fldCharType="begin"/>
            </w:r>
            <w:r w:rsidR="001F0593">
              <w:rPr>
                <w:webHidden/>
              </w:rPr>
              <w:instrText xml:space="preserve"> PAGEREF _Toc199903421 \h </w:instrText>
            </w:r>
            <w:r w:rsidR="001F0593">
              <w:rPr>
                <w:webHidden/>
              </w:rPr>
            </w:r>
            <w:r w:rsidR="001F0593">
              <w:rPr>
                <w:webHidden/>
              </w:rPr>
              <w:fldChar w:fldCharType="separate"/>
            </w:r>
            <w:r w:rsidR="00174589">
              <w:rPr>
                <w:webHidden/>
              </w:rPr>
              <w:t>43</w:t>
            </w:r>
            <w:r w:rsidR="001F0593">
              <w:rPr>
                <w:webHidden/>
              </w:rPr>
              <w:fldChar w:fldCharType="end"/>
            </w:r>
          </w:hyperlink>
        </w:p>
        <w:p w14:paraId="16216F8E" w14:textId="16A1E2C1" w:rsidR="001F0593" w:rsidRDefault="0027682F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99903422" w:history="1">
            <w:r w:rsidR="001F0593" w:rsidRPr="00A954E3">
              <w:rPr>
                <w:rStyle w:val="af"/>
              </w:rPr>
              <w:t>С</w:t>
            </w:r>
            <w:r w:rsidR="001F0593">
              <w:rPr>
                <w:rStyle w:val="af"/>
              </w:rPr>
              <w:t>писок использованных источников</w:t>
            </w:r>
            <w:r w:rsidR="001F0593">
              <w:rPr>
                <w:webHidden/>
              </w:rPr>
              <w:tab/>
            </w:r>
            <w:r w:rsidR="001F0593">
              <w:rPr>
                <w:webHidden/>
              </w:rPr>
              <w:fldChar w:fldCharType="begin"/>
            </w:r>
            <w:r w:rsidR="001F0593">
              <w:rPr>
                <w:webHidden/>
              </w:rPr>
              <w:instrText xml:space="preserve"> PAGEREF _Toc199903422 \h </w:instrText>
            </w:r>
            <w:r w:rsidR="001F0593">
              <w:rPr>
                <w:webHidden/>
              </w:rPr>
            </w:r>
            <w:r w:rsidR="001F0593">
              <w:rPr>
                <w:webHidden/>
              </w:rPr>
              <w:fldChar w:fldCharType="separate"/>
            </w:r>
            <w:r w:rsidR="00174589">
              <w:rPr>
                <w:webHidden/>
              </w:rPr>
              <w:t>44</w:t>
            </w:r>
            <w:r w:rsidR="001F0593">
              <w:rPr>
                <w:webHidden/>
              </w:rPr>
              <w:fldChar w:fldCharType="end"/>
            </w:r>
          </w:hyperlink>
        </w:p>
        <w:p w14:paraId="62976514" w14:textId="1096A796" w:rsidR="001F0593" w:rsidRPr="001F0593" w:rsidRDefault="0027682F" w:rsidP="001F0593">
          <w:pPr>
            <w:pStyle w:val="22"/>
            <w:rPr>
              <w:rFonts w:asciiTheme="minorHAnsi" w:hAnsiTheme="minorHAnsi"/>
              <w:sz w:val="22"/>
              <w:lang w:eastAsia="ru-RU"/>
            </w:rPr>
          </w:pPr>
          <w:hyperlink w:anchor="_Toc199903423" w:history="1">
            <w:r w:rsidR="001F0593" w:rsidRPr="001F0593">
              <w:rPr>
                <w:rStyle w:val="af"/>
                <w:color w:val="auto"/>
              </w:rPr>
              <w:t>П</w:t>
            </w:r>
            <w:r w:rsidR="004179F5">
              <w:rPr>
                <w:rStyle w:val="af"/>
                <w:color w:val="auto"/>
              </w:rPr>
              <w:t>риложение</w:t>
            </w:r>
            <w:r w:rsidR="001F0593" w:rsidRPr="001F0593">
              <w:rPr>
                <w:rStyle w:val="af"/>
                <w:color w:val="auto"/>
              </w:rPr>
              <w:t xml:space="preserve"> А</w:t>
            </w:r>
          </w:hyperlink>
          <w:r w:rsidR="001F0593" w:rsidRPr="001F0593">
            <w:rPr>
              <w:rStyle w:val="af"/>
              <w:color w:val="auto"/>
              <w:u w:val="none"/>
            </w:rPr>
            <w:t xml:space="preserve">. </w:t>
          </w:r>
          <w:hyperlink w:anchor="_Toc199903424" w:history="1">
            <w:r w:rsidR="001F0593" w:rsidRPr="001F0593">
              <w:rPr>
                <w:rStyle w:val="af"/>
                <w:color w:val="auto"/>
              </w:rPr>
              <w:t>Предобработка данных</w:t>
            </w:r>
            <w:r w:rsidR="001F0593" w:rsidRPr="001F0593">
              <w:rPr>
                <w:webHidden/>
              </w:rPr>
              <w:tab/>
            </w:r>
            <w:r w:rsidR="001F0593" w:rsidRPr="001F0593">
              <w:rPr>
                <w:webHidden/>
              </w:rPr>
              <w:fldChar w:fldCharType="begin"/>
            </w:r>
            <w:r w:rsidR="001F0593" w:rsidRPr="001F0593">
              <w:rPr>
                <w:webHidden/>
              </w:rPr>
              <w:instrText xml:space="preserve"> PAGEREF _Toc199903424 \h </w:instrText>
            </w:r>
            <w:r w:rsidR="001F0593" w:rsidRPr="001F0593">
              <w:rPr>
                <w:webHidden/>
              </w:rPr>
            </w:r>
            <w:r w:rsidR="001F0593" w:rsidRPr="001F0593">
              <w:rPr>
                <w:webHidden/>
              </w:rPr>
              <w:fldChar w:fldCharType="separate"/>
            </w:r>
            <w:r w:rsidR="00174589">
              <w:rPr>
                <w:webHidden/>
              </w:rPr>
              <w:t>46</w:t>
            </w:r>
            <w:r w:rsidR="001F0593" w:rsidRPr="001F0593">
              <w:rPr>
                <w:webHidden/>
              </w:rPr>
              <w:fldChar w:fldCharType="end"/>
            </w:r>
          </w:hyperlink>
        </w:p>
        <w:p w14:paraId="650D8A54" w14:textId="0AD935A3" w:rsidR="001F0593" w:rsidRDefault="0027682F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99903425" w:history="1">
            <w:r w:rsidR="001F0593" w:rsidRPr="00A954E3">
              <w:rPr>
                <w:rStyle w:val="af"/>
              </w:rPr>
              <w:t>П</w:t>
            </w:r>
            <w:r w:rsidR="004179F5">
              <w:rPr>
                <w:rStyle w:val="af"/>
              </w:rPr>
              <w:t>риложение</w:t>
            </w:r>
            <w:r w:rsidR="001F0593" w:rsidRPr="00A954E3">
              <w:rPr>
                <w:rStyle w:val="af"/>
              </w:rPr>
              <w:t xml:space="preserve"> Б</w:t>
            </w:r>
            <w:r w:rsidR="001F0593">
              <w:rPr>
                <w:rStyle w:val="af"/>
              </w:rPr>
              <w:t>.</w:t>
            </w:r>
            <w:r w:rsidR="001F0593" w:rsidRPr="00A954E3">
              <w:rPr>
                <w:rStyle w:val="af"/>
              </w:rPr>
              <w:t xml:space="preserve"> Генерация обучающих пар</w:t>
            </w:r>
            <w:r w:rsidR="001F0593">
              <w:rPr>
                <w:webHidden/>
              </w:rPr>
              <w:tab/>
            </w:r>
            <w:r w:rsidR="001F0593">
              <w:rPr>
                <w:webHidden/>
              </w:rPr>
              <w:fldChar w:fldCharType="begin"/>
            </w:r>
            <w:r w:rsidR="001F0593">
              <w:rPr>
                <w:webHidden/>
              </w:rPr>
              <w:instrText xml:space="preserve"> PAGEREF _Toc199903425 \h </w:instrText>
            </w:r>
            <w:r w:rsidR="001F0593">
              <w:rPr>
                <w:webHidden/>
              </w:rPr>
            </w:r>
            <w:r w:rsidR="001F0593">
              <w:rPr>
                <w:webHidden/>
              </w:rPr>
              <w:fldChar w:fldCharType="separate"/>
            </w:r>
            <w:r w:rsidR="00174589">
              <w:rPr>
                <w:webHidden/>
              </w:rPr>
              <w:t>50</w:t>
            </w:r>
            <w:r w:rsidR="001F0593">
              <w:rPr>
                <w:webHidden/>
              </w:rPr>
              <w:fldChar w:fldCharType="end"/>
            </w:r>
          </w:hyperlink>
        </w:p>
        <w:p w14:paraId="53809F17" w14:textId="65D6178F" w:rsidR="001F0593" w:rsidRDefault="0027682F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99903426" w:history="1">
            <w:r w:rsidR="001F0593" w:rsidRPr="00A954E3">
              <w:rPr>
                <w:rStyle w:val="af"/>
              </w:rPr>
              <w:t>П</w:t>
            </w:r>
            <w:r w:rsidR="004179F5">
              <w:rPr>
                <w:rStyle w:val="af"/>
              </w:rPr>
              <w:t>риложение</w:t>
            </w:r>
            <w:r w:rsidR="001F0593" w:rsidRPr="00A954E3">
              <w:rPr>
                <w:rStyle w:val="af"/>
              </w:rPr>
              <w:t xml:space="preserve"> В</w:t>
            </w:r>
            <w:r w:rsidR="001F0593">
              <w:rPr>
                <w:rStyle w:val="af"/>
              </w:rPr>
              <w:t>.</w:t>
            </w:r>
            <w:r w:rsidR="001F0593" w:rsidRPr="00A954E3">
              <w:rPr>
                <w:rStyle w:val="af"/>
              </w:rPr>
              <w:t xml:space="preserve"> Архитектура модели с </w:t>
            </w:r>
            <w:r w:rsidR="001F0593" w:rsidRPr="00A954E3">
              <w:rPr>
                <w:rStyle w:val="af"/>
                <w:lang w:val="en-US"/>
              </w:rPr>
              <w:t>Word</w:t>
            </w:r>
            <w:r w:rsidR="001F0593" w:rsidRPr="00A954E3">
              <w:rPr>
                <w:rStyle w:val="af"/>
              </w:rPr>
              <w:t>2</w:t>
            </w:r>
            <w:r w:rsidR="001F0593" w:rsidRPr="00A954E3">
              <w:rPr>
                <w:rStyle w:val="af"/>
                <w:lang w:val="en-US"/>
              </w:rPr>
              <w:t>Vec</w:t>
            </w:r>
            <w:r w:rsidR="001F0593">
              <w:rPr>
                <w:webHidden/>
              </w:rPr>
              <w:tab/>
            </w:r>
            <w:r w:rsidR="001F0593">
              <w:rPr>
                <w:webHidden/>
              </w:rPr>
              <w:fldChar w:fldCharType="begin"/>
            </w:r>
            <w:r w:rsidR="001F0593">
              <w:rPr>
                <w:webHidden/>
              </w:rPr>
              <w:instrText xml:space="preserve"> PAGEREF _Toc199903426 \h </w:instrText>
            </w:r>
            <w:r w:rsidR="001F0593">
              <w:rPr>
                <w:webHidden/>
              </w:rPr>
            </w:r>
            <w:r w:rsidR="001F0593">
              <w:rPr>
                <w:webHidden/>
              </w:rPr>
              <w:fldChar w:fldCharType="separate"/>
            </w:r>
            <w:r w:rsidR="00174589">
              <w:rPr>
                <w:webHidden/>
              </w:rPr>
              <w:t>52</w:t>
            </w:r>
            <w:r w:rsidR="001F0593">
              <w:rPr>
                <w:webHidden/>
              </w:rPr>
              <w:fldChar w:fldCharType="end"/>
            </w:r>
          </w:hyperlink>
        </w:p>
        <w:p w14:paraId="086428C0" w14:textId="3B052801" w:rsidR="001F0593" w:rsidRDefault="0027682F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99903427" w:history="1">
            <w:r w:rsidR="001F0593" w:rsidRPr="00A954E3">
              <w:rPr>
                <w:rStyle w:val="af"/>
              </w:rPr>
              <w:t>П</w:t>
            </w:r>
            <w:r w:rsidR="004179F5">
              <w:rPr>
                <w:rStyle w:val="af"/>
              </w:rPr>
              <w:t>риложение</w:t>
            </w:r>
            <w:r w:rsidR="001F0593" w:rsidRPr="00A954E3">
              <w:rPr>
                <w:rStyle w:val="af"/>
              </w:rPr>
              <w:t xml:space="preserve"> Г</w:t>
            </w:r>
            <w:r w:rsidR="001F0593">
              <w:rPr>
                <w:rStyle w:val="af"/>
              </w:rPr>
              <w:t>.</w:t>
            </w:r>
            <w:r w:rsidR="001F0593" w:rsidRPr="00A954E3">
              <w:rPr>
                <w:rStyle w:val="af"/>
              </w:rPr>
              <w:t xml:space="preserve"> Архитектура модели </w:t>
            </w:r>
            <w:r w:rsidR="001F0593" w:rsidRPr="00A954E3">
              <w:rPr>
                <w:rStyle w:val="af"/>
                <w:lang w:val="en-US"/>
              </w:rPr>
              <w:t>DistilBERT</w:t>
            </w:r>
            <w:r w:rsidR="001F0593" w:rsidRPr="00A954E3">
              <w:rPr>
                <w:rStyle w:val="af"/>
              </w:rPr>
              <w:t xml:space="preserve"> </w:t>
            </w:r>
            <w:r w:rsidR="001F0593" w:rsidRPr="00A954E3">
              <w:rPr>
                <w:rStyle w:val="af"/>
                <w:lang w:val="en-US"/>
              </w:rPr>
              <w:t>c</w:t>
            </w:r>
            <w:r w:rsidR="001F0593" w:rsidRPr="00A954E3">
              <w:rPr>
                <w:rStyle w:val="af"/>
              </w:rPr>
              <w:t xml:space="preserve"> извлечением [</w:t>
            </w:r>
            <w:r w:rsidR="001F0593" w:rsidRPr="00A954E3">
              <w:rPr>
                <w:rStyle w:val="af"/>
                <w:lang w:val="en-US"/>
              </w:rPr>
              <w:t>CLS</w:t>
            </w:r>
            <w:r w:rsidR="001F0593" w:rsidRPr="00A954E3">
              <w:rPr>
                <w:rStyle w:val="af"/>
              </w:rPr>
              <w:t>]-токена</w:t>
            </w:r>
            <w:r w:rsidR="001F0593">
              <w:rPr>
                <w:webHidden/>
              </w:rPr>
              <w:tab/>
            </w:r>
            <w:r w:rsidR="001F0593">
              <w:rPr>
                <w:webHidden/>
              </w:rPr>
              <w:fldChar w:fldCharType="begin"/>
            </w:r>
            <w:r w:rsidR="001F0593">
              <w:rPr>
                <w:webHidden/>
              </w:rPr>
              <w:instrText xml:space="preserve"> PAGEREF _Toc199903427 \h </w:instrText>
            </w:r>
            <w:r w:rsidR="001F0593">
              <w:rPr>
                <w:webHidden/>
              </w:rPr>
            </w:r>
            <w:r w:rsidR="001F0593">
              <w:rPr>
                <w:webHidden/>
              </w:rPr>
              <w:fldChar w:fldCharType="separate"/>
            </w:r>
            <w:r w:rsidR="00174589">
              <w:rPr>
                <w:webHidden/>
              </w:rPr>
              <w:t>54</w:t>
            </w:r>
            <w:r w:rsidR="001F0593">
              <w:rPr>
                <w:webHidden/>
              </w:rPr>
              <w:fldChar w:fldCharType="end"/>
            </w:r>
          </w:hyperlink>
        </w:p>
        <w:p w14:paraId="057BF6BD" w14:textId="575427BD" w:rsidR="001F0593" w:rsidRDefault="0027682F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99903428" w:history="1">
            <w:r w:rsidR="001F0593" w:rsidRPr="00A954E3">
              <w:rPr>
                <w:rStyle w:val="af"/>
              </w:rPr>
              <w:t>П</w:t>
            </w:r>
            <w:r w:rsidR="004179F5">
              <w:rPr>
                <w:rStyle w:val="af"/>
              </w:rPr>
              <w:t>риложение</w:t>
            </w:r>
            <w:r w:rsidR="001F0593" w:rsidRPr="00A954E3">
              <w:rPr>
                <w:rStyle w:val="af"/>
              </w:rPr>
              <w:t xml:space="preserve"> Д</w:t>
            </w:r>
            <w:r w:rsidR="001F0593">
              <w:rPr>
                <w:rStyle w:val="af"/>
              </w:rPr>
              <w:t>.</w:t>
            </w:r>
            <w:r w:rsidR="001F0593" w:rsidRPr="00A954E3">
              <w:rPr>
                <w:rStyle w:val="af"/>
              </w:rPr>
              <w:t xml:space="preserve"> Архитектура модели </w:t>
            </w:r>
            <w:r w:rsidR="001F0593" w:rsidRPr="00A954E3">
              <w:rPr>
                <w:rStyle w:val="af"/>
                <w:lang w:val="en-US"/>
              </w:rPr>
              <w:t>DistilBERT</w:t>
            </w:r>
            <w:r w:rsidR="001F0593" w:rsidRPr="00A954E3">
              <w:rPr>
                <w:rStyle w:val="af"/>
              </w:rPr>
              <w:t xml:space="preserve"> с </w:t>
            </w:r>
            <w:r w:rsidR="001F0593" w:rsidRPr="00A954E3">
              <w:rPr>
                <w:rStyle w:val="af"/>
                <w:lang w:val="en-US"/>
              </w:rPr>
              <w:t>max</w:t>
            </w:r>
            <w:r w:rsidR="001F0593" w:rsidRPr="00A954E3">
              <w:rPr>
                <w:rStyle w:val="af"/>
              </w:rPr>
              <w:t xml:space="preserve"> </w:t>
            </w:r>
            <w:r w:rsidR="001F0593" w:rsidRPr="00A954E3">
              <w:rPr>
                <w:rStyle w:val="af"/>
                <w:lang w:val="en-US"/>
              </w:rPr>
              <w:t>pooling</w:t>
            </w:r>
            <w:r w:rsidR="001F0593">
              <w:rPr>
                <w:webHidden/>
              </w:rPr>
              <w:tab/>
            </w:r>
            <w:r w:rsidR="001F0593">
              <w:rPr>
                <w:webHidden/>
              </w:rPr>
              <w:fldChar w:fldCharType="begin"/>
            </w:r>
            <w:r w:rsidR="001F0593">
              <w:rPr>
                <w:webHidden/>
              </w:rPr>
              <w:instrText xml:space="preserve"> PAGEREF _Toc199903428 \h </w:instrText>
            </w:r>
            <w:r w:rsidR="001F0593">
              <w:rPr>
                <w:webHidden/>
              </w:rPr>
            </w:r>
            <w:r w:rsidR="001F0593">
              <w:rPr>
                <w:webHidden/>
              </w:rPr>
              <w:fldChar w:fldCharType="separate"/>
            </w:r>
            <w:r w:rsidR="00174589">
              <w:rPr>
                <w:webHidden/>
              </w:rPr>
              <w:t>56</w:t>
            </w:r>
            <w:r w:rsidR="001F0593">
              <w:rPr>
                <w:webHidden/>
              </w:rPr>
              <w:fldChar w:fldCharType="end"/>
            </w:r>
          </w:hyperlink>
        </w:p>
        <w:p w14:paraId="7FB571D8" w14:textId="61AB4D76" w:rsidR="001F0593" w:rsidRDefault="0027682F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99903429" w:history="1">
            <w:r w:rsidR="001F0593" w:rsidRPr="00A954E3">
              <w:rPr>
                <w:rStyle w:val="af"/>
              </w:rPr>
              <w:t>П</w:t>
            </w:r>
            <w:r w:rsidR="004179F5">
              <w:rPr>
                <w:rStyle w:val="af"/>
              </w:rPr>
              <w:t>риложение</w:t>
            </w:r>
            <w:r w:rsidR="001F0593" w:rsidRPr="00A954E3">
              <w:rPr>
                <w:rStyle w:val="af"/>
              </w:rPr>
              <w:t xml:space="preserve"> Е</w:t>
            </w:r>
            <w:r w:rsidR="001F0593">
              <w:rPr>
                <w:rStyle w:val="af"/>
              </w:rPr>
              <w:t>.</w:t>
            </w:r>
            <w:r w:rsidR="001F0593" w:rsidRPr="00A954E3">
              <w:rPr>
                <w:rStyle w:val="af"/>
              </w:rPr>
              <w:t xml:space="preserve"> Архитектура модели </w:t>
            </w:r>
            <w:r w:rsidR="001F0593" w:rsidRPr="00A954E3">
              <w:rPr>
                <w:rStyle w:val="af"/>
                <w:lang w:val="en-US"/>
              </w:rPr>
              <w:t>DistilBERT</w:t>
            </w:r>
            <w:r w:rsidR="001F0593" w:rsidRPr="00A954E3">
              <w:rPr>
                <w:rStyle w:val="af"/>
              </w:rPr>
              <w:t xml:space="preserve"> с </w:t>
            </w:r>
            <w:r w:rsidR="001F0593" w:rsidRPr="00A954E3">
              <w:rPr>
                <w:rStyle w:val="af"/>
                <w:lang w:val="en-US"/>
              </w:rPr>
              <w:t>BiLSTM</w:t>
            </w:r>
            <w:r w:rsidR="001F0593">
              <w:rPr>
                <w:webHidden/>
              </w:rPr>
              <w:tab/>
            </w:r>
            <w:r w:rsidR="001F0593">
              <w:rPr>
                <w:webHidden/>
              </w:rPr>
              <w:fldChar w:fldCharType="begin"/>
            </w:r>
            <w:r w:rsidR="001F0593">
              <w:rPr>
                <w:webHidden/>
              </w:rPr>
              <w:instrText xml:space="preserve"> PAGEREF _Toc199903429 \h </w:instrText>
            </w:r>
            <w:r w:rsidR="001F0593">
              <w:rPr>
                <w:webHidden/>
              </w:rPr>
            </w:r>
            <w:r w:rsidR="001F0593">
              <w:rPr>
                <w:webHidden/>
              </w:rPr>
              <w:fldChar w:fldCharType="separate"/>
            </w:r>
            <w:r w:rsidR="00174589">
              <w:rPr>
                <w:webHidden/>
              </w:rPr>
              <w:t>58</w:t>
            </w:r>
            <w:r w:rsidR="001F0593">
              <w:rPr>
                <w:webHidden/>
              </w:rPr>
              <w:fldChar w:fldCharType="end"/>
            </w:r>
          </w:hyperlink>
        </w:p>
        <w:p w14:paraId="6EDD6CB8" w14:textId="1B3D2699" w:rsidR="001F0593" w:rsidRDefault="0027682F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99903430" w:history="1">
            <w:r w:rsidR="001F0593" w:rsidRPr="00A954E3">
              <w:rPr>
                <w:rStyle w:val="af"/>
              </w:rPr>
              <w:t>П</w:t>
            </w:r>
            <w:r w:rsidR="004179F5">
              <w:rPr>
                <w:rStyle w:val="af"/>
              </w:rPr>
              <w:t>риложение</w:t>
            </w:r>
            <w:r w:rsidR="001F0593" w:rsidRPr="00A954E3">
              <w:rPr>
                <w:rStyle w:val="af"/>
              </w:rPr>
              <w:t xml:space="preserve"> Ж</w:t>
            </w:r>
            <w:r w:rsidR="001F0593">
              <w:rPr>
                <w:rStyle w:val="af"/>
              </w:rPr>
              <w:t>.</w:t>
            </w:r>
            <w:r w:rsidR="001F0593" w:rsidRPr="00A954E3">
              <w:rPr>
                <w:rStyle w:val="af"/>
              </w:rPr>
              <w:t xml:space="preserve"> Архитектура модели </w:t>
            </w:r>
            <w:r w:rsidR="001F0593" w:rsidRPr="00A954E3">
              <w:rPr>
                <w:rStyle w:val="af"/>
                <w:lang w:val="en-US"/>
              </w:rPr>
              <w:t>DistilBERT</w:t>
            </w:r>
            <w:r w:rsidR="001F0593" w:rsidRPr="00A954E3">
              <w:rPr>
                <w:rStyle w:val="af"/>
              </w:rPr>
              <w:t xml:space="preserve"> с </w:t>
            </w:r>
            <w:r w:rsidR="001F0593" w:rsidRPr="00A954E3">
              <w:rPr>
                <w:rStyle w:val="af"/>
                <w:lang w:val="en-US"/>
              </w:rPr>
              <w:t>cross</w:t>
            </w:r>
            <w:r w:rsidR="001F0593" w:rsidRPr="00A954E3">
              <w:rPr>
                <w:rStyle w:val="af"/>
              </w:rPr>
              <w:t>-</w:t>
            </w:r>
            <w:r w:rsidR="001F0593" w:rsidRPr="00A954E3">
              <w:rPr>
                <w:rStyle w:val="af"/>
                <w:lang w:val="en-US"/>
              </w:rPr>
              <w:t>attention</w:t>
            </w:r>
            <w:r w:rsidR="001F0593">
              <w:rPr>
                <w:webHidden/>
              </w:rPr>
              <w:tab/>
            </w:r>
            <w:r w:rsidR="001F0593">
              <w:rPr>
                <w:webHidden/>
              </w:rPr>
              <w:fldChar w:fldCharType="begin"/>
            </w:r>
            <w:r w:rsidR="001F0593">
              <w:rPr>
                <w:webHidden/>
              </w:rPr>
              <w:instrText xml:space="preserve"> PAGEREF _Toc199903430 \h </w:instrText>
            </w:r>
            <w:r w:rsidR="001F0593">
              <w:rPr>
                <w:webHidden/>
              </w:rPr>
            </w:r>
            <w:r w:rsidR="001F0593">
              <w:rPr>
                <w:webHidden/>
              </w:rPr>
              <w:fldChar w:fldCharType="separate"/>
            </w:r>
            <w:r w:rsidR="00174589">
              <w:rPr>
                <w:webHidden/>
              </w:rPr>
              <w:t>60</w:t>
            </w:r>
            <w:r w:rsidR="001F0593">
              <w:rPr>
                <w:webHidden/>
              </w:rPr>
              <w:fldChar w:fldCharType="end"/>
            </w:r>
          </w:hyperlink>
        </w:p>
        <w:p w14:paraId="35923E54" w14:textId="3FA0B56C" w:rsidR="00B32E78" w:rsidRPr="00FD445E" w:rsidRDefault="00F27874" w:rsidP="00454620">
          <w:pPr>
            <w:pStyle w:val="1-"/>
            <w:ind w:firstLine="0"/>
          </w:pPr>
          <w:r>
            <w:rPr>
              <w:rFonts w:eastAsiaTheme="majorEastAsia"/>
              <w:lang w:eastAsia="en-US"/>
            </w:rPr>
            <w:fldChar w:fldCharType="end"/>
          </w:r>
        </w:p>
      </w:sdtContent>
    </w:sdt>
    <w:p w14:paraId="466DF2C2" w14:textId="77777777" w:rsidR="006E213F" w:rsidRDefault="006E213F" w:rsidP="00327C75">
      <w:pPr>
        <w:pStyle w:val="afc"/>
      </w:pPr>
      <w:bookmarkStart w:id="5" w:name="_Toc199188505"/>
      <w:bookmarkStart w:id="6" w:name="_Toc199903400"/>
      <w:r w:rsidRPr="00327C75">
        <w:lastRenderedPageBreak/>
        <w:t>ВВЕДЕНИЕ</w:t>
      </w:r>
      <w:bookmarkEnd w:id="5"/>
      <w:bookmarkEnd w:id="6"/>
    </w:p>
    <w:p w14:paraId="11F28933" w14:textId="4728DA7A" w:rsidR="006C5E09" w:rsidRPr="00C975F2" w:rsidRDefault="006C5E09" w:rsidP="006C5E09">
      <w:pPr>
        <w:pStyle w:val="1-"/>
      </w:pPr>
      <w:r w:rsidRPr="00C975F2">
        <w:t xml:space="preserve">Рекрутмент – это одно из самых популярных направлений кадрового менеджмента, а кадровый скоринг является ответвлением этого направления. </w:t>
      </w:r>
    </w:p>
    <w:p w14:paraId="20863069" w14:textId="6F4F67EE" w:rsidR="006C5E09" w:rsidRPr="00542152" w:rsidRDefault="006C5E09" w:rsidP="006C5E09">
      <w:pPr>
        <w:pStyle w:val="1-"/>
      </w:pPr>
      <w:r w:rsidRPr="00C975F2">
        <w:t>«Скоринг (от англ. «</w:t>
      </w:r>
      <w:r w:rsidRPr="00C975F2">
        <w:rPr>
          <w:lang w:val="en-US"/>
        </w:rPr>
        <w:t>scoring</w:t>
      </w:r>
      <w:r w:rsidRPr="00C975F2">
        <w:t>» – подсчет очков</w:t>
      </w:r>
      <w:r w:rsidRPr="000D0637">
        <w:t xml:space="preserve">) – технология, которая позволяет классифицировать клиентскую базу на различные группы в зависимости от интересующих характеристик» [1]. В контексте подбора персонала скорингу можно дать следующее определение: автоматизированная система оценки кандидатов по заданным критериям, которая помогает рекрутерам </w:t>
      </w:r>
      <w:r w:rsidRPr="00542152">
        <w:t>быстрее и объективнее подбирать кадры.</w:t>
      </w:r>
    </w:p>
    <w:p w14:paraId="2B200E48" w14:textId="2D35176F" w:rsidR="00DA3EFC" w:rsidRPr="00542152" w:rsidRDefault="00DA3EFC" w:rsidP="006C5E09">
      <w:pPr>
        <w:pStyle w:val="1-"/>
      </w:pPr>
      <w:r w:rsidRPr="00542152">
        <w:t>Актуальность работы обусловлена необходимостью автоматизации процессов подбора персонала в условиях большого объёма текстовых данных. Традиционные методы обработки, такие как TF-IDF и word2vec, часто оказываются недостаточно точными и не учитывают контекст. Современные языковые модели, такие как BERT, позволяют значительно повысить качество анализа резюме за счёт лучшего понимания смысловой структуры текста.</w:t>
      </w:r>
    </w:p>
    <w:p w14:paraId="609F8890" w14:textId="32A56925" w:rsidR="006F7663" w:rsidRPr="00542152" w:rsidRDefault="006F7663" w:rsidP="0012767A">
      <w:pPr>
        <w:pStyle w:val="1-"/>
        <w:rPr>
          <w:rFonts w:eastAsiaTheme="majorEastAsia"/>
        </w:rPr>
      </w:pPr>
      <w:r w:rsidRPr="00542152">
        <w:rPr>
          <w:rFonts w:eastAsiaTheme="majorEastAsia"/>
        </w:rPr>
        <w:t xml:space="preserve">Цель работы </w:t>
      </w:r>
      <w:r w:rsidR="00D32837" w:rsidRPr="00542152">
        <w:rPr>
          <w:rFonts w:eastAsiaTheme="majorEastAsia"/>
        </w:rPr>
        <w:t xml:space="preserve">– исследование решения задачи оценки резюме с помощью </w:t>
      </w:r>
      <w:proofErr w:type="spellStart"/>
      <w:r w:rsidR="00D32837" w:rsidRPr="00542152">
        <w:rPr>
          <w:rFonts w:eastAsiaTheme="majorEastAsia"/>
        </w:rPr>
        <w:t>скоринговых</w:t>
      </w:r>
      <w:proofErr w:type="spellEnd"/>
      <w:r w:rsidR="00D32837" w:rsidRPr="00542152">
        <w:rPr>
          <w:rFonts w:eastAsiaTheme="majorEastAsia"/>
        </w:rPr>
        <w:t xml:space="preserve"> и </w:t>
      </w:r>
      <w:proofErr w:type="spellStart"/>
      <w:r w:rsidR="00D32837" w:rsidRPr="00542152">
        <w:rPr>
          <w:rFonts w:eastAsiaTheme="majorEastAsia"/>
        </w:rPr>
        <w:t>нейросетевых</w:t>
      </w:r>
      <w:proofErr w:type="spellEnd"/>
      <w:r w:rsidR="00D32837" w:rsidRPr="00542152">
        <w:rPr>
          <w:rFonts w:eastAsiaTheme="majorEastAsia"/>
        </w:rPr>
        <w:t xml:space="preserve"> моделей.</w:t>
      </w:r>
    </w:p>
    <w:p w14:paraId="5CCF9061" w14:textId="77777777" w:rsidR="006F7663" w:rsidRPr="00542152" w:rsidRDefault="006F7663" w:rsidP="006F7663">
      <w:pPr>
        <w:pStyle w:val="1-"/>
        <w:rPr>
          <w:rFonts w:eastAsiaTheme="majorEastAsia"/>
        </w:rPr>
      </w:pPr>
      <w:r w:rsidRPr="00542152">
        <w:rPr>
          <w:rFonts w:eastAsiaTheme="majorEastAsia"/>
        </w:rPr>
        <w:t>Для достижения поставленной цели необходимо решить следующие задачи:</w:t>
      </w:r>
    </w:p>
    <w:p w14:paraId="21E2B062" w14:textId="77777777" w:rsidR="006F7663" w:rsidRPr="00542152" w:rsidRDefault="006F7663" w:rsidP="006F7663">
      <w:pPr>
        <w:pStyle w:val="1-"/>
        <w:numPr>
          <w:ilvl w:val="6"/>
          <w:numId w:val="5"/>
        </w:numPr>
        <w:rPr>
          <w:rFonts w:eastAsiaTheme="majorEastAsia"/>
        </w:rPr>
      </w:pPr>
      <w:r w:rsidRPr="00542152">
        <w:rPr>
          <w:rFonts w:eastAsiaTheme="majorEastAsia"/>
        </w:rPr>
        <w:t>Проведение анализа литературы и обзор основных теоретических положений области, описание основных подходов к решению задачи оценки резюме.</w:t>
      </w:r>
    </w:p>
    <w:p w14:paraId="10955C99" w14:textId="77777777" w:rsidR="006F7663" w:rsidRPr="00542152" w:rsidRDefault="006F7663" w:rsidP="006F7663">
      <w:pPr>
        <w:pStyle w:val="1-"/>
        <w:numPr>
          <w:ilvl w:val="6"/>
          <w:numId w:val="5"/>
        </w:numPr>
        <w:rPr>
          <w:rFonts w:eastAsiaTheme="majorEastAsia"/>
        </w:rPr>
      </w:pPr>
      <w:r w:rsidRPr="00542152">
        <w:rPr>
          <w:rFonts w:eastAsiaTheme="majorEastAsia"/>
        </w:rPr>
        <w:t>Формирование набора данных для обучения моделей.</w:t>
      </w:r>
    </w:p>
    <w:p w14:paraId="74C67DA4" w14:textId="48A0E4A5" w:rsidR="00C944D9" w:rsidRPr="00542152" w:rsidRDefault="00C944D9" w:rsidP="00C944D9">
      <w:pPr>
        <w:pStyle w:val="1-"/>
        <w:numPr>
          <w:ilvl w:val="6"/>
          <w:numId w:val="5"/>
        </w:numPr>
        <w:rPr>
          <w:rFonts w:eastAsiaTheme="majorEastAsia"/>
        </w:rPr>
      </w:pPr>
      <w:r w:rsidRPr="00542152">
        <w:rPr>
          <w:rFonts w:eastAsiaTheme="majorEastAsia"/>
        </w:rPr>
        <w:t>Обзор существующих методов скоринга, которые можно применить к задаче оценки резюме.</w:t>
      </w:r>
    </w:p>
    <w:p w14:paraId="4D0E0783" w14:textId="77777777" w:rsidR="006F7663" w:rsidRPr="00542152" w:rsidRDefault="006F7663" w:rsidP="006F7663">
      <w:pPr>
        <w:pStyle w:val="1-"/>
        <w:numPr>
          <w:ilvl w:val="6"/>
          <w:numId w:val="5"/>
        </w:numPr>
        <w:rPr>
          <w:rFonts w:eastAsiaTheme="majorEastAsia"/>
        </w:rPr>
      </w:pPr>
      <w:r w:rsidRPr="00542152">
        <w:rPr>
          <w:rFonts w:eastAsiaTheme="majorEastAsia"/>
        </w:rPr>
        <w:t xml:space="preserve">Разработка </w:t>
      </w:r>
      <w:proofErr w:type="spellStart"/>
      <w:r w:rsidRPr="00542152">
        <w:rPr>
          <w:rFonts w:eastAsiaTheme="majorEastAsia"/>
        </w:rPr>
        <w:t>нейросетевых</w:t>
      </w:r>
      <w:proofErr w:type="spellEnd"/>
      <w:r w:rsidRPr="00542152">
        <w:rPr>
          <w:rFonts w:eastAsiaTheme="majorEastAsia"/>
        </w:rPr>
        <w:t xml:space="preserve"> моделей и сравнение результатов их работы.</w:t>
      </w:r>
    </w:p>
    <w:p w14:paraId="12D2059C" w14:textId="3CE6BB6C" w:rsidR="007C4D97" w:rsidRPr="00FF1C67" w:rsidRDefault="002448BF" w:rsidP="00BE186A">
      <w:pPr>
        <w:pStyle w:val="1"/>
        <w:numPr>
          <w:ilvl w:val="0"/>
          <w:numId w:val="8"/>
        </w:numPr>
      </w:pPr>
      <w:bookmarkStart w:id="7" w:name="_Toc199188507"/>
      <w:bookmarkStart w:id="8" w:name="_Toc199903401"/>
      <w:r w:rsidRPr="0012767A">
        <w:lastRenderedPageBreak/>
        <w:t>Теоретические</w:t>
      </w:r>
      <w:r>
        <w:t xml:space="preserve"> основы оценки резюме</w:t>
      </w:r>
      <w:bookmarkEnd w:id="7"/>
      <w:bookmarkEnd w:id="8"/>
      <w:r>
        <w:t xml:space="preserve"> </w:t>
      </w:r>
    </w:p>
    <w:p w14:paraId="1E2DEC58" w14:textId="4976A0A4" w:rsidR="007C4D97" w:rsidRPr="001F1477" w:rsidRDefault="00C27D5D" w:rsidP="00EF36C6">
      <w:pPr>
        <w:pStyle w:val="2"/>
      </w:pPr>
      <w:bookmarkStart w:id="9" w:name="_Toc199188508"/>
      <w:bookmarkStart w:id="10" w:name="_Toc199903402"/>
      <w:r w:rsidRPr="00EF36C6">
        <w:t>Традиционные</w:t>
      </w:r>
      <w:r>
        <w:t xml:space="preserve"> методы скоринга</w:t>
      </w:r>
      <w:bookmarkEnd w:id="9"/>
      <w:bookmarkEnd w:id="10"/>
    </w:p>
    <w:p w14:paraId="6BB092C2" w14:textId="0A44DF98" w:rsidR="00403994" w:rsidRPr="002538DF" w:rsidRDefault="00704B20" w:rsidP="55E88487">
      <w:pPr>
        <w:pStyle w:val="1-"/>
      </w:pPr>
      <w:r>
        <w:t>Традиционные методы скоринга основаны на математических моделях</w:t>
      </w:r>
      <w:r w:rsidR="008A22CC">
        <w:t xml:space="preserve">, которые преобразуют характеристики резюме в количественные оценки, которые отражают </w:t>
      </w:r>
      <w:r w:rsidR="00A86F0A">
        <w:t>соответствие кандидата вакансии.</w:t>
      </w:r>
      <w:r w:rsidR="00EA3542">
        <w:t xml:space="preserve"> Фундамент этих методов составля</w:t>
      </w:r>
      <w:r w:rsidR="006715CE">
        <w:t>ют стати</w:t>
      </w:r>
      <w:r w:rsidR="00BE0C08">
        <w:t>сти</w:t>
      </w:r>
      <w:r w:rsidR="006715CE">
        <w:t xml:space="preserve">ческие </w:t>
      </w:r>
      <w:r w:rsidR="003F3F9B">
        <w:t>подходы, например</w:t>
      </w:r>
      <w:r w:rsidR="00AE4EF6">
        <w:t>,</w:t>
      </w:r>
      <w:r w:rsidR="006715CE">
        <w:t xml:space="preserve"> такие как логистическая регрессия и градиентный </w:t>
      </w:r>
      <w:proofErr w:type="spellStart"/>
      <w:r w:rsidR="006715CE">
        <w:t>бустин</w:t>
      </w:r>
      <w:r w:rsidR="003F3F9B">
        <w:t>г</w:t>
      </w:r>
      <w:proofErr w:type="spellEnd"/>
      <w:r w:rsidR="003F3F9B">
        <w:t>.</w:t>
      </w:r>
    </w:p>
    <w:p w14:paraId="060F5B41" w14:textId="13FD2C4A" w:rsidR="00462CCA" w:rsidRDefault="00D81FBF" w:rsidP="55E88487">
      <w:pPr>
        <w:pStyle w:val="1-"/>
      </w:pPr>
      <w:r w:rsidRPr="001C0363">
        <w:t>Логистическая регрессия</w:t>
      </w:r>
      <w:r>
        <w:t xml:space="preserve"> – это стати</w:t>
      </w:r>
      <w:r w:rsidR="00BE0C08">
        <w:t>сти</w:t>
      </w:r>
      <w:r>
        <w:t>ческая модель, которая используется для</w:t>
      </w:r>
      <w:r w:rsidR="006F1CA8">
        <w:t xml:space="preserve"> прогнозирования вероятностей некоторого события</w:t>
      </w:r>
      <w:r w:rsidR="006B3538">
        <w:t>. Её отличие от линейной регрессии в том, что она</w:t>
      </w:r>
      <w:r w:rsidR="00025616">
        <w:t xml:space="preserve"> преобразует линейную комбинацию входных признаков в диапазон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0, 1</m:t>
            </m:r>
          </m:e>
        </m:d>
      </m:oMath>
      <w:r w:rsidR="00614FB1">
        <w:t>, интерпретируемый как вероятность.</w:t>
      </w:r>
    </w:p>
    <w:p w14:paraId="4CC82A27" w14:textId="7285B416" w:rsidR="005130EE" w:rsidRDefault="015B5693" w:rsidP="55E88487">
      <w:pPr>
        <w:pStyle w:val="1-"/>
        <w:rPr>
          <w:i/>
          <w:iCs/>
        </w:rPr>
      </w:pPr>
      <w:r>
        <w:t xml:space="preserve"> В простейшем случае используют бинарную регрессию</w:t>
      </w:r>
      <w:r w:rsidR="7EB56A6E">
        <w:t>, где результат принимает только два значения.</w:t>
      </w:r>
      <w:r w:rsidR="56BE4885">
        <w:t xml:space="preserve"> Однако, например, для задачи оценки резюме это метод окажется слишком «грубым».</w:t>
      </w:r>
      <w:r w:rsidR="607BF1FA">
        <w:t xml:space="preserve"> </w:t>
      </w:r>
      <w:r w:rsidR="777F1252">
        <w:t xml:space="preserve"> Для более тонкой оценки применяет многофакторную логистическую регрессию.</w:t>
      </w:r>
      <w:r w:rsidR="57037298">
        <w:t xml:space="preserve"> </w:t>
      </w:r>
      <w:r w:rsidR="55858A5C">
        <w:t>Уравнение для данного метода имеет следующий вид</w:t>
      </w:r>
      <w:r w:rsidR="00297F88">
        <w:t xml:space="preserve"> </w:t>
      </w:r>
      <w:r w:rsidR="00297F88" w:rsidRPr="000D480B">
        <w:t>[</w:t>
      </w:r>
      <w:r w:rsidR="00297F88">
        <w:t>2</w:t>
      </w:r>
      <w:r w:rsidR="00297F88" w:rsidRPr="000D480B">
        <w:t>]</w:t>
      </w:r>
      <w:r w:rsidR="55858A5C">
        <w:t>:</w:t>
      </w:r>
    </w:p>
    <w:p w14:paraId="44711D0A" w14:textId="77777777" w:rsidR="005130EE" w:rsidRDefault="0027682F" w:rsidP="55E88487">
      <w:pPr>
        <w:pStyle w:val="1-"/>
        <w:jc w:val="center"/>
        <w:rPr>
          <w:i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p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-p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e>
          </m:func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  <w:lang w:val="en-US"/>
            </w:rPr>
            <m:t>…+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,</m:t>
          </m:r>
        </m:oMath>
      </m:oMathPara>
    </w:p>
    <w:p w14:paraId="5966A7F0" w14:textId="77777777" w:rsidR="00FD7273" w:rsidRDefault="00F43CF5" w:rsidP="00FD7273">
      <w:pPr>
        <w:pStyle w:val="1-"/>
        <w:ind w:firstLine="0"/>
        <w:rPr>
          <w:iCs/>
        </w:rPr>
      </w:pPr>
      <w:r>
        <w:rPr>
          <w:iCs/>
        </w:rPr>
        <w:t>где</w:t>
      </w:r>
      <w:r w:rsidR="00D06C30">
        <w:rPr>
          <w:iCs/>
        </w:rPr>
        <w:t xml:space="preserve"> </w:t>
      </w:r>
      <m:oMath>
        <m:r>
          <w:rPr>
            <w:rFonts w:ascii="Cambria Math" w:hAnsi="Cambria Math"/>
          </w:rPr>
          <m:t>p</m:t>
        </m:r>
      </m:oMath>
      <w:r w:rsidR="00D06C30" w:rsidRPr="00D06C30">
        <w:rPr>
          <w:iCs/>
        </w:rPr>
        <w:t xml:space="preserve"> – </w:t>
      </w:r>
      <w:r w:rsidR="00F00F3E">
        <w:rPr>
          <w:iCs/>
        </w:rPr>
        <w:t>вероятность того, что резюме соответствует вакансии</w:t>
      </w:r>
      <w:r w:rsidR="00FD7273">
        <w:rPr>
          <w:iCs/>
        </w:rPr>
        <w:t>;</w:t>
      </w:r>
      <w:r w:rsidR="00750FDF">
        <w:rPr>
          <w:iCs/>
        </w:rPr>
        <w:t xml:space="preserve"> </w:t>
      </w:r>
    </w:p>
    <w:p w14:paraId="39C16F1C" w14:textId="77777777" w:rsidR="00FD7273" w:rsidRDefault="0027682F" w:rsidP="00FD7273">
      <w:pPr>
        <w:pStyle w:val="1-"/>
        <w:ind w:firstLine="0"/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750FDF">
        <w:t xml:space="preserve"> – свободный член (базовый уровень соответствия</w:t>
      </w:r>
      <w:r w:rsidR="002C743F">
        <w:t>)</w:t>
      </w:r>
      <w:r w:rsidR="00FD7273">
        <w:t>;</w:t>
      </w:r>
      <w:r w:rsidR="002C743F">
        <w:t xml:space="preserve"> </w:t>
      </w:r>
    </w:p>
    <w:p w14:paraId="6CFD6098" w14:textId="77777777" w:rsidR="00542152" w:rsidRDefault="0027682F" w:rsidP="00FD7273">
      <w:pPr>
        <w:pStyle w:val="1-"/>
        <w:ind w:firstLine="0"/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…,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654415">
        <w:t xml:space="preserve"> –</w:t>
      </w:r>
      <w:r w:rsidR="00FF4F81">
        <w:t xml:space="preserve"> весовые коэффициенты для каждого признака</w:t>
      </w:r>
      <w:r w:rsidR="00FD7273">
        <w:t>;</w:t>
      </w:r>
      <w:r w:rsidR="00654415">
        <w:t xml:space="preserve"> </w:t>
      </w:r>
    </w:p>
    <w:p w14:paraId="5D3ADD09" w14:textId="3E36CCA7" w:rsidR="00462CCA" w:rsidRDefault="0027682F" w:rsidP="00FD7273">
      <w:pPr>
        <w:pStyle w:val="1-"/>
        <w:ind w:firstLine="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…,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FF4F81">
        <w:t xml:space="preserve"> – </w:t>
      </w:r>
      <w:r w:rsidR="005130EE">
        <w:t>характеристики резюме и их соответствие вакансии.</w:t>
      </w:r>
      <w:r w:rsidR="00620899">
        <w:t xml:space="preserve"> </w:t>
      </w:r>
    </w:p>
    <w:p w14:paraId="4A051258" w14:textId="55AA2E40" w:rsidR="00462CCA" w:rsidRPr="00462CCA" w:rsidRDefault="00462CCA" w:rsidP="55E88487">
      <w:pPr>
        <w:pStyle w:val="1-"/>
      </w:pPr>
      <w:r>
        <w:t>Многофакторная логистическая регрессия</w:t>
      </w:r>
      <w:r w:rsidR="00FD79EB">
        <w:t xml:space="preserve"> при применении ее к задаче оценки</w:t>
      </w:r>
      <w:r w:rsidR="00522ECA">
        <w:t xml:space="preserve"> резюме </w:t>
      </w:r>
      <w:r w:rsidR="00FD79EB">
        <w:t>позволяет учитывать взаимодействие различ</w:t>
      </w:r>
      <w:r w:rsidR="00522ECA">
        <w:t>н</w:t>
      </w:r>
      <w:r w:rsidR="00FD79EB">
        <w:t>ы</w:t>
      </w:r>
      <w:r w:rsidR="00522ECA">
        <w:t>х</w:t>
      </w:r>
      <w:r w:rsidR="00241A61">
        <w:t xml:space="preserve"> факторов, например комбинацию образования и опыта</w:t>
      </w:r>
      <w:r w:rsidR="003E05D6">
        <w:t>, а также адаптировать весовые признаки под конкретные вакансии и получать вероятностную оценку.</w:t>
      </w:r>
    </w:p>
    <w:p w14:paraId="46F9F81D" w14:textId="73F6A6AD" w:rsidR="00081467" w:rsidRDefault="002258F8" w:rsidP="55E88487">
      <w:pPr>
        <w:pStyle w:val="1-"/>
      </w:pPr>
      <w:r>
        <w:t>Г</w:t>
      </w:r>
      <w:r w:rsidR="00C9323B">
        <w:t>ра</w:t>
      </w:r>
      <w:r w:rsidR="00364040">
        <w:t xml:space="preserve">диентный </w:t>
      </w:r>
      <w:proofErr w:type="spellStart"/>
      <w:r w:rsidR="00364040">
        <w:t>бустинг</w:t>
      </w:r>
      <w:proofErr w:type="spellEnd"/>
      <w:r>
        <w:t xml:space="preserve"> –</w:t>
      </w:r>
      <w:r w:rsidR="00364040">
        <w:t xml:space="preserve"> </w:t>
      </w:r>
      <w:r w:rsidR="003A1197">
        <w:t>метод машинного обучени</w:t>
      </w:r>
      <w:r w:rsidR="002F3507">
        <w:t>я</w:t>
      </w:r>
      <w:r w:rsidR="002F3507" w:rsidRPr="002F3507">
        <w:t>, в котором ансамбль моделей строится последовательно</w:t>
      </w:r>
      <w:r w:rsidR="00D02634">
        <w:t>. Н</w:t>
      </w:r>
      <w:r w:rsidR="002F3507" w:rsidRPr="002F3507">
        <w:t xml:space="preserve">а каждом шаге новая слабая модель (базовый алгоритм) обучается так, чтобы компенсировать ошибки предыдущих. </w:t>
      </w:r>
    </w:p>
    <w:p w14:paraId="6B4CDD56" w14:textId="5D8909F7" w:rsidR="000E3EB3" w:rsidRPr="002258F8" w:rsidRDefault="00860DE0" w:rsidP="55E88487">
      <w:pPr>
        <w:pStyle w:val="1-"/>
        <w:rPr>
          <w:b/>
          <w:bCs/>
        </w:rPr>
      </w:pPr>
      <w:r>
        <w:lastRenderedPageBreak/>
        <w:t>«</w:t>
      </w:r>
      <w:r w:rsidR="00984DA1">
        <w:t>О</w:t>
      </w:r>
      <w:r w:rsidR="002258F8" w:rsidRPr="002258F8">
        <w:t xml:space="preserve">сновная идея </w:t>
      </w:r>
      <w:proofErr w:type="spellStart"/>
      <w:r w:rsidR="002258F8" w:rsidRPr="002258F8">
        <w:t>бустинга</w:t>
      </w:r>
      <w:proofErr w:type="spellEnd"/>
      <w:r w:rsidR="002258F8" w:rsidRPr="002258F8">
        <w:t xml:space="preserve"> заключается в последовательном добавлении новых моделей в ансамбль. На каждой конкретной итерации новая слабая модель базового ученика обучается в отношении ошибки всего изученного ансамбля. Последовательное обучение по отношению к ошибкам: </w:t>
      </w:r>
      <w:proofErr w:type="spellStart"/>
      <w:r w:rsidR="002258F8" w:rsidRPr="002258F8">
        <w:t>бустинговые</w:t>
      </w:r>
      <w:proofErr w:type="spellEnd"/>
      <w:r w:rsidR="002258F8" w:rsidRPr="002258F8">
        <w:t xml:space="preserve"> деревья растут последовательно; каждое дерево выращивается с использованием информации из ранее выращенных деревьев</w:t>
      </w:r>
      <w:r w:rsidR="00984DA1">
        <w:t xml:space="preserve">» </w:t>
      </w:r>
      <w:r w:rsidR="00984DA1" w:rsidRPr="00860DE0">
        <w:t>[</w:t>
      </w:r>
      <w:r w:rsidR="004F1D97">
        <w:t>3</w:t>
      </w:r>
      <w:r w:rsidR="00984DA1" w:rsidRPr="00860DE0">
        <w:t>]</w:t>
      </w:r>
      <w:r w:rsidR="002258F8" w:rsidRPr="002258F8">
        <w:t>.</w:t>
      </w:r>
      <w:r w:rsidR="000E3EB3">
        <w:t xml:space="preserve"> На рисунке 1 представлена данная модель.</w:t>
      </w:r>
    </w:p>
    <w:p w14:paraId="206851DE" w14:textId="3C355616" w:rsidR="00D74FC9" w:rsidRDefault="7B93D9AE" w:rsidP="00B77C41">
      <w:pPr>
        <w:pStyle w:val="-"/>
      </w:pPr>
      <w:r>
        <w:rPr>
          <w:noProof/>
        </w:rPr>
        <w:drawing>
          <wp:inline distT="0" distB="0" distL="0" distR="0" wp14:anchorId="65346417" wp14:editId="2FBD8A9D">
            <wp:extent cx="4651589" cy="238298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1589" cy="2382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28FC8" w14:textId="1AC6E402" w:rsidR="00291303" w:rsidRPr="00D74FC9" w:rsidRDefault="00D3603D" w:rsidP="00291303">
      <w:pPr>
        <w:pStyle w:val="-"/>
      </w:pPr>
      <w:r>
        <w:t xml:space="preserve">Рисунок 1 – Метод последовательного ансамбля </w:t>
      </w:r>
      <w:r w:rsidRPr="00860DE0">
        <w:t>[</w:t>
      </w:r>
      <w:r w:rsidR="007428F0">
        <w:t>3</w:t>
      </w:r>
      <w:r w:rsidRPr="00860DE0">
        <w:t>]</w:t>
      </w:r>
    </w:p>
    <w:p w14:paraId="0B5D185F" w14:textId="382C21CC" w:rsidR="00380251" w:rsidRPr="00380251" w:rsidRDefault="000C7355" w:rsidP="00380251">
      <w:pPr>
        <w:pStyle w:val="1-"/>
      </w:pPr>
      <w:r>
        <w:t xml:space="preserve">Преимущества градиентного </w:t>
      </w:r>
      <w:proofErr w:type="spellStart"/>
      <w:r>
        <w:t>бустинга</w:t>
      </w:r>
      <w:proofErr w:type="spellEnd"/>
      <w:r>
        <w:t xml:space="preserve"> заключаются в быстром</w:t>
      </w:r>
      <w:r w:rsidR="001F1E25">
        <w:t xml:space="preserve"> </w:t>
      </w:r>
      <w:r w:rsidR="00A54222">
        <w:t>расчете</w:t>
      </w:r>
      <w:r w:rsidR="001F1E25">
        <w:t xml:space="preserve">, медленном обучении, </w:t>
      </w:r>
      <w:r w:rsidR="00A54222">
        <w:t>что</w:t>
      </w:r>
      <w:r w:rsidR="008A228A">
        <w:t xml:space="preserve"> </w:t>
      </w:r>
      <w:r w:rsidR="001F1E25">
        <w:t xml:space="preserve">повышает точность, аккуратной корректировке слабых мест и </w:t>
      </w:r>
      <w:r w:rsidR="00F6163F">
        <w:t>сниженном риске</w:t>
      </w:r>
      <w:r w:rsidR="001F1E25">
        <w:t xml:space="preserve"> переобучени</w:t>
      </w:r>
      <w:r w:rsidR="00F6163F">
        <w:t>я</w:t>
      </w:r>
      <w:r w:rsidR="001F1E25">
        <w:t xml:space="preserve">. </w:t>
      </w:r>
    </w:p>
    <w:p w14:paraId="6476281A" w14:textId="5ED83B99" w:rsidR="00D1464E" w:rsidRPr="00D1464E" w:rsidRDefault="00D1464E" w:rsidP="00D1464E">
      <w:pPr>
        <w:pStyle w:val="1-"/>
      </w:pPr>
      <w:r w:rsidRPr="00D1464E">
        <w:t xml:space="preserve">Формализация модели градиентного </w:t>
      </w:r>
      <w:proofErr w:type="spellStart"/>
      <w:r w:rsidRPr="00D1464E">
        <w:t>бустинга</w:t>
      </w:r>
      <w:proofErr w:type="spellEnd"/>
      <w:r w:rsidRPr="00D1464E">
        <w:t xml:space="preserve"> начинается с построения начальной модели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D1464E">
        <w:t xml:space="preserve"> на основе дерева решений или линейной регрессии</w:t>
      </w:r>
      <w:r w:rsidR="00A10D76">
        <w:t xml:space="preserve"> </w:t>
      </w:r>
      <w:r w:rsidR="00A10D76" w:rsidRPr="00860DE0">
        <w:t>[</w:t>
      </w:r>
      <w:r w:rsidR="00A10D76">
        <w:t>3</w:t>
      </w:r>
      <w:r w:rsidR="00A10D76" w:rsidRPr="00860DE0">
        <w:t>]</w:t>
      </w:r>
      <w:r w:rsidRPr="00D1464E">
        <w:t xml:space="preserve">. </w:t>
      </w:r>
      <w:r w:rsidR="00272F65">
        <w:t>Сначала</w:t>
      </w:r>
      <w:r w:rsidRPr="00D1464E">
        <w:t xml:space="preserve"> вычисляется погрешность между предсказаниями и реальными значениями. Затем создаётся слабая модель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(x)</m:t>
        </m:r>
      </m:oMath>
      <w:r w:rsidRPr="00D1464E">
        <w:t>, которая обучается на этих отклонениях</w:t>
      </w:r>
      <w:r w:rsidR="00B94AF3">
        <w:t xml:space="preserve">, она </w:t>
      </w:r>
      <w:r w:rsidRPr="00D1464E">
        <w:t xml:space="preserve">представляет собой разницу между фактическим значением </w:t>
      </w:r>
      <m:oMath>
        <m:r>
          <w:rPr>
            <w:rFonts w:ascii="Cambria Math" w:hAnsi="Cambria Math"/>
          </w:rPr>
          <m:t>y</m:t>
        </m:r>
      </m:oMath>
      <w:r w:rsidRPr="00D1464E">
        <w:t xml:space="preserve"> и предсказанием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(x)</m:t>
        </m:r>
      </m:oMath>
      <w:r w:rsidRPr="00D1464E">
        <w:t>:</w:t>
      </w:r>
    </w:p>
    <w:p w14:paraId="23ED5167" w14:textId="5BC2C56C" w:rsidR="00D1464E" w:rsidRPr="00D1464E" w:rsidRDefault="0027682F" w:rsidP="55E88487">
      <w:pPr>
        <w:pStyle w:val="1-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y</m:t>
          </m:r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(x).</m:t>
          </m:r>
        </m:oMath>
      </m:oMathPara>
    </w:p>
    <w:p w14:paraId="31AF0978" w14:textId="549BD69F" w:rsidR="00D1464E" w:rsidRPr="00D1464E" w:rsidRDefault="00D1464E" w:rsidP="00D1464E">
      <w:pPr>
        <w:pStyle w:val="1-"/>
      </w:pPr>
      <w:r w:rsidRPr="00D1464E">
        <w:t xml:space="preserve">Новая модель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D1464E">
        <w:t xml:space="preserve"> формируется как сумма предыдущей модели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D1464E">
        <w:t xml:space="preserve"> и корректирующей функции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D1464E">
        <w:t>:</w:t>
      </w:r>
    </w:p>
    <w:p w14:paraId="7C5B416D" w14:textId="549BD69F" w:rsidR="00D1464E" w:rsidRPr="00D1464E" w:rsidRDefault="0027682F" w:rsidP="55E88487">
      <w:pPr>
        <w:pStyle w:val="1-"/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(x)=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(x)+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</w:rPr>
            <m:t xml:space="preserve">, </m:t>
          </m:r>
        </m:oMath>
      </m:oMathPara>
    </w:p>
    <w:p w14:paraId="53E9F366" w14:textId="634D21E7" w:rsidR="00D1464E" w:rsidRPr="00D1464E" w:rsidRDefault="00D1464E" w:rsidP="00F43CF5">
      <w:pPr>
        <w:pStyle w:val="1-"/>
        <w:ind w:firstLine="0"/>
      </w:pPr>
      <w:r w:rsidRPr="00D1464E">
        <w:lastRenderedPageBreak/>
        <w:t xml:space="preserve">где </w:t>
      </w:r>
      <m:oMath>
        <m:r>
          <w:rPr>
            <w:rFonts w:ascii="Cambria Math" w:hAnsi="Cambria Math"/>
          </w:rPr>
          <m:t>x</m:t>
        </m:r>
      </m:oMath>
      <w:r w:rsidRPr="00D1464E">
        <w:t xml:space="preserve"> </w:t>
      </w:r>
      <w:r w:rsidR="00D84321">
        <w:t>–</w:t>
      </w:r>
      <w:r w:rsidRPr="00D1464E">
        <w:t xml:space="preserve"> объект обучающей выборки, а </w:t>
      </w:r>
      <m:oMath>
        <m:r>
          <w:rPr>
            <w:rFonts w:ascii="Cambria Math" w:hAnsi="Cambria Math"/>
          </w:rPr>
          <m:t>y</m:t>
        </m:r>
      </m:oMath>
      <w:r w:rsidR="00D84321">
        <w:t xml:space="preserve"> –</w:t>
      </w:r>
      <w:r w:rsidRPr="00D1464E">
        <w:t xml:space="preserve"> </w:t>
      </w:r>
      <w:r w:rsidR="008C7B3F">
        <w:t>ответ обучающей выборки</w:t>
      </w:r>
      <w:r w:rsidRPr="00D1464E">
        <w:t xml:space="preserve">. На каждом шаге функция потерь вычисляется для модели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D1464E">
        <w:t xml:space="preserve">, где </w:t>
      </w:r>
      <m:oMath>
        <m:r>
          <w:rPr>
            <w:rFonts w:ascii="Cambria Math" w:hAnsi="Cambria Math"/>
          </w:rPr>
          <m:t>i</m:t>
        </m:r>
      </m:oMath>
      <w:r w:rsidRPr="00D1464E">
        <w:t xml:space="preserve"> последовательно принимает значения от </w:t>
      </w:r>
      <m:oMath>
        <m:r>
          <w:rPr>
            <w:rFonts w:ascii="Cambria Math" w:hAnsi="Cambria Math"/>
          </w:rPr>
          <m:t>1</m:t>
        </m:r>
      </m:oMath>
      <w:r w:rsidRPr="00D1464E">
        <w:t xml:space="preserve"> до </w:t>
      </w:r>
      <m:oMath>
        <m:r>
          <w:rPr>
            <w:rFonts w:ascii="Cambria Math" w:hAnsi="Cambria Math"/>
          </w:rPr>
          <m:t>M</m:t>
        </m:r>
      </m:oMath>
      <w:r w:rsidR="00585C12">
        <w:t>.</w:t>
      </w:r>
    </w:p>
    <w:p w14:paraId="0F54534A" w14:textId="484907FD" w:rsidR="00403994" w:rsidRPr="00FA5797" w:rsidRDefault="00310960" w:rsidP="00E63299">
      <w:pPr>
        <w:pStyle w:val="1-"/>
      </w:pPr>
      <w:r>
        <w:t xml:space="preserve">Помимо классического градиентного </w:t>
      </w:r>
      <w:proofErr w:type="spellStart"/>
      <w:r>
        <w:t>бустинга</w:t>
      </w:r>
      <w:proofErr w:type="spellEnd"/>
      <w:r w:rsidR="00195D2A">
        <w:t xml:space="preserve"> можно и</w:t>
      </w:r>
      <w:r w:rsidR="00FA5797">
        <w:rPr>
          <w:lang w:val="en-US"/>
        </w:rPr>
        <w:t>c</w:t>
      </w:r>
      <w:r w:rsidR="00195D2A">
        <w:t xml:space="preserve">пользовать следующие методы: </w:t>
      </w:r>
      <w:proofErr w:type="spellStart"/>
      <w:r w:rsidR="00F665D0">
        <w:rPr>
          <w:lang w:val="en-US"/>
        </w:rPr>
        <w:t>XGBoost</w:t>
      </w:r>
      <w:proofErr w:type="spellEnd"/>
      <w:r w:rsidR="00F665D0" w:rsidRPr="00F665D0">
        <w:t xml:space="preserve">, </w:t>
      </w:r>
      <w:proofErr w:type="spellStart"/>
      <w:r w:rsidR="00F665D0">
        <w:rPr>
          <w:lang w:val="en-US"/>
        </w:rPr>
        <w:t>Light</w:t>
      </w:r>
      <w:r w:rsidR="00FA5797">
        <w:rPr>
          <w:lang w:val="en-US"/>
        </w:rPr>
        <w:t>GBM</w:t>
      </w:r>
      <w:proofErr w:type="spellEnd"/>
      <w:r w:rsidR="00FA5797" w:rsidRPr="00FA5797">
        <w:t xml:space="preserve">, </w:t>
      </w:r>
      <w:proofErr w:type="spellStart"/>
      <w:r w:rsidR="00FA5797">
        <w:rPr>
          <w:lang w:val="en-US"/>
        </w:rPr>
        <w:t>CatBoost</w:t>
      </w:r>
      <w:proofErr w:type="spellEnd"/>
      <w:r w:rsidR="00FA5797" w:rsidRPr="00FA5797">
        <w:t>.</w:t>
      </w:r>
    </w:p>
    <w:p w14:paraId="4C652825" w14:textId="7804F8C8" w:rsidR="00C330C7" w:rsidRDefault="00C330C7" w:rsidP="00C330C7">
      <w:pPr>
        <w:pStyle w:val="1-"/>
      </w:pPr>
      <w:proofErr w:type="spellStart"/>
      <w:r w:rsidRPr="00C330C7">
        <w:rPr>
          <w:i/>
          <w:iCs/>
          <w:lang w:val="en-US"/>
        </w:rPr>
        <w:t>XGBoost</w:t>
      </w:r>
      <w:proofErr w:type="spellEnd"/>
      <w:r w:rsidRPr="00CC4AB2">
        <w:rPr>
          <w:i/>
          <w:iCs/>
        </w:rPr>
        <w:t xml:space="preserve"> – </w:t>
      </w:r>
      <w:r>
        <w:t xml:space="preserve">это современная </w:t>
      </w:r>
      <w:r w:rsidR="00CC4AB2">
        <w:t xml:space="preserve">оптимизированная реализация градиентного </w:t>
      </w:r>
      <w:proofErr w:type="spellStart"/>
      <w:r w:rsidR="00CC4AB2">
        <w:t>бустинга</w:t>
      </w:r>
      <w:proofErr w:type="spellEnd"/>
      <w:r w:rsidR="00CC4AB2">
        <w:t>,</w:t>
      </w:r>
      <w:r w:rsidR="00FA6294">
        <w:t xml:space="preserve"> которая строит деревья по уровням.</w:t>
      </w:r>
      <w:r w:rsidR="00CC4AB2">
        <w:t xml:space="preserve"> </w:t>
      </w:r>
      <w:r w:rsidR="00FA6294">
        <w:t>Она</w:t>
      </w:r>
      <w:r w:rsidR="00CC4AB2">
        <w:t xml:space="preserve"> </w:t>
      </w:r>
      <w:r w:rsidR="00723834">
        <w:t>обладает дополнительными возможностями:</w:t>
      </w:r>
    </w:p>
    <w:p w14:paraId="326E5BD1" w14:textId="064E65E8" w:rsidR="00723834" w:rsidRDefault="005F1642" w:rsidP="00CB7CB2">
      <w:pPr>
        <w:pStyle w:val="1-"/>
        <w:numPr>
          <w:ilvl w:val="0"/>
          <w:numId w:val="4"/>
        </w:numPr>
      </w:pPr>
      <w:r>
        <w:t>р</w:t>
      </w:r>
      <w:r w:rsidR="00401C45">
        <w:t>егуляризация (</w:t>
      </w:r>
      <w:r w:rsidR="00401C45">
        <w:rPr>
          <w:lang w:val="en-US"/>
        </w:rPr>
        <w:t>L</w:t>
      </w:r>
      <w:r w:rsidR="00401C45" w:rsidRPr="00401C45">
        <w:t xml:space="preserve">1 </w:t>
      </w:r>
      <w:r w:rsidR="00401C45">
        <w:t xml:space="preserve">и </w:t>
      </w:r>
      <w:r w:rsidR="00401C45">
        <w:rPr>
          <w:lang w:val="en-US"/>
        </w:rPr>
        <w:t>L</w:t>
      </w:r>
      <w:r w:rsidR="00401C45" w:rsidRPr="00401C45">
        <w:t>2)</w:t>
      </w:r>
      <w:r w:rsidR="00401C45">
        <w:t>, чтобы бороться с переобучением</w:t>
      </w:r>
      <w:r>
        <w:t>;</w:t>
      </w:r>
    </w:p>
    <w:p w14:paraId="34700053" w14:textId="4D278041" w:rsidR="005F1642" w:rsidRDefault="005F1642" w:rsidP="00CB7CB2">
      <w:pPr>
        <w:pStyle w:val="1-"/>
        <w:numPr>
          <w:ilvl w:val="0"/>
          <w:numId w:val="4"/>
        </w:numPr>
      </w:pPr>
      <w:r>
        <w:t>параллельные вычисления</w:t>
      </w:r>
      <w:r w:rsidR="008C6707">
        <w:t>;</w:t>
      </w:r>
    </w:p>
    <w:p w14:paraId="48BE4870" w14:textId="0B548267" w:rsidR="00AC37BC" w:rsidRDefault="00AC37BC" w:rsidP="00CB7CB2">
      <w:pPr>
        <w:pStyle w:val="1-"/>
        <w:numPr>
          <w:ilvl w:val="0"/>
          <w:numId w:val="4"/>
        </w:numPr>
      </w:pPr>
      <w:r>
        <w:t>встроенная обработка пропущенных значений</w:t>
      </w:r>
      <w:r w:rsidR="008C6707">
        <w:t>;</w:t>
      </w:r>
    </w:p>
    <w:p w14:paraId="7204FEE5" w14:textId="1DD3386E" w:rsidR="007F4296" w:rsidRDefault="007F4296" w:rsidP="00CB7CB2">
      <w:pPr>
        <w:pStyle w:val="1-"/>
        <w:numPr>
          <w:ilvl w:val="0"/>
          <w:numId w:val="4"/>
        </w:numPr>
      </w:pPr>
      <w:r>
        <w:t>различные критерии разделения.</w:t>
      </w:r>
    </w:p>
    <w:p w14:paraId="6D61FF8A" w14:textId="2426A166" w:rsidR="007F4296" w:rsidRDefault="007F4296" w:rsidP="004E539A">
      <w:pPr>
        <w:pStyle w:val="1-"/>
      </w:pPr>
      <w:proofErr w:type="spellStart"/>
      <w:r>
        <w:rPr>
          <w:lang w:val="en-US"/>
        </w:rPr>
        <w:t>XGBoost</w:t>
      </w:r>
      <w:proofErr w:type="spellEnd"/>
      <w:r>
        <w:t xml:space="preserve"> показывает наибольшую эффективность </w:t>
      </w:r>
      <w:r w:rsidR="002F34AA">
        <w:t xml:space="preserve">при работе с табличными данными, которые содержат </w:t>
      </w:r>
      <w:r w:rsidR="00E74A0A">
        <w:t>смешанные при</w:t>
      </w:r>
      <w:r w:rsidR="0033495F">
        <w:t>знаки.</w:t>
      </w:r>
    </w:p>
    <w:p w14:paraId="757772A9" w14:textId="38216177" w:rsidR="00B2351A" w:rsidRDefault="0033495F" w:rsidP="007F4296">
      <w:pPr>
        <w:pStyle w:val="1-"/>
        <w:ind w:firstLine="0"/>
        <w:rPr>
          <w:i/>
          <w:iCs/>
        </w:rPr>
      </w:pPr>
      <w:r>
        <w:tab/>
      </w:r>
      <w:proofErr w:type="spellStart"/>
      <w:r w:rsidR="00862A51" w:rsidRPr="00BF2C80">
        <w:rPr>
          <w:i/>
          <w:iCs/>
          <w:lang w:val="en-US"/>
        </w:rPr>
        <w:t>LightGBM</w:t>
      </w:r>
      <w:proofErr w:type="spellEnd"/>
      <w:r w:rsidR="00862A51">
        <w:t xml:space="preserve"> – фреймворк градиентного </w:t>
      </w:r>
      <w:proofErr w:type="spellStart"/>
      <w:r w:rsidR="00862A51">
        <w:t>бустинга</w:t>
      </w:r>
      <w:proofErr w:type="spellEnd"/>
      <w:r w:rsidR="00BF2C80">
        <w:t xml:space="preserve"> с открытым исходным кодом от </w:t>
      </w:r>
      <w:r w:rsidR="00BF2C80">
        <w:rPr>
          <w:lang w:val="en-US"/>
        </w:rPr>
        <w:t>Microsoft</w:t>
      </w:r>
      <w:r w:rsidR="00BF2C80" w:rsidRPr="00BF2C80">
        <w:t>.</w:t>
      </w:r>
      <w:r w:rsidR="009B2FE6">
        <w:t xml:space="preserve"> Он </w:t>
      </w:r>
      <w:r w:rsidR="007D4D01">
        <w:t xml:space="preserve">отличается от </w:t>
      </w:r>
      <w:proofErr w:type="spellStart"/>
      <w:r w:rsidR="007D4D01" w:rsidRPr="007D4D01">
        <w:rPr>
          <w:lang w:val="en-US"/>
        </w:rPr>
        <w:t>XGBoost</w:t>
      </w:r>
      <w:proofErr w:type="spellEnd"/>
      <w:r w:rsidR="007D4D01" w:rsidRPr="007D4D01">
        <w:t xml:space="preserve"> тем,</w:t>
      </w:r>
      <w:r w:rsidR="007D4D01">
        <w:rPr>
          <w:i/>
          <w:iCs/>
        </w:rPr>
        <w:t xml:space="preserve"> </w:t>
      </w:r>
      <w:r w:rsidR="007D4D01">
        <w:t>что использует рост деревьев по листьям</w:t>
      </w:r>
      <w:r w:rsidR="00387039">
        <w:t>. Алгоритм выбирает для роста тот лист, который минимизирует</w:t>
      </w:r>
      <w:r w:rsidR="002A12D5">
        <w:t xml:space="preserve"> потери, это позволяет создавать более глубокие деревья. </w:t>
      </w:r>
      <w:proofErr w:type="spellStart"/>
      <w:r w:rsidR="00ED0D6A">
        <w:rPr>
          <w:lang w:val="en-US"/>
        </w:rPr>
        <w:t>XGBoost</w:t>
      </w:r>
      <w:proofErr w:type="spellEnd"/>
      <w:r w:rsidR="00ED0D6A">
        <w:t xml:space="preserve"> </w:t>
      </w:r>
      <w:r w:rsidR="00F762CB">
        <w:t>медленнее</w:t>
      </w:r>
      <w:r w:rsidR="00ED0D6A">
        <w:t xml:space="preserve"> </w:t>
      </w:r>
      <w:proofErr w:type="spellStart"/>
      <w:r w:rsidR="00ED0D6A">
        <w:rPr>
          <w:lang w:val="en-US"/>
        </w:rPr>
        <w:t>LightGBM</w:t>
      </w:r>
      <w:proofErr w:type="spellEnd"/>
      <w:r w:rsidR="00ED0D6A">
        <w:t>, потому что на к</w:t>
      </w:r>
      <w:r w:rsidR="00F762CB">
        <w:t xml:space="preserve">аждом уровне оцениваются все возможные разбиения. </w:t>
      </w:r>
      <w:proofErr w:type="spellStart"/>
      <w:r w:rsidR="00377ECB">
        <w:rPr>
          <w:lang w:val="en-US"/>
        </w:rPr>
        <w:t>LightGBM</w:t>
      </w:r>
      <w:proofErr w:type="spellEnd"/>
      <w:r w:rsidR="00377ECB">
        <w:t xml:space="preserve"> </w:t>
      </w:r>
      <w:r w:rsidR="00D148A5">
        <w:t xml:space="preserve">экономит память </w:t>
      </w:r>
      <w:r w:rsidR="008C6707">
        <w:t>–</w:t>
      </w:r>
      <w:r w:rsidR="00D148A5">
        <w:t xml:space="preserve"> он строит деревья через гистограммы.</w:t>
      </w:r>
      <w:r w:rsidR="009175D5">
        <w:t xml:space="preserve"> </w:t>
      </w:r>
      <w:proofErr w:type="spellStart"/>
      <w:r w:rsidR="009175D5" w:rsidRPr="009175D5">
        <w:rPr>
          <w:lang w:val="en-US"/>
        </w:rPr>
        <w:t>XGBoost</w:t>
      </w:r>
      <w:proofErr w:type="spellEnd"/>
      <w:r w:rsidR="009175D5">
        <w:t xml:space="preserve"> хоть и мощный, но ему требуется больше памяти</w:t>
      </w:r>
      <w:r w:rsidR="008146AD">
        <w:t>, особенно при обучении больших моделей с глубокими деревьями.</w:t>
      </w:r>
      <w:r w:rsidR="009175D5">
        <w:rPr>
          <w:i/>
          <w:iCs/>
        </w:rPr>
        <w:t xml:space="preserve"> </w:t>
      </w:r>
    </w:p>
    <w:p w14:paraId="43A3D549" w14:textId="39C081D8" w:rsidR="0038329B" w:rsidRDefault="00B2351A" w:rsidP="00B2351A">
      <w:pPr>
        <w:pStyle w:val="1-"/>
        <w:ind w:firstLine="708"/>
      </w:pPr>
      <w:r>
        <w:t>«</w:t>
      </w:r>
      <w:r w:rsidRPr="00B2351A">
        <w:t xml:space="preserve">Модель </w:t>
      </w:r>
      <w:proofErr w:type="spellStart"/>
      <w:r w:rsidRPr="00B2351A">
        <w:rPr>
          <w:i/>
          <w:iCs/>
        </w:rPr>
        <w:t>CatBoost</w:t>
      </w:r>
      <w:proofErr w:type="spellEnd"/>
      <w:r w:rsidRPr="00B2351A">
        <w:t xml:space="preserve"> (</w:t>
      </w:r>
      <w:proofErr w:type="spellStart"/>
      <w:r w:rsidRPr="00B2351A">
        <w:t>categorical</w:t>
      </w:r>
      <w:proofErr w:type="spellEnd"/>
      <w:r w:rsidRPr="00B2351A">
        <w:t xml:space="preserve"> </w:t>
      </w:r>
      <w:proofErr w:type="spellStart"/>
      <w:r w:rsidRPr="00B2351A">
        <w:t>boosting</w:t>
      </w:r>
      <w:proofErr w:type="spellEnd"/>
      <w:r w:rsidRPr="00B2351A">
        <w:t>) предложена компанией Яндекс в 2017 г</w:t>
      </w:r>
      <w:r>
        <w:t xml:space="preserve">оду </w:t>
      </w:r>
      <w:r w:rsidRPr="00B2351A">
        <w:t xml:space="preserve">как улучшенная </w:t>
      </w:r>
      <w:proofErr w:type="spellStart"/>
      <w:r w:rsidRPr="00B2351A">
        <w:t>бустинг</w:t>
      </w:r>
      <w:proofErr w:type="spellEnd"/>
      <w:r w:rsidRPr="00B2351A">
        <w:t>-модель с возможностью применения к наборам данных с наличием категориальных признаков</w:t>
      </w:r>
      <w:r>
        <w:t xml:space="preserve">» </w:t>
      </w:r>
      <w:r w:rsidRPr="00B2351A">
        <w:t>[</w:t>
      </w:r>
      <w:r w:rsidR="001A74DB">
        <w:t>4</w:t>
      </w:r>
      <w:r w:rsidRPr="00B2351A">
        <w:t>]</w:t>
      </w:r>
      <w:r w:rsidR="007374CD">
        <w:t>.</w:t>
      </w:r>
      <w:r w:rsidR="0081473C">
        <w:t xml:space="preserve"> </w:t>
      </w:r>
      <w:r w:rsidR="0064030E">
        <w:t xml:space="preserve">Этот алгоритм особенно </w:t>
      </w:r>
      <w:r w:rsidR="00FA6C44">
        <w:t>эффективен при работе с гетерогенными данными, где есть как числовые, так и категориальные</w:t>
      </w:r>
      <w:r w:rsidR="00143F7F">
        <w:t xml:space="preserve"> признаки. </w:t>
      </w:r>
      <w:r w:rsidR="00132E5B">
        <w:t>Для каждой категории создаются числовые признаки</w:t>
      </w:r>
      <w:r w:rsidR="00BD37AB">
        <w:t xml:space="preserve">, которые отражают статистику по этим категориям. Например, для задачи классификации это может быть доля положительных и отрицательных </w:t>
      </w:r>
      <w:r w:rsidR="00DB26E9">
        <w:t xml:space="preserve">классов внутри каждой категории. </w:t>
      </w:r>
      <w:proofErr w:type="spellStart"/>
      <w:r w:rsidR="00DB26E9">
        <w:rPr>
          <w:lang w:val="en-US"/>
        </w:rPr>
        <w:t>CatBoost</w:t>
      </w:r>
      <w:proofErr w:type="spellEnd"/>
      <w:r w:rsidR="00DB26E9">
        <w:t xml:space="preserve"> не преобразовывает </w:t>
      </w:r>
      <w:r w:rsidR="00DB26E9">
        <w:lastRenderedPageBreak/>
        <w:t xml:space="preserve">категориальные признаки в числовой формат, </w:t>
      </w:r>
      <w:r w:rsidR="00755626">
        <w:t xml:space="preserve">он использует методы порядкового кодирования, это позволяет минимизировать утечку информации. </w:t>
      </w:r>
      <w:r w:rsidR="0082400C">
        <w:t xml:space="preserve">Алгоритм включает встроенную </w:t>
      </w:r>
      <w:r w:rsidR="0082400C">
        <w:rPr>
          <w:lang w:val="en-US"/>
        </w:rPr>
        <w:t>L</w:t>
      </w:r>
      <w:r w:rsidR="0082400C" w:rsidRPr="0082400C">
        <w:t>2</w:t>
      </w:r>
      <w:r w:rsidR="0082400C">
        <w:t xml:space="preserve">-регуляризацию для борьбы с переобучением, а также поддерживает работу на </w:t>
      </w:r>
      <w:r w:rsidR="0079446C">
        <w:rPr>
          <w:lang w:val="en-US"/>
        </w:rPr>
        <w:t>GPU</w:t>
      </w:r>
      <w:r w:rsidR="0079446C">
        <w:t xml:space="preserve">, что значительно ускоряет работу с большими </w:t>
      </w:r>
      <w:r w:rsidR="00841C1B">
        <w:t xml:space="preserve">объёмами данных. </w:t>
      </w:r>
      <w:r w:rsidR="000C192C">
        <w:t xml:space="preserve">Благодаря этим особенностям </w:t>
      </w:r>
      <w:proofErr w:type="spellStart"/>
      <w:r w:rsidR="002A6312">
        <w:rPr>
          <w:lang w:val="en-US"/>
        </w:rPr>
        <w:t>CatBoost</w:t>
      </w:r>
      <w:proofErr w:type="spellEnd"/>
      <w:r w:rsidR="002A6312">
        <w:t xml:space="preserve"> показывает высокую точность даже без трудоемкой предобработки </w:t>
      </w:r>
      <w:r w:rsidR="0066575D">
        <w:t>признаков.</w:t>
      </w:r>
    </w:p>
    <w:p w14:paraId="43D9CF81" w14:textId="25801828" w:rsidR="00701232" w:rsidRDefault="00E14950" w:rsidP="00701232">
      <w:pPr>
        <w:pStyle w:val="2"/>
      </w:pPr>
      <w:bookmarkStart w:id="11" w:name="_Toc199188509"/>
      <w:bookmarkStart w:id="12" w:name="_Toc199903403"/>
      <w:proofErr w:type="spellStart"/>
      <w:r>
        <w:t>Нейросетевые</w:t>
      </w:r>
      <w:proofErr w:type="spellEnd"/>
      <w:r>
        <w:t xml:space="preserve"> подходы</w:t>
      </w:r>
      <w:bookmarkEnd w:id="11"/>
      <w:bookmarkEnd w:id="12"/>
    </w:p>
    <w:p w14:paraId="6A6F3722" w14:textId="00E259DC" w:rsidR="004C2C46" w:rsidRDefault="004C2C46" w:rsidP="00E14950">
      <w:pPr>
        <w:pStyle w:val="1-"/>
      </w:pPr>
      <w:proofErr w:type="spellStart"/>
      <w:r>
        <w:t>Нейросетевые</w:t>
      </w:r>
      <w:proofErr w:type="spellEnd"/>
      <w:r>
        <w:t xml:space="preserve"> методы позволяют кардинально изменить подход к анализу и оценки резюме. Они позволяют учитывать</w:t>
      </w:r>
      <w:r w:rsidR="007D2BA3">
        <w:t xml:space="preserve"> скрытые закономерности в тексте, а не только явные признаки, как это делают </w:t>
      </w:r>
      <w:proofErr w:type="spellStart"/>
      <w:r w:rsidR="007D2BA3">
        <w:t>скоринговые</w:t>
      </w:r>
      <w:proofErr w:type="spellEnd"/>
      <w:r w:rsidR="007D2BA3">
        <w:t xml:space="preserve"> модели.</w:t>
      </w:r>
      <w:r w:rsidR="00D86146">
        <w:t xml:space="preserve"> Нейронные сети </w:t>
      </w:r>
      <w:r w:rsidR="005A1510">
        <w:t xml:space="preserve">могут самостоятельно </w:t>
      </w:r>
      <w:r w:rsidR="007F6D1C">
        <w:t>находить значимые взаимосвязи, которые могут быть неочевидны</w:t>
      </w:r>
      <w:r w:rsidR="00762967">
        <w:t>ми</w:t>
      </w:r>
      <w:r w:rsidR="007F6D1C">
        <w:t xml:space="preserve"> для человека.</w:t>
      </w:r>
    </w:p>
    <w:p w14:paraId="1DE28D9F" w14:textId="2BD5D8E0" w:rsidR="000B1A75" w:rsidRDefault="00D026FC" w:rsidP="000B1A75">
      <w:pPr>
        <w:pStyle w:val="1-"/>
      </w:pPr>
      <w:r>
        <w:t>Современные архитектуры нейронных сетей условно можно разделить на три поколения.</w:t>
      </w:r>
      <w:r w:rsidR="00ED5954">
        <w:t xml:space="preserve"> Основа первого поколения – </w:t>
      </w:r>
      <w:r w:rsidR="006C5C48" w:rsidRPr="00443EE9">
        <w:rPr>
          <w:i/>
          <w:iCs/>
          <w:lang w:val="en-US"/>
        </w:rPr>
        <w:t>Word</w:t>
      </w:r>
      <w:r w:rsidR="006C5C48" w:rsidRPr="00443EE9">
        <w:rPr>
          <w:i/>
          <w:iCs/>
        </w:rPr>
        <w:t>2</w:t>
      </w:r>
      <w:r w:rsidR="006C5C48" w:rsidRPr="00443EE9">
        <w:rPr>
          <w:i/>
          <w:iCs/>
          <w:lang w:val="en-US"/>
        </w:rPr>
        <w:t>Ve</w:t>
      </w:r>
      <w:r w:rsidR="001D5A57" w:rsidRPr="00443EE9">
        <w:rPr>
          <w:i/>
          <w:iCs/>
          <w:lang w:val="en-US"/>
        </w:rPr>
        <w:t>c</w:t>
      </w:r>
      <w:r w:rsidR="001D5A57" w:rsidRPr="00443EE9">
        <w:rPr>
          <w:i/>
          <w:iCs/>
        </w:rPr>
        <w:t xml:space="preserve">, </w:t>
      </w:r>
      <w:proofErr w:type="spellStart"/>
      <w:r w:rsidR="001D5A57" w:rsidRPr="00443EE9">
        <w:rPr>
          <w:i/>
          <w:iCs/>
          <w:lang w:val="en-US"/>
        </w:rPr>
        <w:t>GloVe</w:t>
      </w:r>
      <w:proofErr w:type="spellEnd"/>
      <w:r w:rsidR="001D5A57" w:rsidRPr="001D5A57">
        <w:t xml:space="preserve"> </w:t>
      </w:r>
      <w:r w:rsidR="001D5A57">
        <w:t>и т.п.</w:t>
      </w:r>
      <w:r w:rsidR="00EE788F">
        <w:t xml:space="preserve">, они преобразовывают слова в векторные представления, </w:t>
      </w:r>
      <w:r w:rsidR="00E110E5">
        <w:t xml:space="preserve">сохраняя семантические связи между ними. Главное преимущество таких </w:t>
      </w:r>
      <w:r w:rsidR="000B1A75">
        <w:t xml:space="preserve">архитектур – вычислительная эффективность, а недостаток – неточность по сравнению с </w:t>
      </w:r>
      <w:r w:rsidR="003A6B74">
        <w:t>более современными методами.</w:t>
      </w:r>
    </w:p>
    <w:p w14:paraId="067A46AF" w14:textId="2AC182FC" w:rsidR="00793B93" w:rsidRDefault="00976C5C" w:rsidP="00793B93">
      <w:pPr>
        <w:pStyle w:val="1-"/>
      </w:pPr>
      <w:r>
        <w:t>Ко второму поколению относятся</w:t>
      </w:r>
      <w:r w:rsidR="00585FC8">
        <w:t xml:space="preserve"> рекуррентные сети</w:t>
      </w:r>
      <w:r w:rsidR="00BD39F1">
        <w:t xml:space="preserve">, такие как </w:t>
      </w:r>
      <w:r w:rsidR="00C10951" w:rsidRPr="00443EE9">
        <w:rPr>
          <w:lang w:val="en-US"/>
        </w:rPr>
        <w:t>LSTM</w:t>
      </w:r>
      <w:r w:rsidR="00C10951">
        <w:t xml:space="preserve"> </w:t>
      </w:r>
      <w:r w:rsidR="00C10951" w:rsidRPr="00BD39F1">
        <w:t>и</w:t>
      </w:r>
      <w:r w:rsidR="00BD39F1" w:rsidRPr="00BD39F1">
        <w:t xml:space="preserve"> </w:t>
      </w:r>
      <w:r w:rsidR="00BD39F1" w:rsidRPr="00443EE9">
        <w:rPr>
          <w:i/>
          <w:iCs/>
          <w:lang w:val="en-US"/>
        </w:rPr>
        <w:t>G</w:t>
      </w:r>
      <w:r w:rsidR="00327512">
        <w:rPr>
          <w:i/>
          <w:iCs/>
          <w:lang w:val="en-US"/>
        </w:rPr>
        <w:t>R</w:t>
      </w:r>
      <w:r w:rsidR="00BD39F1" w:rsidRPr="00443EE9">
        <w:rPr>
          <w:i/>
          <w:iCs/>
          <w:lang w:val="en-US"/>
        </w:rPr>
        <w:t>U</w:t>
      </w:r>
      <w:r w:rsidR="00BD39F1" w:rsidRPr="00BD39F1">
        <w:t>.</w:t>
      </w:r>
      <w:r w:rsidR="00710F2F">
        <w:t xml:space="preserve"> </w:t>
      </w:r>
      <w:r w:rsidR="00C10951">
        <w:t xml:space="preserve">Данные модели лучше понимают </w:t>
      </w:r>
      <w:r w:rsidR="007B1917">
        <w:t>контекст</w:t>
      </w:r>
      <w:r w:rsidR="00C10951">
        <w:t xml:space="preserve">, так как умеют </w:t>
      </w:r>
      <w:r w:rsidR="007B1917">
        <w:t>анализировать</w:t>
      </w:r>
      <w:r w:rsidR="00C10951">
        <w:t xml:space="preserve"> </w:t>
      </w:r>
      <w:r w:rsidR="007B1917">
        <w:t>вз</w:t>
      </w:r>
      <w:r w:rsidR="00F65E3F">
        <w:t xml:space="preserve">аимосвязи между всеми слова в тексте. Минус этого поколения </w:t>
      </w:r>
      <w:r w:rsidR="00793B93">
        <w:t>– это вычислительная сложность при обработки больших текстов.</w:t>
      </w:r>
    </w:p>
    <w:p w14:paraId="7E2DAE1C" w14:textId="1D5914C1" w:rsidR="00A71572" w:rsidRPr="00E94C18" w:rsidRDefault="00A53049" w:rsidP="00A71572">
      <w:pPr>
        <w:pStyle w:val="1-"/>
      </w:pPr>
      <w:proofErr w:type="spellStart"/>
      <w:r w:rsidRPr="00443EE9">
        <w:rPr>
          <w:i/>
          <w:iCs/>
        </w:rPr>
        <w:t>Трансформ</w:t>
      </w:r>
      <w:r w:rsidR="00711A42" w:rsidRPr="00443EE9">
        <w:rPr>
          <w:i/>
          <w:iCs/>
        </w:rPr>
        <w:t>ер</w:t>
      </w:r>
      <w:r w:rsidRPr="00443EE9">
        <w:rPr>
          <w:i/>
          <w:iCs/>
        </w:rPr>
        <w:t>ные</w:t>
      </w:r>
      <w:proofErr w:type="spellEnd"/>
      <w:r w:rsidRPr="00443EE9">
        <w:rPr>
          <w:i/>
          <w:iCs/>
        </w:rPr>
        <w:t xml:space="preserve"> архитектуры</w:t>
      </w:r>
      <w:r>
        <w:t xml:space="preserve"> </w:t>
      </w:r>
      <w:r w:rsidR="00A71572">
        <w:t>– это современное третье поколение</w:t>
      </w:r>
      <w:r w:rsidR="00126CA0">
        <w:t xml:space="preserve">. </w:t>
      </w:r>
      <w:r w:rsidR="00C45545">
        <w:t>Главное отличие от предыдущих поколений заключается в наличии механизма внимания</w:t>
      </w:r>
      <w:r w:rsidR="00E23318">
        <w:t>, который позволяет анализировать все взаимосвязи слов в тексте независимо от их расположения.</w:t>
      </w:r>
      <w:r w:rsidR="00531BB8">
        <w:t xml:space="preserve"> </w:t>
      </w:r>
      <w:r w:rsidR="00312D62">
        <w:t>К третьему поколению относятс</w:t>
      </w:r>
      <w:r w:rsidR="00E94C18">
        <w:t xml:space="preserve">я такие архитектуры, как </w:t>
      </w:r>
      <w:r w:rsidR="00E94C18" w:rsidRPr="00443EE9">
        <w:rPr>
          <w:i/>
          <w:iCs/>
          <w:lang w:val="en-US"/>
        </w:rPr>
        <w:t>BERT</w:t>
      </w:r>
      <w:r w:rsidR="00E94C18" w:rsidRPr="00443EE9">
        <w:rPr>
          <w:i/>
          <w:iCs/>
        </w:rPr>
        <w:t xml:space="preserve">, </w:t>
      </w:r>
      <w:r w:rsidR="00E94C18" w:rsidRPr="00443EE9">
        <w:rPr>
          <w:i/>
          <w:iCs/>
          <w:lang w:val="en-US"/>
        </w:rPr>
        <w:t>GPT</w:t>
      </w:r>
      <w:r w:rsidR="00E94C18" w:rsidRPr="00443EE9">
        <w:rPr>
          <w:i/>
          <w:iCs/>
        </w:rPr>
        <w:t xml:space="preserve"> и их производные.</w:t>
      </w:r>
      <w:r w:rsidR="00E94C18">
        <w:t xml:space="preserve"> </w:t>
      </w:r>
    </w:p>
    <w:p w14:paraId="4CAE8C44" w14:textId="77777777" w:rsidR="004308F6" w:rsidRPr="002A59B5" w:rsidRDefault="004308F6" w:rsidP="004308F6">
      <w:pPr>
        <w:pStyle w:val="1-"/>
      </w:pPr>
      <w:r w:rsidRPr="00443EE9">
        <w:rPr>
          <w:b/>
          <w:bCs/>
          <w:lang w:val="en-US"/>
        </w:rPr>
        <w:t>BERT</w:t>
      </w:r>
      <w:r w:rsidRPr="002A59B5">
        <w:t xml:space="preserve"> (</w:t>
      </w:r>
      <w:r w:rsidRPr="002A59B5">
        <w:rPr>
          <w:lang w:val="en-US"/>
        </w:rPr>
        <w:t>Bidirectional</w:t>
      </w:r>
      <w:r w:rsidRPr="002A59B5">
        <w:t xml:space="preserve"> </w:t>
      </w:r>
      <w:r w:rsidRPr="002A59B5">
        <w:rPr>
          <w:lang w:val="en-US"/>
        </w:rPr>
        <w:t>Encoder</w:t>
      </w:r>
      <w:r w:rsidRPr="002A59B5">
        <w:t xml:space="preserve"> </w:t>
      </w:r>
      <w:r w:rsidRPr="002A59B5">
        <w:rPr>
          <w:lang w:val="en-US"/>
        </w:rPr>
        <w:t>Representations</w:t>
      </w:r>
      <w:r w:rsidRPr="002A59B5">
        <w:t xml:space="preserve"> </w:t>
      </w:r>
      <w:r w:rsidRPr="002A59B5">
        <w:rPr>
          <w:lang w:val="en-US"/>
        </w:rPr>
        <w:t>from</w:t>
      </w:r>
      <w:r w:rsidRPr="002A59B5">
        <w:t xml:space="preserve"> </w:t>
      </w:r>
      <w:r w:rsidRPr="002A59B5">
        <w:rPr>
          <w:lang w:val="en-US"/>
        </w:rPr>
        <w:t>Transformers</w:t>
      </w:r>
      <w:r w:rsidRPr="002A59B5">
        <w:t xml:space="preserve">) </w:t>
      </w:r>
      <w:r w:rsidRPr="007D125C">
        <w:t xml:space="preserve">– </w:t>
      </w:r>
      <w:r w:rsidRPr="002A59B5">
        <w:t xml:space="preserve">это языковая модель, </w:t>
      </w:r>
      <w:r w:rsidRPr="007D125C">
        <w:t xml:space="preserve">которая была опубликована в 2018 года, она </w:t>
      </w:r>
      <w:r w:rsidRPr="002A59B5">
        <w:t>основана</w:t>
      </w:r>
      <w:r w:rsidRPr="007D125C">
        <w:t xml:space="preserve"> на</w:t>
      </w:r>
      <w:r w:rsidRPr="002A59B5">
        <w:t xml:space="preserve"> архитектуре </w:t>
      </w:r>
      <w:r w:rsidRPr="002A59B5">
        <w:rPr>
          <w:lang w:val="en-US"/>
        </w:rPr>
        <w:t>Transformer</w:t>
      </w:r>
      <w:r w:rsidRPr="002A59B5">
        <w:t xml:space="preserve">. Её </w:t>
      </w:r>
      <w:r w:rsidRPr="007D125C">
        <w:t>главная</w:t>
      </w:r>
      <w:r w:rsidRPr="002A59B5">
        <w:t xml:space="preserve"> особенность </w:t>
      </w:r>
      <w:r w:rsidRPr="007D125C">
        <w:t xml:space="preserve">заключается в </w:t>
      </w:r>
      <w:r w:rsidRPr="002A59B5">
        <w:lastRenderedPageBreak/>
        <w:t>двунаправленн</w:t>
      </w:r>
      <w:r w:rsidRPr="007D125C">
        <w:t xml:space="preserve">ом </w:t>
      </w:r>
      <w:r w:rsidRPr="002A59B5">
        <w:t>обучени</w:t>
      </w:r>
      <w:r w:rsidRPr="007D125C">
        <w:t xml:space="preserve">и, то есть </w:t>
      </w:r>
      <w:r w:rsidRPr="002A59B5">
        <w:rPr>
          <w:lang w:val="en-US"/>
        </w:rPr>
        <w:t>BERT</w:t>
      </w:r>
      <w:r w:rsidRPr="007D125C">
        <w:t xml:space="preserve"> может анализировать текст, как слева направо, так и справа налево. </w:t>
      </w:r>
    </w:p>
    <w:p w14:paraId="5F47E38B" w14:textId="7B59684E" w:rsidR="004308F6" w:rsidRDefault="004308F6" w:rsidP="004308F6">
      <w:pPr>
        <w:pStyle w:val="1-"/>
      </w:pPr>
      <w:r w:rsidRPr="007D125C">
        <w:t>Эта языковая модель</w:t>
      </w:r>
      <w:r w:rsidRPr="002A59B5">
        <w:t xml:space="preserve"> использует два основных метода </w:t>
      </w:r>
      <w:proofErr w:type="spellStart"/>
      <w:r w:rsidRPr="002A59B5">
        <w:t>предобучения</w:t>
      </w:r>
      <w:proofErr w:type="spellEnd"/>
      <w:r w:rsidRPr="002A59B5">
        <w:t xml:space="preserve">: </w:t>
      </w:r>
      <w:proofErr w:type="spellStart"/>
      <w:r w:rsidRPr="002A59B5">
        <w:t>Masked</w:t>
      </w:r>
      <w:proofErr w:type="spellEnd"/>
      <w:r w:rsidRPr="002A59B5">
        <w:t xml:space="preserve"> Language Model, где модель предсказывает замаскированные слова в тексте, и Next </w:t>
      </w:r>
      <w:proofErr w:type="spellStart"/>
      <w:r w:rsidRPr="002A59B5">
        <w:t>Sentence</w:t>
      </w:r>
      <w:proofErr w:type="spellEnd"/>
      <w:r w:rsidRPr="002A59B5">
        <w:t xml:space="preserve"> </w:t>
      </w:r>
      <w:proofErr w:type="spellStart"/>
      <w:r w:rsidRPr="002A59B5">
        <w:t>Prediction</w:t>
      </w:r>
      <w:proofErr w:type="spellEnd"/>
      <w:r w:rsidRPr="002A59B5">
        <w:t xml:space="preserve">, </w:t>
      </w:r>
      <w:r w:rsidRPr="007D125C">
        <w:t>который определяет логическую связь между</w:t>
      </w:r>
      <w:r w:rsidRPr="002A59B5">
        <w:t xml:space="preserve"> предложени</w:t>
      </w:r>
      <w:r w:rsidRPr="007D125C">
        <w:t>ями. Благодаря двунаправленному обучению</w:t>
      </w:r>
      <w:r w:rsidRPr="002A59B5">
        <w:t xml:space="preserve"> BERT </w:t>
      </w:r>
      <w:r w:rsidRPr="007D125C">
        <w:t xml:space="preserve">очень </w:t>
      </w:r>
      <w:r w:rsidRPr="002A59B5">
        <w:t>эффектив</w:t>
      </w:r>
      <w:r w:rsidRPr="007D125C">
        <w:t>ен</w:t>
      </w:r>
      <w:r w:rsidRPr="002A59B5">
        <w:t xml:space="preserve"> для задач семантического анализа, включая сопоставление резюме и вакансий, так как модель хорошо улавливает смысловые связи даже в </w:t>
      </w:r>
      <w:r w:rsidRPr="007D125C">
        <w:t xml:space="preserve">текстах с разной структурой </w:t>
      </w:r>
      <w:r w:rsidRPr="00B944EA">
        <w:t>[</w:t>
      </w:r>
      <w:r w:rsidR="00B82D3F">
        <w:t>5</w:t>
      </w:r>
      <w:r w:rsidRPr="00B944EA">
        <w:t>].</w:t>
      </w:r>
    </w:p>
    <w:p w14:paraId="5875E2E5" w14:textId="4B128578" w:rsidR="00A862DC" w:rsidRDefault="00711A42" w:rsidP="00A862DC">
      <w:pPr>
        <w:pStyle w:val="1-"/>
      </w:pPr>
      <w:proofErr w:type="spellStart"/>
      <w:r>
        <w:t>Трансформерные</w:t>
      </w:r>
      <w:proofErr w:type="spellEnd"/>
      <w:r>
        <w:t xml:space="preserve"> архитектуры </w:t>
      </w:r>
      <w:r w:rsidR="00550DED">
        <w:t>требуют</w:t>
      </w:r>
      <w:r w:rsidR="003C7496">
        <w:t xml:space="preserve"> больших </w:t>
      </w:r>
      <w:proofErr w:type="spellStart"/>
      <w:r w:rsidR="003C7496">
        <w:t>датасетов</w:t>
      </w:r>
      <w:proofErr w:type="spellEnd"/>
      <w:r w:rsidR="003C7496">
        <w:t xml:space="preserve"> для обучения,</w:t>
      </w:r>
      <w:r w:rsidR="00550DED">
        <w:t xml:space="preserve"> мощных </w:t>
      </w:r>
      <w:r w:rsidR="00550DED">
        <w:rPr>
          <w:lang w:val="en-US"/>
        </w:rPr>
        <w:t>GPU</w:t>
      </w:r>
      <w:r w:rsidR="003C7496">
        <w:t xml:space="preserve"> и </w:t>
      </w:r>
      <w:r w:rsidR="00550DED">
        <w:t>достаточно много времени</w:t>
      </w:r>
      <w:r w:rsidR="00A862DC">
        <w:t xml:space="preserve"> – это главн</w:t>
      </w:r>
      <w:r w:rsidR="003C7496">
        <w:t xml:space="preserve">ые </w:t>
      </w:r>
      <w:r w:rsidR="00A862DC">
        <w:t>недостат</w:t>
      </w:r>
      <w:r w:rsidR="003C7496">
        <w:t>ки третьего поколения.</w:t>
      </w:r>
      <w:r w:rsidR="00300E26">
        <w:t xml:space="preserve"> Однако, преимуществ у них больше</w:t>
      </w:r>
      <w:r w:rsidR="0010309B">
        <w:t xml:space="preserve">. Они предоставляют </w:t>
      </w:r>
      <w:r w:rsidR="00300E26">
        <w:t>возможность учитывать не только соответствия, но и косвенные признаки</w:t>
      </w:r>
      <w:r w:rsidR="00EA4FC8">
        <w:t>: стиль изложения, структур</w:t>
      </w:r>
      <w:r w:rsidR="000E4FD7">
        <w:t>у</w:t>
      </w:r>
      <w:r w:rsidR="00EA4FC8">
        <w:t xml:space="preserve"> текста, использование профессиональной лексики.</w:t>
      </w:r>
      <w:r w:rsidR="000E4FD7">
        <w:t xml:space="preserve"> Всё это позволяет более тонко и точно оценивать текста.</w:t>
      </w:r>
    </w:p>
    <w:p w14:paraId="117F7BDC" w14:textId="18E62E2B" w:rsidR="00443EE9" w:rsidRPr="00443EE9" w:rsidRDefault="004E6A85" w:rsidP="00443EE9">
      <w:pPr>
        <w:pStyle w:val="1-"/>
      </w:pPr>
      <w:r>
        <w:t xml:space="preserve">Особые интерес привлекают гибридные подходы, где </w:t>
      </w:r>
      <w:proofErr w:type="spellStart"/>
      <w:r>
        <w:t>нейросетевые</w:t>
      </w:r>
      <w:proofErr w:type="spellEnd"/>
      <w:r>
        <w:t xml:space="preserve"> методы сочетаются с традиционными машинными алгоритмами.</w:t>
      </w:r>
      <w:r w:rsidR="001020DF">
        <w:t xml:space="preserve"> Например, для извлечения семантических признаков можно использовать </w:t>
      </w:r>
      <w:r w:rsidR="001020DF" w:rsidRPr="002A59B5">
        <w:rPr>
          <w:lang w:val="en-US"/>
        </w:rPr>
        <w:t>BERT</w:t>
      </w:r>
      <w:r w:rsidR="00443EE9">
        <w:t xml:space="preserve">, а для последующей обработки – градиентный </w:t>
      </w:r>
      <w:proofErr w:type="spellStart"/>
      <w:r w:rsidR="00443EE9">
        <w:t>бустинг</w:t>
      </w:r>
      <w:proofErr w:type="spellEnd"/>
      <w:r w:rsidR="00443EE9">
        <w:t>.</w:t>
      </w:r>
    </w:p>
    <w:p w14:paraId="37618EE4" w14:textId="65C417D7" w:rsidR="00F77C7A" w:rsidRDefault="009341E0" w:rsidP="00F77C7A">
      <w:pPr>
        <w:pStyle w:val="2"/>
      </w:pPr>
      <w:bookmarkStart w:id="13" w:name="_Toc199188510"/>
      <w:bookmarkStart w:id="14" w:name="_Toc199903404"/>
      <w:r w:rsidRPr="009341E0">
        <w:t>Метрики оценки качества</w:t>
      </w:r>
      <w:bookmarkEnd w:id="13"/>
      <w:bookmarkEnd w:id="14"/>
    </w:p>
    <w:p w14:paraId="091CAEDA" w14:textId="60EDA28C" w:rsidR="008B5940" w:rsidRDefault="0016393A" w:rsidP="008B5940">
      <w:pPr>
        <w:pStyle w:val="1-"/>
      </w:pPr>
      <w:r>
        <w:t>Оценка качества моделей –</w:t>
      </w:r>
      <w:r w:rsidR="009D7D3D">
        <w:t xml:space="preserve"> </w:t>
      </w:r>
      <w:r>
        <w:t>важный этап</w:t>
      </w:r>
      <w:r w:rsidR="0056452F">
        <w:t xml:space="preserve"> при разработке и обучении модели. </w:t>
      </w:r>
      <w:r w:rsidR="004B6106" w:rsidRPr="004B6106">
        <w:t>Метрики оценки качества моделей нужны</w:t>
      </w:r>
      <w:r w:rsidR="002A14AE">
        <w:t>, чтобы определить, насколько хорошо модель работает на конкретных данных</w:t>
      </w:r>
      <w:r w:rsidR="00947119">
        <w:t xml:space="preserve"> и насколько она точна </w:t>
      </w:r>
      <w:r w:rsidR="00553086">
        <w:t>в решении задачи, для которой была обучена.</w:t>
      </w:r>
      <w:r w:rsidR="008B5940">
        <w:t xml:space="preserve"> </w:t>
      </w:r>
      <w:r w:rsidR="006C5405">
        <w:t>Выбор метрик зависит от задачи</w:t>
      </w:r>
      <w:r w:rsidR="00524E82">
        <w:t xml:space="preserve">, типа моделей и специфики данных. </w:t>
      </w:r>
    </w:p>
    <w:p w14:paraId="0A8E7AE2" w14:textId="73126AF6" w:rsidR="00984377" w:rsidRDefault="00984377" w:rsidP="008B5940">
      <w:pPr>
        <w:pStyle w:val="1-"/>
      </w:pPr>
      <w:r>
        <w:t>Для зада</w:t>
      </w:r>
      <w:r w:rsidR="002162F7">
        <w:t xml:space="preserve">ч бинарной и </w:t>
      </w:r>
      <w:proofErr w:type="spellStart"/>
      <w:r w:rsidR="002162F7">
        <w:t>многоклассовой</w:t>
      </w:r>
      <w:proofErr w:type="spellEnd"/>
      <w:r w:rsidR="002162F7">
        <w:t xml:space="preserve"> классификации</w:t>
      </w:r>
      <w:r w:rsidR="00D72A0B">
        <w:t xml:space="preserve"> можно использовать такие метрики, как </w:t>
      </w:r>
      <w:r w:rsidR="00D72A0B">
        <w:rPr>
          <w:lang w:val="en-US"/>
        </w:rPr>
        <w:t>Accuracy</w:t>
      </w:r>
      <w:r w:rsidR="00D72A0B" w:rsidRPr="00D72A0B">
        <w:t xml:space="preserve">, </w:t>
      </w:r>
      <w:r w:rsidR="000942A0">
        <w:rPr>
          <w:lang w:val="en-US"/>
        </w:rPr>
        <w:t>Precision</w:t>
      </w:r>
      <w:r w:rsidR="000942A0" w:rsidRPr="000942A0">
        <w:t xml:space="preserve">, </w:t>
      </w:r>
      <w:r w:rsidR="000942A0">
        <w:rPr>
          <w:lang w:val="en-US"/>
        </w:rPr>
        <w:t>Recall</w:t>
      </w:r>
      <w:r w:rsidR="00E06CD0">
        <w:t xml:space="preserve">, </w:t>
      </w:r>
      <w:r w:rsidR="00E06CD0">
        <w:rPr>
          <w:lang w:val="en-US"/>
        </w:rPr>
        <w:t>F</w:t>
      </w:r>
      <w:r w:rsidR="00E06CD0" w:rsidRPr="00E06CD0">
        <w:t>1</w:t>
      </w:r>
      <w:r w:rsidR="007B71CB">
        <w:t>-</w:t>
      </w:r>
      <w:r w:rsidR="00973AAD">
        <w:rPr>
          <w:lang w:val="en-US"/>
        </w:rPr>
        <w:t>Score</w:t>
      </w:r>
      <w:r w:rsidR="000942A0" w:rsidRPr="000942A0">
        <w:t xml:space="preserve"> </w:t>
      </w:r>
      <w:r w:rsidR="000942A0">
        <w:t>и т.д.</w:t>
      </w:r>
    </w:p>
    <w:p w14:paraId="2FA83434" w14:textId="240F927A" w:rsidR="00E36B1F" w:rsidRDefault="00A87935" w:rsidP="00EE082C">
      <w:pPr>
        <w:pStyle w:val="1-"/>
      </w:pPr>
      <w:r w:rsidRPr="003B554A">
        <w:rPr>
          <w:b/>
          <w:bCs/>
          <w:lang w:val="en-US"/>
        </w:rPr>
        <w:t>Accuracy</w:t>
      </w:r>
      <w:r w:rsidR="00A658D0">
        <w:rPr>
          <w:b/>
          <w:bCs/>
        </w:rPr>
        <w:t xml:space="preserve"> </w:t>
      </w:r>
      <w:r>
        <w:t xml:space="preserve">– </w:t>
      </w:r>
      <w:r w:rsidR="00F531E4">
        <w:t xml:space="preserve">это показатель, который отражает </w:t>
      </w:r>
      <w:r w:rsidR="00EE12BC">
        <w:t>долю верно предсказанных соответствий, например между резюме и вакансиями</w:t>
      </w:r>
      <w:r w:rsidR="00343237">
        <w:t xml:space="preserve">, </w:t>
      </w:r>
      <w:r w:rsidR="00286DC1">
        <w:t xml:space="preserve">однако это метрика </w:t>
      </w:r>
      <w:r w:rsidR="00286DC1">
        <w:lastRenderedPageBreak/>
        <w:t>подходит только в идеальных случаях</w:t>
      </w:r>
      <w:r w:rsidR="004136C5">
        <w:t>, когда данные сбалансированы</w:t>
      </w:r>
      <w:r w:rsidR="003B554A">
        <w:t>.</w:t>
      </w:r>
      <w:r w:rsidR="00EE082C">
        <w:t xml:space="preserve"> Формула для этой метрики имеет следующий вид:</w:t>
      </w:r>
    </w:p>
    <w:p w14:paraId="54A32196" w14:textId="25268B04" w:rsidR="00EE082C" w:rsidRPr="007B3D35" w:rsidRDefault="00014004" w:rsidP="00EE082C">
      <w:pPr>
        <w:pStyle w:val="1-"/>
        <w:rPr>
          <w:i/>
        </w:rPr>
      </w:pPr>
      <m:oMathPara>
        <m:oMath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  <w:lang w:val="en-US"/>
            </w:rPr>
            <m:t>ccuracy=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TP+TN</m:t>
              </m:r>
            </m:num>
            <m:den>
              <m:r>
                <w:rPr>
                  <w:rFonts w:ascii="Cambria Math" w:hAnsi="Cambria Math"/>
                  <w:lang w:val="en-US"/>
                </w:rPr>
                <m:t>TP+TN+FP+FN</m:t>
              </m:r>
            </m:den>
          </m:f>
          <m:r>
            <w:rPr>
              <w:rFonts w:ascii="Cambria Math" w:hAnsi="Cambria Math"/>
              <w:lang w:val="en-US"/>
            </w:rPr>
            <m:t>,</m:t>
          </m:r>
        </m:oMath>
      </m:oMathPara>
    </w:p>
    <w:p w14:paraId="249E8946" w14:textId="4455E435" w:rsidR="009818A7" w:rsidRDefault="007B3D35" w:rsidP="007B3D35">
      <w:pPr>
        <w:pStyle w:val="1-"/>
        <w:ind w:firstLine="0"/>
      </w:pPr>
      <w:r>
        <w:rPr>
          <w:iCs/>
        </w:rPr>
        <w:t>где</w:t>
      </w:r>
      <w:r w:rsidRPr="00A22D9C">
        <w:rPr>
          <w:iCs/>
        </w:rPr>
        <w:t xml:space="preserve"> </w:t>
      </w:r>
      <m:oMath>
        <m:r>
          <w:rPr>
            <w:rFonts w:ascii="Cambria Math" w:hAnsi="Cambria Math"/>
            <w:lang w:val="en-US"/>
          </w:rPr>
          <m:t>TP</m:t>
        </m:r>
      </m:oMath>
      <w:r w:rsidR="00A22D9C" w:rsidRPr="00A22D9C">
        <w:t xml:space="preserve"> (</w:t>
      </w:r>
      <w:r w:rsidR="00A22D9C">
        <w:rPr>
          <w:lang w:val="en-US"/>
        </w:rPr>
        <w:t>True</w:t>
      </w:r>
      <w:r w:rsidR="00A22D9C" w:rsidRPr="00A22D9C">
        <w:t xml:space="preserve"> </w:t>
      </w:r>
      <w:r w:rsidR="00A22D9C">
        <w:rPr>
          <w:lang w:val="en-US"/>
        </w:rPr>
        <w:t>Positive</w:t>
      </w:r>
      <w:r w:rsidR="00A22D9C" w:rsidRPr="00A22D9C">
        <w:t xml:space="preserve">) </w:t>
      </w:r>
      <w:r w:rsidR="00F5215F">
        <w:t xml:space="preserve">в </w:t>
      </w:r>
      <w:r w:rsidR="00A22D9C">
        <w:t>данной задач</w:t>
      </w:r>
      <w:r w:rsidR="005A1D17">
        <w:t>е</w:t>
      </w:r>
      <w:r w:rsidR="00A22D9C">
        <w:t xml:space="preserve"> будет </w:t>
      </w:r>
      <w:proofErr w:type="gramStart"/>
      <w:r w:rsidR="009C7100">
        <w:t>отображать верно</w:t>
      </w:r>
      <w:proofErr w:type="gramEnd"/>
      <w:r w:rsidR="009C7100">
        <w:t xml:space="preserve"> отобранных кандидатов,</w:t>
      </w:r>
      <w:r w:rsidR="00167EDC" w:rsidRPr="00167EDC">
        <w:t xml:space="preserve"> </w:t>
      </w:r>
      <w:r w:rsidR="00167EDC">
        <w:t>а</w:t>
      </w:r>
      <w:r w:rsidR="009C7100">
        <w:t xml:space="preserve"> </w:t>
      </w:r>
      <m:oMath>
        <m:r>
          <w:rPr>
            <w:rFonts w:ascii="Cambria Math" w:hAnsi="Cambria Math"/>
            <w:lang w:val="en-US"/>
          </w:rPr>
          <m:t>FP</m:t>
        </m:r>
      </m:oMath>
      <w:r w:rsidR="009C7100" w:rsidRPr="00A22D9C">
        <w:t>(</w:t>
      </w:r>
      <w:r w:rsidR="00F5215F">
        <w:rPr>
          <w:lang w:val="en-US"/>
        </w:rPr>
        <w:t>False</w:t>
      </w:r>
      <w:r w:rsidR="009C7100" w:rsidRPr="00A22D9C">
        <w:t xml:space="preserve"> </w:t>
      </w:r>
      <w:r w:rsidR="009C7100">
        <w:rPr>
          <w:lang w:val="en-US"/>
        </w:rPr>
        <w:t>Positive</w:t>
      </w:r>
      <w:r w:rsidR="009C7100" w:rsidRPr="00A22D9C">
        <w:t>)</w:t>
      </w:r>
      <w:r w:rsidR="009818A7">
        <w:t xml:space="preserve"> – ошибочные соответствия</w:t>
      </w:r>
      <w:r w:rsidR="00F53A7C">
        <w:t xml:space="preserve"> (ложные срабатывания)</w:t>
      </w:r>
      <w:r w:rsidR="009818A7">
        <w:t>.</w:t>
      </w:r>
    </w:p>
    <w:p w14:paraId="2996D68F" w14:textId="77777777" w:rsidR="007A1820" w:rsidRDefault="004136C5" w:rsidP="007B3D35">
      <w:pPr>
        <w:pStyle w:val="1-"/>
        <w:ind w:firstLine="0"/>
      </w:pPr>
      <w:r>
        <w:tab/>
      </w:r>
      <w:r w:rsidR="00A658D0" w:rsidRPr="00325962">
        <w:rPr>
          <w:b/>
          <w:bCs/>
          <w:lang w:val="en-US"/>
        </w:rPr>
        <w:t>Precision</w:t>
      </w:r>
      <w:r w:rsidR="00A658D0" w:rsidRPr="00CA76CF">
        <w:t xml:space="preserve"> – </w:t>
      </w:r>
      <w:r w:rsidR="002D1AE7">
        <w:t xml:space="preserve">метрика, которая измеряет </w:t>
      </w:r>
      <w:r w:rsidR="00CA76CF">
        <w:t xml:space="preserve">долю истинно положительных </w:t>
      </w:r>
      <w:r w:rsidR="00A8407C">
        <w:t>предсказаний, среди всех случай, которые модель определила как положительные</w:t>
      </w:r>
      <w:r w:rsidR="007A1820">
        <w:t>:</w:t>
      </w:r>
    </w:p>
    <w:p w14:paraId="37C236A9" w14:textId="76B4C743" w:rsidR="007A1820" w:rsidRDefault="00014004" w:rsidP="007B3D35">
      <w:pPr>
        <w:pStyle w:val="1-"/>
        <w:ind w:firstLine="0"/>
      </w:pPr>
      <m:oMathPara>
        <m:oMath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  <w:lang w:val="en-US"/>
            </w:rPr>
            <m:t>recision=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TP</m:t>
              </m:r>
            </m:num>
            <m:den>
              <m:r>
                <w:rPr>
                  <w:rFonts w:ascii="Cambria Math" w:hAnsi="Cambria Math"/>
                  <w:lang w:val="en-US"/>
                </w:rPr>
                <m:t>TP+FP</m:t>
              </m:r>
            </m:den>
          </m:f>
          <m:r>
            <w:rPr>
              <w:rFonts w:ascii="Cambria Math" w:hAnsi="Cambria Math"/>
              <w:lang w:val="en-US"/>
            </w:rPr>
            <m:t>.</m:t>
          </m:r>
        </m:oMath>
      </m:oMathPara>
    </w:p>
    <w:p w14:paraId="094F4ABA" w14:textId="77777777" w:rsidR="00231B82" w:rsidRDefault="00283371" w:rsidP="007B3D35">
      <w:pPr>
        <w:pStyle w:val="1-"/>
        <w:ind w:firstLine="0"/>
      </w:pPr>
      <w:r>
        <w:t>В задаче оценки резюме этот показатель может использоваться</w:t>
      </w:r>
      <w:r w:rsidR="00831D87">
        <w:t>, чтобы определить долю релевантных резюме среди отобранных</w:t>
      </w:r>
      <w:r w:rsidR="00F1393C">
        <w:t>, он важен, чтобы не допустить ложные срабатывания.</w:t>
      </w:r>
    </w:p>
    <w:p w14:paraId="4DE59EE9" w14:textId="62E86A9F" w:rsidR="00167EDC" w:rsidRDefault="00167EDC" w:rsidP="00231B82">
      <w:pPr>
        <w:pStyle w:val="1-"/>
      </w:pPr>
      <w:r w:rsidRPr="00167EDC">
        <w:rPr>
          <w:b/>
          <w:bCs/>
          <w:lang w:val="en-US"/>
        </w:rPr>
        <w:t>Recall</w:t>
      </w:r>
      <w:r>
        <w:t xml:space="preserve"> – </w:t>
      </w:r>
      <w:r w:rsidR="0049437C">
        <w:t>показатель истинных положительных результатов</w:t>
      </w:r>
      <w:r w:rsidR="00EE7D1F">
        <w:t>:</w:t>
      </w:r>
    </w:p>
    <w:p w14:paraId="23843020" w14:textId="77777777" w:rsidR="00430FC5" w:rsidRDefault="00014004" w:rsidP="00430FC5">
      <w:pPr>
        <w:pStyle w:val="1-"/>
        <w:ind w:firstLine="0"/>
      </w:pPr>
      <m:oMathPara>
        <m:oMath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  <w:lang w:val="en-US"/>
            </w:rPr>
            <m:t>ecall=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TP</m:t>
              </m:r>
            </m:num>
            <m:den>
              <m:r>
                <w:rPr>
                  <w:rFonts w:ascii="Cambria Math" w:hAnsi="Cambria Math"/>
                  <w:lang w:val="en-US"/>
                </w:rPr>
                <m:t>TP+FN</m:t>
              </m:r>
            </m:den>
          </m:f>
          <m:r>
            <w:rPr>
              <w:rFonts w:ascii="Cambria Math" w:hAnsi="Cambria Math"/>
              <w:lang w:val="en-US"/>
            </w:rPr>
            <m:t>.</m:t>
          </m:r>
        </m:oMath>
      </m:oMathPara>
    </w:p>
    <w:p w14:paraId="1F7403ED" w14:textId="32207DBB" w:rsidR="00973AAD" w:rsidRPr="00231B82" w:rsidRDefault="00973AAD" w:rsidP="00231B82">
      <w:pPr>
        <w:pStyle w:val="1-"/>
        <w:rPr>
          <w:lang w:val="en-US"/>
        </w:rPr>
      </w:pPr>
      <w:r w:rsidRPr="00973AAD">
        <w:rPr>
          <w:b/>
          <w:bCs/>
          <w:lang w:val="en-US"/>
        </w:rPr>
        <w:t>F</w:t>
      </w:r>
      <w:r w:rsidRPr="00291F3F">
        <w:rPr>
          <w:b/>
          <w:bCs/>
          <w:lang w:val="en-US"/>
        </w:rPr>
        <w:t>1</w:t>
      </w:r>
      <w:r w:rsidR="007B71CB" w:rsidRPr="007B71CB">
        <w:rPr>
          <w:b/>
          <w:bCs/>
          <w:lang w:val="en-US"/>
        </w:rPr>
        <w:t>-</w:t>
      </w:r>
      <w:r w:rsidRPr="00973AAD">
        <w:rPr>
          <w:b/>
          <w:bCs/>
          <w:lang w:val="en-US"/>
        </w:rPr>
        <w:t>Score</w:t>
      </w:r>
      <w:r>
        <w:rPr>
          <w:b/>
          <w:bCs/>
          <w:lang w:val="en-US"/>
        </w:rPr>
        <w:t xml:space="preserve"> </w:t>
      </w:r>
      <w:r w:rsidR="00291F3F">
        <w:t>уравновешивает</w:t>
      </w:r>
      <w:r w:rsidR="00291F3F" w:rsidRPr="00291F3F">
        <w:rPr>
          <w:lang w:val="en-US"/>
        </w:rPr>
        <w:t xml:space="preserve"> </w:t>
      </w:r>
      <w:r w:rsidR="00291F3F">
        <w:rPr>
          <w:lang w:val="en-US"/>
        </w:rPr>
        <w:t>Precision</w:t>
      </w:r>
      <w:r w:rsidR="00291F3F" w:rsidRPr="00291F3F">
        <w:rPr>
          <w:lang w:val="en-US"/>
        </w:rPr>
        <w:t xml:space="preserve"> </w:t>
      </w:r>
      <w:r w:rsidR="00291F3F">
        <w:t>и</w:t>
      </w:r>
      <w:r w:rsidR="00291F3F" w:rsidRPr="00291F3F">
        <w:rPr>
          <w:lang w:val="en-US"/>
        </w:rPr>
        <w:t xml:space="preserve"> </w:t>
      </w:r>
      <w:r w:rsidR="00291F3F">
        <w:rPr>
          <w:lang w:val="en-US"/>
        </w:rPr>
        <w:t>Recall</w:t>
      </w:r>
      <w:r w:rsidR="00291F3F" w:rsidRPr="00291F3F">
        <w:rPr>
          <w:lang w:val="en-US"/>
        </w:rPr>
        <w:t>:</w:t>
      </w:r>
    </w:p>
    <w:p w14:paraId="47704C4F" w14:textId="1862597B" w:rsidR="00291F3F" w:rsidRPr="00291F3F" w:rsidRDefault="00014004" w:rsidP="00973AAD">
      <w:pPr>
        <w:pStyle w:val="1-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F1=2×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  <w:lang w:val="en-US"/>
                </w:rPr>
                <m:t>recision×</m:t>
              </m:r>
              <m:r>
                <w:rPr>
                  <w:rFonts w:ascii="Cambria Math" w:hAnsi="Cambria Math"/>
                </w:rPr>
                <m:t>R</m:t>
              </m:r>
              <m:r>
                <w:rPr>
                  <w:rFonts w:ascii="Cambria Math" w:hAnsi="Cambria Math"/>
                  <w:lang w:val="en-US"/>
                </w:rPr>
                <m:t>ecall</m:t>
              </m:r>
            </m:num>
            <m:den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  <w:lang w:val="en-US"/>
                </w:rPr>
                <m:t>recision+</m:t>
              </m:r>
              <m:r>
                <w:rPr>
                  <w:rFonts w:ascii="Cambria Math" w:hAnsi="Cambria Math"/>
                </w:rPr>
                <m:t>R</m:t>
              </m:r>
              <m:r>
                <w:rPr>
                  <w:rFonts w:ascii="Cambria Math" w:hAnsi="Cambria Math"/>
                  <w:lang w:val="en-US"/>
                </w:rPr>
                <m:t>ecall</m:t>
              </m:r>
            </m:den>
          </m:f>
          <m:r>
            <w:rPr>
              <w:rFonts w:ascii="Cambria Math" w:hAnsi="Cambria Math"/>
              <w:lang w:val="en-US"/>
            </w:rPr>
            <m:t>.</m:t>
          </m:r>
        </m:oMath>
      </m:oMathPara>
    </w:p>
    <w:p w14:paraId="5AA304A9" w14:textId="740AA6EC" w:rsidR="008B5940" w:rsidRPr="004B6106" w:rsidRDefault="00957F46" w:rsidP="008B5940">
      <w:pPr>
        <w:pStyle w:val="1-"/>
      </w:pPr>
      <w:r>
        <w:t xml:space="preserve">Для задач ранжирования можно использовать метрики: </w:t>
      </w:r>
      <w:r w:rsidR="00446C1D" w:rsidRPr="00446C1D">
        <w:t>NDCG и LRAP.</w:t>
      </w:r>
      <w:r w:rsidR="00446C1D">
        <w:t xml:space="preserve"> Они позволяют</w:t>
      </w:r>
      <w:r w:rsidR="00D9623B">
        <w:t xml:space="preserve"> правильно упорядочить кандидатов. </w:t>
      </w:r>
    </w:p>
    <w:p w14:paraId="3286F29E" w14:textId="4DB9B9BC" w:rsidR="003D731E" w:rsidRDefault="003D731E" w:rsidP="003D731E">
      <w:pPr>
        <w:pStyle w:val="1-"/>
      </w:pPr>
      <w:r w:rsidRPr="003D731E">
        <w:rPr>
          <w:b/>
          <w:bCs/>
          <w:lang w:val="en-US"/>
        </w:rPr>
        <w:t>NDCG</w:t>
      </w:r>
      <w:r w:rsidRPr="003D731E">
        <w:rPr>
          <w:b/>
          <w:bCs/>
        </w:rPr>
        <w:t xml:space="preserve"> </w:t>
      </w:r>
      <w:r w:rsidRPr="003D731E">
        <w:t>(</w:t>
      </w:r>
      <w:r w:rsidRPr="003D731E">
        <w:rPr>
          <w:lang w:val="en-US"/>
        </w:rPr>
        <w:t>Normalized</w:t>
      </w:r>
      <w:r w:rsidRPr="003D731E">
        <w:t xml:space="preserve"> </w:t>
      </w:r>
      <w:r w:rsidRPr="003D731E">
        <w:rPr>
          <w:lang w:val="en-US"/>
        </w:rPr>
        <w:t>Discounted</w:t>
      </w:r>
      <w:r w:rsidRPr="003D731E">
        <w:t xml:space="preserve"> </w:t>
      </w:r>
      <w:r w:rsidRPr="003D731E">
        <w:rPr>
          <w:lang w:val="en-US"/>
        </w:rPr>
        <w:t>Cumulative</w:t>
      </w:r>
      <w:r w:rsidRPr="003D731E">
        <w:t xml:space="preserve"> </w:t>
      </w:r>
      <w:r w:rsidRPr="003D731E">
        <w:rPr>
          <w:lang w:val="en-US"/>
        </w:rPr>
        <w:t>Gain</w:t>
      </w:r>
      <w:r w:rsidRPr="003D731E">
        <w:t xml:space="preserve">) </w:t>
      </w:r>
      <w:r w:rsidRPr="0081234F">
        <w:t xml:space="preserve">– </w:t>
      </w:r>
      <w:r w:rsidR="0081234F">
        <w:t>метрика</w:t>
      </w:r>
      <w:r w:rsidR="0081234F" w:rsidRPr="0081234F">
        <w:t xml:space="preserve">, </w:t>
      </w:r>
      <w:r w:rsidR="0081234F">
        <w:t>оценивающая</w:t>
      </w:r>
      <w:r w:rsidR="0081234F" w:rsidRPr="0081234F">
        <w:t xml:space="preserve"> </w:t>
      </w:r>
      <w:r w:rsidR="0081234F">
        <w:t>эффективность</w:t>
      </w:r>
      <w:r w:rsidR="0081234F" w:rsidRPr="0081234F">
        <w:t xml:space="preserve"> </w:t>
      </w:r>
      <w:r w:rsidR="0081234F">
        <w:t>алгоритмов ранжирования.</w:t>
      </w:r>
      <w:r w:rsidR="00C473BC">
        <w:t xml:space="preserve"> Она позволяет учитывать релевантность найденных </w:t>
      </w:r>
      <w:r w:rsidR="001A120D">
        <w:t>резюме</w:t>
      </w:r>
      <w:r w:rsidR="00C473BC">
        <w:t xml:space="preserve"> и </w:t>
      </w:r>
      <w:r w:rsidR="001A120D">
        <w:t xml:space="preserve">их позиции в списке. Значения </w:t>
      </w:r>
      <w:r w:rsidR="001A120D" w:rsidRPr="00446C1D">
        <w:t>NDCG</w:t>
      </w:r>
      <w:r w:rsidR="001A120D">
        <w:t xml:space="preserve"> варьируются от 0 до 1</w:t>
      </w:r>
      <w:r w:rsidR="00880732">
        <w:t>, где значение 1 означает, что ранжирование идеальное.</w:t>
      </w:r>
      <w:r w:rsidR="007E2B16">
        <w:t xml:space="preserve"> Эта метрика </w:t>
      </w:r>
      <w:r w:rsidR="00DE7B90">
        <w:t>гарантирует, что релевантные элементы появятся раньше в списке.</w:t>
      </w:r>
    </w:p>
    <w:p w14:paraId="784A5DB7" w14:textId="29E66FC7" w:rsidR="00F42603" w:rsidRDefault="00EA3527" w:rsidP="00F42603">
      <w:pPr>
        <w:pStyle w:val="1-"/>
      </w:pPr>
      <w:r w:rsidRPr="00B04ECB">
        <w:rPr>
          <w:b/>
          <w:bCs/>
          <w:lang w:val="en-US"/>
        </w:rPr>
        <w:t>LRAP</w:t>
      </w:r>
      <w:r w:rsidR="00B04ECB" w:rsidRPr="0091478E">
        <w:rPr>
          <w:b/>
          <w:bCs/>
        </w:rPr>
        <w:t xml:space="preserve"> </w:t>
      </w:r>
      <w:r w:rsidR="00B04ECB" w:rsidRPr="0091478E">
        <w:t>(</w:t>
      </w:r>
      <w:r w:rsidR="00B04ECB" w:rsidRPr="00B04ECB">
        <w:rPr>
          <w:lang w:val="en-US"/>
        </w:rPr>
        <w:t>Label</w:t>
      </w:r>
      <w:r w:rsidR="00B04ECB" w:rsidRPr="0091478E">
        <w:t xml:space="preserve"> </w:t>
      </w:r>
      <w:r w:rsidR="00B04ECB" w:rsidRPr="00B04ECB">
        <w:rPr>
          <w:lang w:val="en-US"/>
        </w:rPr>
        <w:t>Ranking</w:t>
      </w:r>
      <w:r w:rsidR="00B04ECB" w:rsidRPr="0091478E">
        <w:t xml:space="preserve"> </w:t>
      </w:r>
      <w:r w:rsidR="00B04ECB" w:rsidRPr="00B04ECB">
        <w:rPr>
          <w:lang w:val="en-US"/>
        </w:rPr>
        <w:t>Average</w:t>
      </w:r>
      <w:r w:rsidR="00B04ECB" w:rsidRPr="0091478E">
        <w:t xml:space="preserve"> </w:t>
      </w:r>
      <w:r w:rsidR="00B04ECB" w:rsidRPr="00B04ECB">
        <w:rPr>
          <w:lang w:val="en-US"/>
        </w:rPr>
        <w:t>Precision</w:t>
      </w:r>
      <w:r w:rsidR="00B04ECB" w:rsidRPr="0091478E">
        <w:t>)</w:t>
      </w:r>
      <w:r w:rsidR="00B04ECB" w:rsidRPr="0091478E">
        <w:rPr>
          <w:b/>
          <w:bCs/>
        </w:rPr>
        <w:t xml:space="preserve"> </w:t>
      </w:r>
      <w:r w:rsidR="007B0F4F">
        <w:t>оценивает</w:t>
      </w:r>
      <w:r w:rsidR="007B0F4F" w:rsidRPr="0091478E">
        <w:t xml:space="preserve"> </w:t>
      </w:r>
      <w:r w:rsidR="007B0F4F">
        <w:t>качество</w:t>
      </w:r>
      <w:r w:rsidR="007B0F4F" w:rsidRPr="0091478E">
        <w:t xml:space="preserve"> </w:t>
      </w:r>
      <w:r w:rsidR="007B0F4F">
        <w:t>предсказанн</w:t>
      </w:r>
      <w:r w:rsidR="0091478E">
        <w:t>ого ранжирования меток</w:t>
      </w:r>
      <w:r w:rsidR="00F42603">
        <w:t xml:space="preserve">, её главное преимущество – </w:t>
      </w:r>
      <w:r w:rsidR="002765F2">
        <w:t xml:space="preserve">способность работать с </w:t>
      </w:r>
      <w:r w:rsidR="002765F2">
        <w:lastRenderedPageBreak/>
        <w:t xml:space="preserve">частично релевантными данными. </w:t>
      </w:r>
      <w:r w:rsidR="00521C56">
        <w:t>Данная метрика рассчитывается по следующей формуле</w:t>
      </w:r>
      <w:r w:rsidR="004E539A">
        <w:t xml:space="preserve"> </w:t>
      </w:r>
      <w:r w:rsidR="00FC5A59">
        <w:rPr>
          <w:lang w:val="en-US"/>
        </w:rPr>
        <w:t>[6]</w:t>
      </w:r>
      <w:r w:rsidR="00521C56">
        <w:t>:</w:t>
      </w:r>
    </w:p>
    <w:p w14:paraId="079A2FB3" w14:textId="7A88C91F" w:rsidR="00521C56" w:rsidRPr="002D36F1" w:rsidRDefault="00521C56" w:rsidP="00F42603">
      <w:pPr>
        <w:pStyle w:val="1-"/>
      </w:pPr>
      <m:oMathPara>
        <m:oMath>
          <m:r>
            <w:rPr>
              <w:rFonts w:ascii="Cambria Math" w:hAnsi="Cambria Math"/>
            </w:rPr>
            <m:t>L</m:t>
          </m:r>
          <m:r>
            <w:rPr>
              <w:rFonts w:ascii="Cambria Math" w:hAnsi="Cambria Math"/>
              <w:lang w:val="en-US"/>
            </w:rPr>
            <m:t>RAP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y,</m:t>
              </m:r>
              <m:acc>
                <m:ac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</m:acc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samples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×</m:t>
          </m:r>
          <m:nary>
            <m:naryPr>
              <m:chr m:val="∑"/>
              <m:limLoc m:val="subSup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i=0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samples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-1</m:t>
              </m:r>
            </m:sup>
            <m:e>
              <m:r>
                <w:rPr>
                  <w:rFonts w:ascii="Cambria Math" w:hAnsi="Cambria Math"/>
                  <w:lang w:val="en-US"/>
                </w:rPr>
                <m:t>×</m:t>
              </m:r>
            </m:e>
          </m:nary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×</m:t>
          </m:r>
          <m:nary>
            <m:naryPr>
              <m:chr m:val="∑"/>
              <m:limLoc m:val="subSup"/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j: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j</m:t>
              </m:r>
            </m:sub>
            <m:sup/>
            <m:e>
              <m:r>
                <w:rPr>
                  <w:rFonts w:ascii="Cambria Math" w:hAnsi="Cambria Math"/>
                  <w:lang w:val="en-US"/>
                </w:rPr>
                <m:t>=1×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ij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rank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ij</m:t>
                      </m:r>
                    </m:sub>
                  </m:sSub>
                </m:den>
              </m:f>
            </m:e>
          </m:nary>
          <m:r>
            <w:rPr>
              <w:rFonts w:ascii="Cambria Math" w:hAnsi="Cambria Math"/>
            </w:rPr>
            <m:t>.</m:t>
          </m:r>
        </m:oMath>
      </m:oMathPara>
    </w:p>
    <w:p w14:paraId="4E89023C" w14:textId="7B5CE035" w:rsidR="004B74E1" w:rsidRDefault="004B74E1" w:rsidP="00F42603">
      <w:pPr>
        <w:pStyle w:val="1-"/>
      </w:pPr>
      <w:r>
        <w:t>Эти метрики часто используются вместе</w:t>
      </w:r>
      <w:r w:rsidR="00223369">
        <w:t>:</w:t>
      </w:r>
      <w:r w:rsidR="0080773B" w:rsidRPr="0080773B">
        <w:t xml:space="preserve"> </w:t>
      </w:r>
      <w:r w:rsidR="0080773B" w:rsidRPr="00446C1D">
        <w:t>LRAP</w:t>
      </w:r>
      <w:r w:rsidR="00223369">
        <w:t xml:space="preserve"> отобра</w:t>
      </w:r>
      <w:r w:rsidR="00014004">
        <w:t xml:space="preserve">жает общее качество ранжирования, а </w:t>
      </w:r>
      <w:r w:rsidR="0080773B" w:rsidRPr="00446C1D">
        <w:t>NDCG</w:t>
      </w:r>
      <w:r w:rsidR="0080773B">
        <w:t xml:space="preserve"> </w:t>
      </w:r>
      <w:r w:rsidR="00014004">
        <w:t xml:space="preserve">уделяет внимание точности </w:t>
      </w:r>
      <w:r w:rsidR="00DA0117">
        <w:t>расположения релевантных элементов.</w:t>
      </w:r>
    </w:p>
    <w:p w14:paraId="13EF76A9" w14:textId="7DCF520C" w:rsidR="00FA0935" w:rsidRDefault="00FA0935" w:rsidP="00F42603">
      <w:pPr>
        <w:pStyle w:val="1-"/>
      </w:pPr>
      <w:r w:rsidRPr="00194835">
        <w:t xml:space="preserve">Стоит также отметить, что метрики NDCG и LRAP представляются более уместными в том случае, когда при решении задачи не используется абсолютная шкала оценивания, а ранжирование происходит по относительным </w:t>
      </w:r>
      <w:proofErr w:type="spellStart"/>
      <w:r w:rsidRPr="00194835">
        <w:t>скора</w:t>
      </w:r>
      <w:r w:rsidR="00787FA4" w:rsidRPr="00194835">
        <w:t>м</w:t>
      </w:r>
      <w:proofErr w:type="spellEnd"/>
      <w:r w:rsidR="00787FA4" w:rsidRPr="00194835">
        <w:t>. Подобные методы расширяют инструментарий оценки и делают его более гибким.</w:t>
      </w:r>
    </w:p>
    <w:p w14:paraId="599B92D1" w14:textId="0E7469B5" w:rsidR="0073058C" w:rsidRPr="003376C5" w:rsidRDefault="002538DF" w:rsidP="0073058C">
      <w:pPr>
        <w:pStyle w:val="1-"/>
      </w:pPr>
      <w:r>
        <w:t>Для гибридной системы, когда использу</w:t>
      </w:r>
      <w:r w:rsidR="0004372E">
        <w:t xml:space="preserve">ется и </w:t>
      </w:r>
      <w:proofErr w:type="spellStart"/>
      <w:r w:rsidR="0004372E">
        <w:t>скоринговая</w:t>
      </w:r>
      <w:proofErr w:type="spellEnd"/>
      <w:r w:rsidR="0004372E">
        <w:t xml:space="preserve">, и </w:t>
      </w:r>
      <w:proofErr w:type="spellStart"/>
      <w:r w:rsidR="0004372E">
        <w:t>нейросетевая</w:t>
      </w:r>
      <w:proofErr w:type="spellEnd"/>
      <w:r w:rsidR="0004372E">
        <w:t xml:space="preserve"> модель, на первом этапе</w:t>
      </w:r>
      <w:r w:rsidR="005443B0">
        <w:t xml:space="preserve"> </w:t>
      </w:r>
      <w:r w:rsidR="001E30F5">
        <w:t xml:space="preserve">фильтрации можно использовать </w:t>
      </w:r>
      <w:r w:rsidR="001E30F5">
        <w:rPr>
          <w:lang w:val="en-US"/>
        </w:rPr>
        <w:t>Precision</w:t>
      </w:r>
      <w:r w:rsidR="001E30F5">
        <w:t xml:space="preserve"> и </w:t>
      </w:r>
      <w:r w:rsidR="001E30F5">
        <w:rPr>
          <w:lang w:val="en-US"/>
        </w:rPr>
        <w:t>Recall</w:t>
      </w:r>
      <w:r w:rsidR="003376C5">
        <w:t>, чтобы убрать заведомо неподходящие резюме</w:t>
      </w:r>
      <w:r w:rsidR="00312D71">
        <w:t xml:space="preserve">, а на втором этапе </w:t>
      </w:r>
      <w:r w:rsidR="0073058C">
        <w:t xml:space="preserve">при ранжировании – </w:t>
      </w:r>
      <w:r w:rsidR="0073058C" w:rsidRPr="00446C1D">
        <w:t>NDCG</w:t>
      </w:r>
      <w:r w:rsidR="00D10F0F">
        <w:t xml:space="preserve"> для оценки семантического соответствия.</w:t>
      </w:r>
    </w:p>
    <w:p w14:paraId="71072BE1" w14:textId="2A7A696D" w:rsidR="00EA3527" w:rsidRPr="003D731E" w:rsidRDefault="00EA3527" w:rsidP="003D731E">
      <w:pPr>
        <w:pStyle w:val="1-"/>
        <w:rPr>
          <w:b/>
          <w:bCs/>
        </w:rPr>
      </w:pPr>
    </w:p>
    <w:p w14:paraId="7F27D67B" w14:textId="2918D85F" w:rsidR="003D731E" w:rsidRDefault="00DC24CB" w:rsidP="00DC24CB">
      <w:pPr>
        <w:pStyle w:val="1"/>
      </w:pPr>
      <w:bookmarkStart w:id="15" w:name="_Toc199903405"/>
      <w:r>
        <w:lastRenderedPageBreak/>
        <w:t>Математическая постановка задачи</w:t>
      </w:r>
      <w:bookmarkEnd w:id="15"/>
    </w:p>
    <w:p w14:paraId="3CDB881E" w14:textId="022FD1A8" w:rsidR="00DC24CB" w:rsidRDefault="00DC24CB" w:rsidP="00DC24CB">
      <w:pPr>
        <w:pStyle w:val="2"/>
      </w:pPr>
      <w:bookmarkStart w:id="16" w:name="_Toc199903406"/>
      <w:proofErr w:type="spellStart"/>
      <w:r>
        <w:t>Скоринговые</w:t>
      </w:r>
      <w:proofErr w:type="spellEnd"/>
      <w:r>
        <w:t xml:space="preserve"> методы</w:t>
      </w:r>
      <w:bookmarkEnd w:id="16"/>
    </w:p>
    <w:p w14:paraId="09657824" w14:textId="4A50CEB5" w:rsidR="00DC24CB" w:rsidRDefault="0034028D" w:rsidP="00DC24CB">
      <w:pPr>
        <w:pStyle w:val="1-"/>
      </w:pPr>
      <w:r>
        <w:t>Рассмотрим задачу</w:t>
      </w:r>
      <w:r w:rsidR="00A25295">
        <w:t xml:space="preserve"> бинарной классификации</w:t>
      </w:r>
      <w:r>
        <w:t xml:space="preserve">, решаемую </w:t>
      </w:r>
      <w:proofErr w:type="spellStart"/>
      <w:r>
        <w:t>скоринговыми</w:t>
      </w:r>
      <w:proofErr w:type="spellEnd"/>
      <w:r>
        <w:t xml:space="preserve"> моделями </w:t>
      </w:r>
      <w:r w:rsidRPr="001074B8">
        <w:t xml:space="preserve">из п. </w:t>
      </w:r>
      <w:r w:rsidR="001074B8" w:rsidRPr="001074B8">
        <w:t>4</w:t>
      </w:r>
      <w:r w:rsidRPr="001074B8">
        <w:t>, с</w:t>
      </w:r>
      <w:r>
        <w:t xml:space="preserve"> математической точки зрения. </w:t>
      </w:r>
    </w:p>
    <w:p w14:paraId="5A231696" w14:textId="77777777" w:rsidR="00A25295" w:rsidRDefault="00A25295" w:rsidP="00A25295">
      <w:pPr>
        <w:pStyle w:val="1-"/>
      </w:pPr>
      <w:r>
        <w:t xml:space="preserve">Пусть заданы два множества </w:t>
      </w:r>
      <m:oMath>
        <m:r>
          <w:rPr>
            <w:rFonts w:ascii="Cambria Math" w:hAnsi="Cambria Math"/>
          </w:rPr>
          <m:t>R</m:t>
        </m:r>
      </m:oMath>
      <w:r w:rsidRPr="00FE73C6">
        <w:t xml:space="preserve"> </w:t>
      </w:r>
      <w:r>
        <w:t xml:space="preserve">и </w:t>
      </w:r>
      <m:oMath>
        <m:r>
          <w:rPr>
            <w:rFonts w:ascii="Cambria Math" w:hAnsi="Cambria Math"/>
          </w:rPr>
          <m:t>V</m:t>
        </m:r>
      </m:oMath>
      <w:r>
        <w:t xml:space="preserve">, где </w:t>
      </w:r>
      <m:oMath>
        <m:r>
          <w:rPr>
            <w:rFonts w:ascii="Cambria Math" w:hAnsi="Cambria Math"/>
          </w:rPr>
          <m:t>R=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, i=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1, N</m:t>
            </m:r>
          </m:e>
        </m:acc>
      </m:oMath>
      <w:r w:rsidRPr="00602358">
        <w:t xml:space="preserve"> – </w:t>
      </w:r>
      <w:r>
        <w:t xml:space="preserve">множество резюме, </w:t>
      </w:r>
      <m:oMath>
        <m:r>
          <w:rPr>
            <w:rFonts w:ascii="Cambria Math" w:hAnsi="Cambria Math"/>
            <w:lang w:val="en-US"/>
          </w:rPr>
          <m:t>V</m:t>
        </m:r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  <m:r>
          <w:rPr>
            <w:rFonts w:ascii="Cambria Math" w:hAnsi="Cambria Math"/>
          </w:rPr>
          <m:t>, j=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1,M</m:t>
            </m:r>
          </m:e>
        </m:acc>
      </m:oMath>
      <w:r w:rsidRPr="008F2BA3">
        <w:t xml:space="preserve"> – </w:t>
      </w:r>
      <w:r>
        <w:t xml:space="preserve">множество вакансий, </w:t>
      </w:r>
      <m:oMath>
        <m:r>
          <w:rPr>
            <w:rFonts w:ascii="Cambria Math" w:hAnsi="Cambria Math"/>
          </w:rPr>
          <m:t>N, M</m:t>
        </m:r>
      </m:oMath>
      <w:r w:rsidRPr="008F2BA3">
        <w:t xml:space="preserve"> </w:t>
      </w:r>
      <w:r>
        <w:t xml:space="preserve">– общее число резюме и вакансий соответственно. </w:t>
      </w:r>
    </w:p>
    <w:p w14:paraId="7C8A210E" w14:textId="288EA4C5" w:rsidR="00A25295" w:rsidRDefault="00A25295" w:rsidP="00A25295">
      <w:pPr>
        <w:pStyle w:val="1-"/>
      </w:pPr>
      <w:r>
        <w:t xml:space="preserve">Для каждой пары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 – определен бинарный признак релевантности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∈{0,1}</m:t>
        </m:r>
      </m:oMath>
      <w:r>
        <w:t xml:space="preserve">, 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=1</m:t>
        </m:r>
      </m:oMath>
      <w:r>
        <w:t xml:space="preserve"> означает, что </w:t>
      </w:r>
      <w:r w:rsidR="00CA6DCF">
        <w:t xml:space="preserve">резюме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CA6DCF">
        <w:t xml:space="preserve"> релевантно вакансии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="00CA6DCF">
        <w:t xml:space="preserve">, а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=0</m:t>
        </m:r>
      </m:oMath>
      <w:r w:rsidR="00CA6DCF">
        <w:t xml:space="preserve"> – нерелевантно. </w:t>
      </w:r>
    </w:p>
    <w:p w14:paraId="1CF10667" w14:textId="027F317C" w:rsidR="0034028D" w:rsidRDefault="00BC0BD7" w:rsidP="00DC24CB">
      <w:pPr>
        <w:pStyle w:val="1-"/>
      </w:pPr>
      <w:r>
        <w:t xml:space="preserve">Каждая пара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 представляется в виде вектора признаков:</w:t>
      </w:r>
    </w:p>
    <w:p w14:paraId="067AA462" w14:textId="381E56C1" w:rsidR="00BC0BD7" w:rsidRPr="00060688" w:rsidRDefault="0027682F" w:rsidP="00DC24CB">
      <w:pPr>
        <w:pStyle w:val="1-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=φ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  <m: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  <w:lang w:val="en-US"/>
                </w:rPr>
                <m:t>R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w:rPr>
                  <w:rFonts w:ascii="Cambria Math" w:hAnsi="Cambria Math"/>
                  <w:lang w:val="en-US"/>
                </w:rPr>
                <m:t>d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3AE9DB75" w14:textId="5CE1434A" w:rsidR="00060688" w:rsidRDefault="00060688" w:rsidP="00060688">
      <w:pPr>
        <w:pStyle w:val="1-"/>
        <w:ind w:firstLine="0"/>
      </w:pPr>
      <w:r>
        <w:t xml:space="preserve">где </w:t>
      </w:r>
      <m:oMath>
        <m:r>
          <w:rPr>
            <w:rFonts w:ascii="Cambria Math" w:hAnsi="Cambria Math"/>
          </w:rPr>
          <m:t>φ</m:t>
        </m:r>
      </m:oMath>
      <w:r>
        <w:t xml:space="preserve"> – функция извлечения признаков.</w:t>
      </w:r>
    </w:p>
    <w:p w14:paraId="2491B2FF" w14:textId="3BE8E838" w:rsidR="00F55E74" w:rsidRDefault="00F55E74" w:rsidP="00D8077C">
      <w:pPr>
        <w:pStyle w:val="1-"/>
      </w:pPr>
      <w:r>
        <w:t>Требуется построить параметрическую функцию</w:t>
      </w:r>
      <w:r w:rsidR="00D8077C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  <w:lang w:val="en-US"/>
              </w:rPr>
              <m:t>d</m:t>
            </m:r>
          </m:sup>
        </m:sSup>
        <m:r>
          <m:rPr>
            <m:scr m:val="double-struck"/>
          </m:rPr>
          <w:rPr>
            <w:rFonts w:ascii="Cambria Math" w:hAnsi="Cambria Math"/>
          </w:rPr>
          <m:t>→R,</m:t>
        </m:r>
      </m:oMath>
      <w:r w:rsidR="00D8077C">
        <w:t xml:space="preserve"> к</w:t>
      </w:r>
      <w:proofErr w:type="spellStart"/>
      <w:r>
        <w:rPr>
          <w:iCs/>
        </w:rPr>
        <w:t>оторая</w:t>
      </w:r>
      <w:proofErr w:type="spellEnd"/>
      <w:r>
        <w:rPr>
          <w:iCs/>
        </w:rPr>
        <w:t xml:space="preserve"> по</w:t>
      </w:r>
      <w:r w:rsidR="00653BEF">
        <w:rPr>
          <w:iCs/>
        </w:rPr>
        <w:t xml:space="preserve"> признакам пары</w:t>
      </w:r>
      <w:r>
        <w:rPr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="00653BEF">
        <w:t xml:space="preserve"> предсказывает вероятность принадлежности к классу релевантных пар:</w:t>
      </w:r>
    </w:p>
    <w:p w14:paraId="70D115F6" w14:textId="1B9E307B" w:rsidR="00653BEF" w:rsidRPr="007C0800" w:rsidRDefault="0027682F" w:rsidP="5E0D288D">
      <w:pPr>
        <w:pStyle w:val="1-"/>
        <w:jc w:val="center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r>
            <m:rPr>
              <m:scr m:val="double-struck"/>
            </m:rPr>
            <w:rPr>
              <w:rFonts w:ascii="Cambria Math" w:hAnsi="Cambria Math"/>
              <w:lang w:val="en-US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=1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.</m:t>
          </m:r>
        </m:oMath>
      </m:oMathPara>
    </w:p>
    <w:p w14:paraId="5E065592" w14:textId="7EF25B10" w:rsidR="007C0800" w:rsidRPr="003776CA" w:rsidRDefault="007C0800" w:rsidP="007C0800">
      <w:pPr>
        <w:pStyle w:val="1-"/>
      </w:pPr>
      <w:r>
        <w:t xml:space="preserve">Этап обучения сводится к минимизации функции потерь на обучающей выборке </w:t>
      </w:r>
      <m:oMath>
        <m:r>
          <m:rPr>
            <m:scr m:val="script"/>
          </m:rPr>
          <w:rPr>
            <w:rFonts w:ascii="Cambria Math" w:hAnsi="Cambria Math"/>
          </w:rPr>
          <m:t>D=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</m:d>
              </m:e>
            </m:d>
          </m:e>
          <m:sub>
            <m:r>
              <w:rPr>
                <w:rFonts w:ascii="Cambria Math" w:hAnsi="Cambria Math"/>
              </w:rPr>
              <m:t>k=1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r>
          <w:rPr>
            <w:rFonts w:ascii="Cambria Math" w:hAnsi="Cambria Math"/>
          </w:rPr>
          <m:t>:</m:t>
        </m:r>
      </m:oMath>
    </w:p>
    <w:p w14:paraId="421E1065" w14:textId="4EE1C264" w:rsidR="003776CA" w:rsidRPr="007854CF" w:rsidRDefault="001267DA" w:rsidP="5E0D288D">
      <w:pPr>
        <w:pStyle w:val="1-"/>
        <w:jc w:val="center"/>
      </w:pPr>
      <m:oMathPara>
        <m:oMath>
          <m:r>
            <m:rPr>
              <m:scr m:val="script"/>
            </m:rP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e>
                  </m:func>
                  <m: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e>
                  </m:d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</m:sSub>
                        </m:e>
                      </m:d>
                    </m:e>
                  </m:func>
                </m:e>
              </m:d>
            </m:e>
          </m:nary>
          <m:r>
            <w:rPr>
              <w:rFonts w:ascii="Cambria Math" w:hAnsi="Cambria Math"/>
            </w:rPr>
            <m:t>→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min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r>
                <w:rPr>
                  <w:rFonts w:ascii="Cambria Math" w:hAnsi="Cambria Math"/>
                </w:rPr>
                <m:t>,</m:t>
              </m:r>
            </m:e>
          </m:func>
        </m:oMath>
      </m:oMathPara>
    </w:p>
    <w:p w14:paraId="7A06950F" w14:textId="3A03F680" w:rsidR="007854CF" w:rsidRDefault="007854CF" w:rsidP="007854CF">
      <w:pPr>
        <w:pStyle w:val="1-"/>
        <w:ind w:firstLine="0"/>
      </w:pP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k</m:t>
                </m:r>
              </m:sub>
            </m:sSub>
          </m:e>
        </m:d>
      </m:oMath>
      <w:r w:rsidR="00D47CFD" w:rsidRPr="00D47CFD">
        <w:t xml:space="preserve"> – </w:t>
      </w:r>
      <w:r w:rsidR="00D47CFD">
        <w:t xml:space="preserve">предсказанная вероятность для </w:t>
      </w:r>
      <m:oMath>
        <m:r>
          <w:rPr>
            <w:rFonts w:ascii="Cambria Math" w:hAnsi="Cambria Math"/>
          </w:rPr>
          <m:t>k</m:t>
        </m:r>
      </m:oMath>
      <w:r w:rsidR="00D47CFD">
        <w:t>-й пары.</w:t>
      </w:r>
    </w:p>
    <w:p w14:paraId="18ED1A92" w14:textId="77FE2733" w:rsidR="007C5FDC" w:rsidRPr="007C5FDC" w:rsidRDefault="007C5FDC" w:rsidP="007C5FDC">
      <w:pPr>
        <w:pStyle w:val="1-"/>
      </w:pPr>
      <w:r>
        <w:t xml:space="preserve">Таким образом, </w:t>
      </w:r>
      <w:r w:rsidR="001C4202">
        <w:t xml:space="preserve">задача сводится к бинарной классификации, где вероятность принадлежности пары </w:t>
      </w:r>
      <w:r w:rsidR="00DA3D35">
        <w:t xml:space="preserve">одному из двух </w:t>
      </w:r>
      <w:r w:rsidR="001C4202">
        <w:t>класс</w:t>
      </w:r>
      <w:r w:rsidR="00DA3D35">
        <w:t xml:space="preserve">ов </w:t>
      </w:r>
      <w:r w:rsidR="001C4202">
        <w:t xml:space="preserve">релевантности интерпретируется </w:t>
      </w:r>
      <w:r w:rsidR="00DA3D35">
        <w:t>как искомое значение оценки соответствия.</w:t>
      </w:r>
    </w:p>
    <w:p w14:paraId="3F45C6FA" w14:textId="69A67E23" w:rsidR="00E25F3D" w:rsidRPr="002E0742" w:rsidRDefault="0065477C" w:rsidP="00555E86">
      <w:pPr>
        <w:pStyle w:val="1-"/>
      </w:pPr>
      <w:r>
        <w:t xml:space="preserve">Качество же моделей оценивается с помощью </w:t>
      </w:r>
      <w:r w:rsidR="00555E86">
        <w:t xml:space="preserve">стандартных метрик бинарной классификации: </w:t>
      </w:r>
      <w:r w:rsidR="00555E86">
        <w:rPr>
          <w:lang w:val="en-US"/>
        </w:rPr>
        <w:t>accuracy</w:t>
      </w:r>
      <w:r w:rsidR="00555E86" w:rsidRPr="002E0742">
        <w:t xml:space="preserve">, </w:t>
      </w:r>
      <w:r w:rsidR="00555E86">
        <w:rPr>
          <w:lang w:val="en-US"/>
        </w:rPr>
        <w:t>precision</w:t>
      </w:r>
      <w:r w:rsidR="00555E86" w:rsidRPr="002E0742">
        <w:t xml:space="preserve">, </w:t>
      </w:r>
      <w:r w:rsidR="00555E86">
        <w:rPr>
          <w:lang w:val="en-US"/>
        </w:rPr>
        <w:t>recall</w:t>
      </w:r>
      <w:r w:rsidR="00555E86" w:rsidRPr="002E0742">
        <w:t xml:space="preserve">, </w:t>
      </w:r>
      <w:r w:rsidR="00555E86">
        <w:rPr>
          <w:lang w:val="en-US"/>
        </w:rPr>
        <w:t>F</w:t>
      </w:r>
      <w:r w:rsidR="00555E86" w:rsidRPr="002E0742">
        <w:t>1-</w:t>
      </w:r>
      <w:r w:rsidR="00555E86">
        <w:rPr>
          <w:lang w:val="en-US"/>
        </w:rPr>
        <w:t>score</w:t>
      </w:r>
      <w:r w:rsidR="00555E86" w:rsidRPr="002E0742">
        <w:t xml:space="preserve">, </w:t>
      </w:r>
      <w:r w:rsidR="00555E86">
        <w:rPr>
          <w:lang w:val="en-US"/>
        </w:rPr>
        <w:t>ROC</w:t>
      </w:r>
      <w:r w:rsidR="000E7EBC">
        <w:t>-</w:t>
      </w:r>
      <w:r w:rsidR="00555E86">
        <w:rPr>
          <w:lang w:val="en-US"/>
        </w:rPr>
        <w:t>AUC</w:t>
      </w:r>
      <w:r w:rsidR="002E0742">
        <w:t xml:space="preserve">, </w:t>
      </w:r>
      <w:r w:rsidR="002E0742" w:rsidRPr="000E7EBC">
        <w:t xml:space="preserve">приведенных в п. </w:t>
      </w:r>
      <w:r w:rsidR="000E7EBC" w:rsidRPr="000E7EBC">
        <w:t>1.3</w:t>
      </w:r>
      <w:r w:rsidR="00555E86" w:rsidRPr="000E7EBC">
        <w:t>.</w:t>
      </w:r>
    </w:p>
    <w:p w14:paraId="184549B7" w14:textId="617DCED8" w:rsidR="00DC24CB" w:rsidRDefault="00DC24CB" w:rsidP="00DC24CB">
      <w:pPr>
        <w:pStyle w:val="2"/>
      </w:pPr>
      <w:bookmarkStart w:id="17" w:name="_Toc199903407"/>
      <w:proofErr w:type="spellStart"/>
      <w:r>
        <w:lastRenderedPageBreak/>
        <w:t>Нейросетевые</w:t>
      </w:r>
      <w:proofErr w:type="spellEnd"/>
      <w:r>
        <w:t xml:space="preserve"> методы</w:t>
      </w:r>
      <w:bookmarkEnd w:id="17"/>
      <w:r>
        <w:t xml:space="preserve"> </w:t>
      </w:r>
    </w:p>
    <w:p w14:paraId="509E73C4" w14:textId="67BD7CF8" w:rsidR="00DC24CB" w:rsidRDefault="003231F6" w:rsidP="00DC24CB">
      <w:pPr>
        <w:pStyle w:val="1-"/>
      </w:pPr>
      <w:r w:rsidRPr="001074B8">
        <w:t xml:space="preserve">В п. </w:t>
      </w:r>
      <w:r w:rsidR="000E7EBC" w:rsidRPr="001074B8">
        <w:t>5</w:t>
      </w:r>
      <w:r>
        <w:t xml:space="preserve"> </w:t>
      </w:r>
      <w:r w:rsidR="003933C7">
        <w:t xml:space="preserve">производится сравнение ряда </w:t>
      </w:r>
      <w:proofErr w:type="spellStart"/>
      <w:r w:rsidR="003933C7">
        <w:t>нейросетевых</w:t>
      </w:r>
      <w:proofErr w:type="spellEnd"/>
      <w:r w:rsidR="003933C7">
        <w:t xml:space="preserve"> моделей. Математически представим решаемую ими задачу</w:t>
      </w:r>
      <w:r w:rsidR="00771A98">
        <w:t xml:space="preserve"> ранжирования. </w:t>
      </w:r>
    </w:p>
    <w:p w14:paraId="69F6E8AE" w14:textId="41D340C5" w:rsidR="00771A98" w:rsidRDefault="00771A98" w:rsidP="00DC24CB">
      <w:pPr>
        <w:pStyle w:val="1-"/>
      </w:pPr>
      <w:r>
        <w:t xml:space="preserve">Пусть заданы два множества </w:t>
      </w:r>
      <m:oMath>
        <m:r>
          <w:rPr>
            <w:rFonts w:ascii="Cambria Math" w:hAnsi="Cambria Math"/>
          </w:rPr>
          <m:t>R</m:t>
        </m:r>
      </m:oMath>
      <w:r w:rsidR="00FE73C6" w:rsidRPr="00FE73C6">
        <w:t xml:space="preserve"> </w:t>
      </w:r>
      <w:r w:rsidR="00FE73C6">
        <w:t xml:space="preserve">и </w:t>
      </w:r>
      <m:oMath>
        <m:r>
          <w:rPr>
            <w:rFonts w:ascii="Cambria Math" w:hAnsi="Cambria Math"/>
          </w:rPr>
          <m:t>V</m:t>
        </m:r>
      </m:oMath>
      <w:r w:rsidR="00FE73C6">
        <w:t xml:space="preserve">, где </w:t>
      </w:r>
      <m:oMath>
        <m:r>
          <w:rPr>
            <w:rFonts w:ascii="Cambria Math" w:hAnsi="Cambria Math"/>
          </w:rPr>
          <m:t>R=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, i=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1, N</m:t>
            </m:r>
          </m:e>
        </m:acc>
      </m:oMath>
      <w:r w:rsidR="00602358" w:rsidRPr="00602358">
        <w:t xml:space="preserve"> – </w:t>
      </w:r>
      <w:r w:rsidR="00602358">
        <w:t xml:space="preserve">множество резюме, </w:t>
      </w:r>
      <m:oMath>
        <m:r>
          <w:rPr>
            <w:rFonts w:ascii="Cambria Math" w:hAnsi="Cambria Math"/>
            <w:lang w:val="en-US"/>
          </w:rPr>
          <m:t>V</m:t>
        </m:r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  <m:r>
          <w:rPr>
            <w:rFonts w:ascii="Cambria Math" w:hAnsi="Cambria Math"/>
          </w:rPr>
          <m:t>, j=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1,M</m:t>
            </m:r>
          </m:e>
        </m:acc>
      </m:oMath>
      <w:r w:rsidR="008F2BA3" w:rsidRPr="008F2BA3">
        <w:t xml:space="preserve"> – </w:t>
      </w:r>
      <w:r w:rsidR="008F2BA3">
        <w:t xml:space="preserve">множество вакансий, </w:t>
      </w:r>
      <m:oMath>
        <m:r>
          <w:rPr>
            <w:rFonts w:ascii="Cambria Math" w:hAnsi="Cambria Math"/>
          </w:rPr>
          <m:t>N, M</m:t>
        </m:r>
      </m:oMath>
      <w:r w:rsidR="008F2BA3" w:rsidRPr="008F2BA3">
        <w:t xml:space="preserve"> </w:t>
      </w:r>
      <w:r w:rsidR="008F2BA3">
        <w:t xml:space="preserve">– общее число резюме и вакансий соответственно. </w:t>
      </w:r>
    </w:p>
    <w:p w14:paraId="190FD4E0" w14:textId="64366FDF" w:rsidR="00114856" w:rsidRDefault="00114856" w:rsidP="00DC24CB">
      <w:pPr>
        <w:pStyle w:val="1-"/>
      </w:pPr>
      <w:r>
        <w:t xml:space="preserve">Для каждой пары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 – определен признак релевантности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∈{0,1}</m:t>
        </m:r>
      </m:oMath>
      <w:r w:rsidR="00FB01B3">
        <w:t>, отражающий степень соответствия резюме вакансии</w:t>
      </w:r>
      <w:r w:rsidR="00C91B8E">
        <w:t xml:space="preserve">. </w:t>
      </w:r>
    </w:p>
    <w:p w14:paraId="7ECA6BB1" w14:textId="77777777" w:rsidR="00FA2243" w:rsidRDefault="00C91B8E" w:rsidP="00DC24CB">
      <w:pPr>
        <w:pStyle w:val="1-"/>
      </w:pPr>
      <w:r>
        <w:t xml:space="preserve">Требуется построить параметрическую функцию </w:t>
      </w:r>
      <w:r w:rsidR="00BF5DAD">
        <w:t>ранжирования</w:t>
      </w:r>
      <w:r w:rsidR="00FA2243">
        <w:t>:</w:t>
      </w:r>
    </w:p>
    <w:p w14:paraId="42CBFCB8" w14:textId="49BE13D1" w:rsidR="00FA2243" w:rsidRPr="00FA2243" w:rsidRDefault="0027682F" w:rsidP="00FA2243">
      <w:pPr>
        <w:pStyle w:val="1-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  <w:lang w:val="en-US"/>
            </w:rPr>
            <m:t>:X</m:t>
          </m:r>
          <m:r>
            <m:rPr>
              <m:scr m:val="double-struck"/>
            </m:rPr>
            <w:rPr>
              <w:rFonts w:ascii="Cambria Math" w:hAnsi="Cambria Math"/>
              <w:lang w:val="en-US"/>
            </w:rPr>
            <m:t>→R,</m:t>
          </m:r>
        </m:oMath>
      </m:oMathPara>
    </w:p>
    <w:p w14:paraId="79357AFD" w14:textId="58A37568" w:rsidR="00566223" w:rsidRDefault="002204D5" w:rsidP="00FA2243">
      <w:pPr>
        <w:pStyle w:val="1-"/>
        <w:ind w:firstLine="0"/>
      </w:pPr>
      <w:r>
        <w:t xml:space="preserve">где </w:t>
      </w:r>
      <m:oMath>
        <m:r>
          <w:rPr>
            <w:rFonts w:ascii="Cambria Math" w:hAnsi="Cambria Math"/>
          </w:rPr>
          <m:t>X</m:t>
        </m:r>
      </m:oMath>
      <w:r w:rsidR="003D376B" w:rsidRPr="003D376B">
        <w:t xml:space="preserve"> – </w:t>
      </w:r>
      <w:r w:rsidR="003D376B">
        <w:t xml:space="preserve">пространство признаков пар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</m:t>
        </m:r>
      </m:oMath>
      <w:r w:rsidR="00CC05FB">
        <w:t>;</w:t>
      </w:r>
      <w:r w:rsidR="003D376B">
        <w:t xml:space="preserve"> </w:t>
      </w:r>
    </w:p>
    <w:p w14:paraId="120DA911" w14:textId="77777777" w:rsidR="00566223" w:rsidRDefault="003D376B" w:rsidP="00FA2243">
      <w:pPr>
        <w:pStyle w:val="1-"/>
        <w:ind w:firstLine="0"/>
      </w:pPr>
      <m:oMath>
        <m:r>
          <w:rPr>
            <w:rFonts w:ascii="Cambria Math" w:hAnsi="Cambria Math"/>
          </w:rPr>
          <m:t>θ</m:t>
        </m:r>
      </m:oMath>
      <w:r>
        <w:t xml:space="preserve"> – вектор параметров модели. </w:t>
      </w:r>
    </w:p>
    <w:p w14:paraId="11B893B3" w14:textId="1801A46D" w:rsidR="00FA2243" w:rsidRDefault="003D376B" w:rsidP="00566223">
      <w:pPr>
        <w:pStyle w:val="1-"/>
      </w:pPr>
      <w:r>
        <w:t xml:space="preserve">Функция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)</m:t>
        </m:r>
      </m:oMath>
      <w:r w:rsidR="00A53132" w:rsidRPr="008C7BBF">
        <w:t xml:space="preserve"> </w:t>
      </w:r>
      <w:r w:rsidR="008C7BBF">
        <w:t xml:space="preserve">должна отражать степень релевантности пары, позволяя упорядочить резюме для каждой вакансии (или наоборот) по убыванию значений полученных оценок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</m:oMath>
      <w:r w:rsidR="00B875F8">
        <w:t>.</w:t>
      </w:r>
    </w:p>
    <w:p w14:paraId="4C010965" w14:textId="73A8F197" w:rsidR="00B875F8" w:rsidRDefault="00C80FAD" w:rsidP="00B875F8">
      <w:pPr>
        <w:pStyle w:val="1-"/>
      </w:pPr>
      <w:r>
        <w:t xml:space="preserve">Что касается представления </w:t>
      </w:r>
      <w:r w:rsidR="00D450DC">
        <w:t xml:space="preserve">данных, каждая пара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</m:t>
        </m:r>
      </m:oMath>
      <w:r w:rsidR="00D450DC">
        <w:t xml:space="preserve"> преобразуется в вектор признаков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="00D450DC">
        <w:t xml:space="preserve">, включающий текстовые эмбеддинги и </w:t>
      </w:r>
      <w:r w:rsidR="0001573A">
        <w:t>дополнительные признаки:</w:t>
      </w:r>
    </w:p>
    <w:p w14:paraId="15CFB15C" w14:textId="48C83B85" w:rsidR="0001573A" w:rsidRPr="0001573A" w:rsidRDefault="0027682F" w:rsidP="00B875F8">
      <w:pPr>
        <w:pStyle w:val="1-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=φ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53C3D06F" w14:textId="2A8B9BFA" w:rsidR="0001573A" w:rsidRDefault="0001573A" w:rsidP="0001573A">
      <w:pPr>
        <w:pStyle w:val="1-"/>
        <w:ind w:firstLine="0"/>
      </w:pPr>
      <w:r>
        <w:t xml:space="preserve">где </w:t>
      </w:r>
      <m:oMath>
        <m:r>
          <w:rPr>
            <w:rFonts w:ascii="Cambria Math" w:hAnsi="Cambria Math"/>
          </w:rPr>
          <m:t>φ</m:t>
        </m:r>
      </m:oMath>
      <w:r>
        <w:t xml:space="preserve"> </w:t>
      </w:r>
      <w:r w:rsidR="007034C3">
        <w:t xml:space="preserve">– функция извлечения признаков, реализуемая каждой отдельной моделью. </w:t>
      </w:r>
    </w:p>
    <w:p w14:paraId="10FFF797" w14:textId="3A21C9F9" w:rsidR="007034C3" w:rsidRDefault="007034C3" w:rsidP="007034C3">
      <w:pPr>
        <w:pStyle w:val="1-"/>
      </w:pPr>
      <w:r>
        <w:t xml:space="preserve">Для обучения всех моделей </w:t>
      </w:r>
      <w:r w:rsidR="006C0859">
        <w:t xml:space="preserve">в качестве функции потерь используется </w:t>
      </w:r>
      <w:r w:rsidR="006C0859">
        <w:rPr>
          <w:lang w:val="en-US"/>
        </w:rPr>
        <w:t>Margin</w:t>
      </w:r>
      <w:r w:rsidR="006C0859" w:rsidRPr="006C0859">
        <w:t xml:space="preserve"> </w:t>
      </w:r>
      <w:r w:rsidR="006C0859">
        <w:rPr>
          <w:lang w:val="en-US"/>
        </w:rPr>
        <w:t>Ranking</w:t>
      </w:r>
      <w:r w:rsidR="006C0859" w:rsidRPr="006C0859">
        <w:t xml:space="preserve"> </w:t>
      </w:r>
      <w:r w:rsidR="006C0859">
        <w:rPr>
          <w:lang w:val="en-US"/>
        </w:rPr>
        <w:t>Loss</w:t>
      </w:r>
      <w:r w:rsidR="006C0859">
        <w:t>, которая минимизирует ошибку</w:t>
      </w:r>
      <w:r w:rsidR="00E67EFD">
        <w:t xml:space="preserve"> ранжирования между положительными и отрицательными примерами. </w:t>
      </w:r>
    </w:p>
    <w:p w14:paraId="793D4204" w14:textId="1977CD4C" w:rsidR="00E67EFD" w:rsidRDefault="005A4DD4" w:rsidP="007034C3">
      <w:pPr>
        <w:pStyle w:val="1-"/>
      </w:pPr>
      <w:r>
        <w:t xml:space="preserve">Пусть для вакансии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имеется пара резюме: положительное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+</m:t>
            </m:r>
          </m:sup>
        </m:sSubSup>
      </m:oMath>
      <w:r w:rsidR="00FB7FE6" w:rsidRPr="00FB7FE6">
        <w:t xml:space="preserve"> </w:t>
      </w:r>
      <w:r w:rsidR="00FB7FE6">
        <w:t xml:space="preserve">и отрицательное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-</m:t>
            </m:r>
          </m:sup>
        </m:sSubSup>
      </m:oMath>
      <w:r w:rsidR="00FB7FE6">
        <w:t xml:space="preserve">, с меткой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>=1</m:t>
        </m:r>
      </m:oMath>
      <w:r w:rsidR="00E23939">
        <w:t xml:space="preserve">, означающей, что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+</m:t>
            </m:r>
          </m:sup>
        </m:sSubSup>
      </m:oMath>
      <w:r w:rsidR="00E23939">
        <w:t xml:space="preserve"> – релевантно</w:t>
      </w:r>
      <w:r w:rsidR="006811D4">
        <w:t xml:space="preserve"> вакансии, а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-</m:t>
            </m:r>
          </m:sup>
        </m:sSubSup>
      </m:oMath>
      <w:r w:rsidR="006811D4">
        <w:t xml:space="preserve"> </w:t>
      </w:r>
      <w:r w:rsidR="00C357FE">
        <w:t xml:space="preserve">– нет. Тогда функция потерь для одной пары </w:t>
      </w:r>
      <w:r w:rsidR="00F86915">
        <w:t>задается следующим образом:</w:t>
      </w:r>
    </w:p>
    <w:p w14:paraId="69E2D654" w14:textId="2742799E" w:rsidR="00F86915" w:rsidRPr="00E80003" w:rsidRDefault="0027682F" w:rsidP="007034C3">
      <w:pPr>
        <w:pStyle w:val="1-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fName>
            <m:e>
              <m:r>
                <w:rPr>
                  <w:rFonts w:ascii="Cambria Math" w:hAnsi="Cambria Math"/>
                </w:rPr>
                <m:t>(0, 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∙(</m:t>
              </m:r>
            </m:e>
          </m:func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+</m:t>
                  </m:r>
                </m:sup>
              </m:sSubSup>
            </m:e>
          </m: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-</m:t>
                  </m:r>
                </m:sup>
              </m:sSubSup>
            </m:e>
          </m:d>
          <m:r>
            <w:rPr>
              <w:rFonts w:ascii="Cambria Math" w:hAnsi="Cambria Math"/>
            </w:rPr>
            <m:t>)+margin),</m:t>
          </m:r>
        </m:oMath>
      </m:oMathPara>
    </w:p>
    <w:p w14:paraId="0FFF4C71" w14:textId="01914B3F" w:rsidR="00E32293" w:rsidRDefault="00E80003" w:rsidP="00E80003">
      <w:pPr>
        <w:pStyle w:val="1-"/>
        <w:ind w:firstLine="0"/>
      </w:pPr>
      <w:r>
        <w:lastRenderedPageBreak/>
        <w:t xml:space="preserve">где </w:t>
      </w:r>
      <m:oMath>
        <m:r>
          <w:rPr>
            <w:rFonts w:ascii="Cambria Math" w:hAnsi="Cambria Math"/>
          </w:rPr>
          <m:t>margin≥0</m:t>
        </m:r>
      </m:oMath>
      <w:r w:rsidR="007D3A89" w:rsidRPr="007D3A89">
        <w:t xml:space="preserve"> </w:t>
      </w:r>
      <w:r w:rsidR="007D3A89">
        <w:t xml:space="preserve">– </w:t>
      </w:r>
      <w:proofErr w:type="spellStart"/>
      <w:r w:rsidR="007D3A89">
        <w:t>гиперпараметр</w:t>
      </w:r>
      <w:proofErr w:type="spellEnd"/>
      <w:r w:rsidR="007D3A89">
        <w:t>, задающий минимальный зазор между оценками положительного и отрицательного примеров.</w:t>
      </w:r>
    </w:p>
    <w:p w14:paraId="2E1C2D8A" w14:textId="68E59C10" w:rsidR="00E32293" w:rsidRDefault="00E32293" w:rsidP="00E32293">
      <w:pPr>
        <w:pStyle w:val="1-"/>
      </w:pPr>
      <w:r>
        <w:t xml:space="preserve">Тогда общая функция потерь </w:t>
      </w:r>
      <w:r w:rsidR="00CB283B">
        <w:t xml:space="preserve">на обучающей выборке </w:t>
      </w:r>
      <m:oMath>
        <m:r>
          <m:rPr>
            <m:scr m:val="script"/>
          </m:rPr>
          <w:rPr>
            <w:rFonts w:ascii="Cambria Math" w:hAnsi="Cambria Math"/>
          </w:rPr>
          <m:t>D</m:t>
        </m:r>
      </m:oMath>
      <w:r w:rsidR="00EA03B1">
        <w:t xml:space="preserve"> будет:</w:t>
      </w:r>
    </w:p>
    <w:p w14:paraId="7B76C98E" w14:textId="6C6A24AC" w:rsidR="00EA03B1" w:rsidRPr="00194B5B" w:rsidRDefault="008246A0" w:rsidP="00E32293">
      <w:pPr>
        <w:pStyle w:val="1-"/>
        <w:rPr>
          <w:i/>
        </w:rPr>
      </w:pPr>
      <m:oMathPara>
        <m:oMath>
          <m:r>
            <m:rPr>
              <m:scr m:val="script"/>
            </m:rP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D</m:t>
                  </m:r>
                </m:e>
              </m:d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D</m:t>
                  </m:r>
                </m:e>
              </m:d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e>
          </m:nary>
          <m:r>
            <w:rPr>
              <w:rFonts w:ascii="Cambria Math" w:hAnsi="Cambria Math"/>
            </w:rPr>
            <m:t>.</m:t>
          </m:r>
        </m:oMath>
      </m:oMathPara>
    </w:p>
    <w:p w14:paraId="0F609CB9" w14:textId="236CF0E0" w:rsidR="00194B5B" w:rsidRPr="003A779C" w:rsidRDefault="00DF1260" w:rsidP="00194B5B">
      <w:pPr>
        <w:pStyle w:val="1-"/>
      </w:pPr>
      <w:r>
        <w:t xml:space="preserve">Для </w:t>
      </w:r>
      <w:r w:rsidR="00A904CF">
        <w:t>оценки качества ранжирования будем также использовать метрик</w:t>
      </w:r>
      <w:r w:rsidR="001C38BC">
        <w:t xml:space="preserve">и </w:t>
      </w:r>
      <w:r w:rsidR="001C38BC">
        <w:rPr>
          <w:lang w:val="en-US"/>
        </w:rPr>
        <w:t>NDCG</w:t>
      </w:r>
      <w:r w:rsidR="001C38BC">
        <w:t xml:space="preserve"> и </w:t>
      </w:r>
      <w:r w:rsidR="001C38BC">
        <w:rPr>
          <w:lang w:val="en-US"/>
        </w:rPr>
        <w:t>LRAP</w:t>
      </w:r>
      <w:r w:rsidR="003A779C">
        <w:t xml:space="preserve">. </w:t>
      </w:r>
      <w:r w:rsidR="00FC603F">
        <w:t xml:space="preserve">В качестве основной была выбрана </w:t>
      </w:r>
      <w:r w:rsidR="00FC603F">
        <w:rPr>
          <w:lang w:val="en-US"/>
        </w:rPr>
        <w:t>NDCG</w:t>
      </w:r>
      <w:r w:rsidR="00FC603F">
        <w:t>, поскольку полага</w:t>
      </w:r>
      <w:r w:rsidR="00021AF1">
        <w:t>лось</w:t>
      </w:r>
      <w:r w:rsidR="00471DD5">
        <w:t xml:space="preserve">, что в практических задачах подбора кадров большую значимость имеет </w:t>
      </w:r>
      <w:r w:rsidR="0043537D">
        <w:t xml:space="preserve">более раннее </w:t>
      </w:r>
      <w:r w:rsidR="00021AF1">
        <w:t xml:space="preserve">положение релевантных </w:t>
      </w:r>
      <w:r w:rsidR="00837665">
        <w:t>позиций</w:t>
      </w:r>
      <w:r w:rsidR="00A00CFF">
        <w:t xml:space="preserve"> в </w:t>
      </w:r>
      <w:r w:rsidR="00837665">
        <w:t>списке</w:t>
      </w:r>
      <w:r w:rsidR="003665C0">
        <w:t>. В общем виде</w:t>
      </w:r>
      <w:r w:rsidR="003A779C">
        <w:t>:</w:t>
      </w:r>
    </w:p>
    <w:p w14:paraId="70C0E984" w14:textId="20743C33" w:rsidR="006038D3" w:rsidRPr="00556E06" w:rsidRDefault="00E31C9D" w:rsidP="00556E06">
      <w:pPr>
        <w:pStyle w:val="1-"/>
        <w:rPr>
          <w:i/>
          <w:lang w:val="en-US"/>
        </w:rPr>
      </w:pPr>
      <m:oMathPara>
        <m:oMath>
          <m:r>
            <w:rPr>
              <w:rFonts w:ascii="Cambria Math" w:hAnsi="Cambria Math"/>
            </w:rPr>
            <m:t>NDCG=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DCG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max</m:t>
                  </m:r>
                </m:fName>
                <m:e>
                  <m:r>
                    <w:rPr>
                      <w:rFonts w:ascii="Cambria Math" w:hAnsi="Cambria Math"/>
                      <w:lang w:val="en-US"/>
                    </w:rPr>
                    <m:t>DCG</m:t>
                  </m:r>
                </m:e>
              </m:func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max</m:t>
                  </m:r>
                </m:fName>
                <m:e>
                  <m:r>
                    <w:rPr>
                      <w:rFonts w:ascii="Cambria Math" w:hAnsi="Cambria Math"/>
                      <w:lang w:val="en-US"/>
                    </w:rPr>
                    <m:t>DCG</m:t>
                  </m:r>
                </m:e>
              </m:func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k=1</m:t>
              </m:r>
            </m:sub>
            <m:sup>
              <m:r>
                <w:rPr>
                  <w:rFonts w:ascii="Cambria Math" w:hAnsi="Cambria Math"/>
                  <w:lang w:val="en-US"/>
                </w:rPr>
                <m:t>K</m:t>
              </m:r>
            </m:sup>
            <m:e>
              <m:r>
                <w:rPr>
                  <w:rFonts w:ascii="Cambria Math" w:hAnsi="Cambria Math"/>
                  <w:lang w:val="en-US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e>
                  </m:d>
                </m:e>
              </m:d>
              <m:r>
                <w:rPr>
                  <w:rFonts w:ascii="Cambria Math" w:hAnsi="Cambria Math"/>
                  <w:lang w:val="en-US"/>
                </w:rPr>
                <m:t>∙D(k)</m:t>
              </m:r>
            </m:e>
          </m:nary>
          <m:r>
            <w:rPr>
              <w:rFonts w:ascii="Cambria Math" w:hAnsi="Cambria Math"/>
              <w:lang w:val="en-US"/>
            </w:rPr>
            <m:t>,</m:t>
          </m:r>
        </m:oMath>
      </m:oMathPara>
    </w:p>
    <w:p w14:paraId="24A15C47" w14:textId="38329238" w:rsidR="007D3A89" w:rsidRDefault="00556E06" w:rsidP="00E80003">
      <w:pPr>
        <w:pStyle w:val="1-"/>
        <w:ind w:firstLine="0"/>
      </w:pPr>
      <w:r>
        <w:t xml:space="preserve">где </w:t>
      </w:r>
      <m:oMath>
        <m:r>
          <w:rPr>
            <w:rFonts w:ascii="Cambria Math" w:hAnsi="Cambria Math"/>
            <w:lang w:val="en-US"/>
          </w:rPr>
          <m:t>G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y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k</m:t>
                </m:r>
              </m:e>
            </m:d>
          </m:e>
        </m:d>
      </m:oMath>
      <w:r w:rsidR="008E3505">
        <w:t xml:space="preserve"> – функция пользы, приносимой </w:t>
      </w:r>
      <w:r w:rsidR="00EF7DBB">
        <w:t>релевантной парой в списке</w:t>
      </w:r>
      <w:r w:rsidR="00566223">
        <w:t xml:space="preserve"> и зависящая от своей релевантности</w:t>
      </w:r>
      <w:r w:rsidR="00CC05FB">
        <w:t>;</w:t>
      </w:r>
    </w:p>
    <w:p w14:paraId="0187E8B3" w14:textId="7A647CED" w:rsidR="006C4ACE" w:rsidRDefault="006C4ACE" w:rsidP="00E80003">
      <w:pPr>
        <w:pStyle w:val="1-"/>
        <w:ind w:firstLine="0"/>
      </w:pPr>
      <m:oMath>
        <m:r>
          <w:rPr>
            <w:rFonts w:ascii="Cambria Math" w:hAnsi="Cambria Math"/>
            <w:lang w:val="en-US"/>
          </w:rPr>
          <m:t>y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k</m:t>
            </m:r>
          </m:e>
        </m:d>
      </m:oMath>
      <w:r>
        <w:t xml:space="preserve"> – релевантность элемента, стоящего на позиции </w:t>
      </w:r>
      <m:oMath>
        <m:r>
          <w:rPr>
            <w:rFonts w:ascii="Cambria Math" w:hAnsi="Cambria Math"/>
          </w:rPr>
          <m:t>k</m:t>
        </m:r>
      </m:oMath>
      <w:r>
        <w:t xml:space="preserve"> в предсказанном ранжировании</w:t>
      </w:r>
      <w:r w:rsidR="00CC05FB">
        <w:t>;</w:t>
      </w:r>
    </w:p>
    <w:p w14:paraId="205D35EF" w14:textId="11122CC5" w:rsidR="00081C22" w:rsidRDefault="00081C22" w:rsidP="00E80003">
      <w:pPr>
        <w:pStyle w:val="1-"/>
        <w:ind w:firstLine="0"/>
      </w:pPr>
      <m:oMath>
        <m:r>
          <w:rPr>
            <w:rFonts w:ascii="Cambria Math" w:hAnsi="Cambria Math"/>
            <w:lang w:val="en-US"/>
          </w:rPr>
          <m:t>D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k</m:t>
            </m:r>
          </m:e>
        </m:d>
      </m:oMath>
      <w:r>
        <w:t xml:space="preserve"> – функция дисконтирования пользы в зависимости от позиции </w:t>
      </w:r>
      <m:oMath>
        <m:r>
          <w:rPr>
            <w:rFonts w:ascii="Cambria Math" w:hAnsi="Cambria Math"/>
          </w:rPr>
          <m:t>k</m:t>
        </m:r>
      </m:oMath>
      <w:r w:rsidR="00C20AD2">
        <w:t>.</w:t>
      </w:r>
    </w:p>
    <w:p w14:paraId="02D9225B" w14:textId="01DC9D8D" w:rsidR="000774DA" w:rsidRDefault="000774DA" w:rsidP="000774DA">
      <w:pPr>
        <w:pStyle w:val="1-"/>
      </w:pPr>
      <w:r>
        <w:t>В классическом варианте</w:t>
      </w:r>
      <w:r w:rsidR="009635F7">
        <w:t>:</w:t>
      </w:r>
    </w:p>
    <w:p w14:paraId="728341CB" w14:textId="27B1E878" w:rsidR="009635F7" w:rsidRPr="0077261F" w:rsidRDefault="009635F7" w:rsidP="000774DA">
      <w:pPr>
        <w:pStyle w:val="1-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G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e>
                  </m:d>
                </m:sub>
              </m:sSub>
            </m:sup>
          </m:sSup>
          <m:r>
            <w:rPr>
              <w:rFonts w:ascii="Cambria Math" w:hAnsi="Cambria Math"/>
              <w:lang w:val="en-US"/>
            </w:rPr>
            <m:t>-1,</m:t>
          </m:r>
        </m:oMath>
      </m:oMathPara>
    </w:p>
    <w:p w14:paraId="44D182B0" w14:textId="1A82A638" w:rsidR="0077261F" w:rsidRPr="00A51274" w:rsidRDefault="0077261F" w:rsidP="000774DA">
      <w:pPr>
        <w:pStyle w:val="1-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D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k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k+1</m:t>
                      </m:r>
                    </m:e>
                  </m:d>
                </m:e>
              </m:func>
            </m:den>
          </m:f>
          <m:r>
            <w:rPr>
              <w:rFonts w:ascii="Cambria Math" w:hAnsi="Cambria Math"/>
              <w:lang w:val="en-US"/>
            </w:rPr>
            <m:t>.</m:t>
          </m:r>
        </m:oMath>
      </m:oMathPara>
    </w:p>
    <w:p w14:paraId="43F91F44" w14:textId="10EDD81E" w:rsidR="00A51274" w:rsidRPr="00DE243E" w:rsidRDefault="00A51274" w:rsidP="000774DA">
      <w:pPr>
        <w:pStyle w:val="1-"/>
      </w:pPr>
      <w:r>
        <w:t xml:space="preserve">Низкое значение </w:t>
      </w:r>
      <w:r>
        <w:rPr>
          <w:lang w:val="en-US"/>
        </w:rPr>
        <w:t>DCG</w:t>
      </w:r>
      <w:r w:rsidRPr="00A51274">
        <w:t xml:space="preserve"> </w:t>
      </w:r>
      <w:r>
        <w:t xml:space="preserve">не всегда говорит о плохом качестве ранжирования. </w:t>
      </w:r>
      <w:r w:rsidR="009F106B">
        <w:t>Возможно то, что по запросу вакансии не нашлось релевантных резюме</w:t>
      </w:r>
      <w:r w:rsidR="00BD40FB">
        <w:t xml:space="preserve">, либо же их слишком мало. Элемент </w:t>
      </w:r>
      <m:oMath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max</m:t>
            </m:r>
          </m:fName>
          <m:e>
            <m:r>
              <w:rPr>
                <w:rFonts w:ascii="Cambria Math" w:hAnsi="Cambria Math"/>
                <w:lang w:val="en-US"/>
              </w:rPr>
              <m:t>DCG</m:t>
            </m:r>
          </m:e>
        </m:func>
      </m:oMath>
      <w:r w:rsidR="00BD40FB">
        <w:t xml:space="preserve"> необходим </w:t>
      </w:r>
      <w:r w:rsidR="00DE243E">
        <w:t>для нормирования</w:t>
      </w:r>
      <w:r w:rsidR="002B7536">
        <w:t xml:space="preserve"> метрики по идеальному ранжированию, что решает эту проблему</w:t>
      </w:r>
      <w:r w:rsidR="00DE243E">
        <w:t xml:space="preserve">. Таким образом, метрика </w:t>
      </w:r>
      <w:r w:rsidR="00DE243E">
        <w:rPr>
          <w:lang w:val="en-US"/>
        </w:rPr>
        <w:t>NDCG</w:t>
      </w:r>
      <w:r w:rsidR="00DE243E">
        <w:t xml:space="preserve"> говорит об относительном качестве ранжирования. </w:t>
      </w:r>
    </w:p>
    <w:p w14:paraId="7FDB6BE2" w14:textId="17AA51BD" w:rsidR="002A0219" w:rsidRDefault="004F074D" w:rsidP="000774DA">
      <w:pPr>
        <w:pStyle w:val="1-"/>
      </w:pPr>
      <w:r>
        <w:t xml:space="preserve">В </w:t>
      </w:r>
      <w:r w:rsidR="00DD2D78">
        <w:t>таком случае</w:t>
      </w:r>
      <w:r w:rsidR="007D2750">
        <w:t xml:space="preserve"> можно записать:</w:t>
      </w:r>
    </w:p>
    <w:p w14:paraId="38C32E35" w14:textId="7212F609" w:rsidR="007D2750" w:rsidRPr="00556EEC" w:rsidRDefault="007D2750" w:rsidP="000774DA">
      <w:pPr>
        <w:pStyle w:val="1-"/>
        <w:rPr>
          <w:i/>
          <w:lang w:val="en-US"/>
        </w:rPr>
      </w:pPr>
      <m:oMathPara>
        <m:oMath>
          <m:r>
            <w:rPr>
              <w:rFonts w:ascii="Cambria Math" w:hAnsi="Cambria Math"/>
            </w:rPr>
            <m:t>NDCG=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max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r>
                    <w:rPr>
                      <w:rFonts w:ascii="Cambria Math" w:hAnsi="Cambria Math"/>
                    </w:rPr>
                    <m:t>DCG</m:t>
                  </m:r>
                </m:e>
              </m:func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k=1</m:t>
              </m:r>
            </m:sub>
            <m:sup>
              <m:r>
                <w:rPr>
                  <w:rFonts w:ascii="Cambria Math" w:hAnsi="Cambria Math"/>
                  <w:lang w:val="en-US"/>
                </w:rPr>
                <m:t>K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e>
                        <m: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k</m:t>
                              </m:r>
                            </m:e>
                          </m:d>
                        </m:sub>
                      </m:sSub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-1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b>
                      </m:sSub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k+1</m:t>
                          </m:r>
                        </m:e>
                      </m:d>
                    </m:e>
                  </m:func>
                </m:den>
              </m:f>
            </m:e>
          </m:nary>
          <m:r>
            <w:rPr>
              <w:rFonts w:ascii="Cambria Math" w:hAnsi="Cambria Math"/>
              <w:lang w:val="en-US"/>
            </w:rPr>
            <m:t>.</m:t>
          </m:r>
        </m:oMath>
      </m:oMathPara>
    </w:p>
    <w:p w14:paraId="28DB2C2D" w14:textId="03C7E0E7" w:rsidR="00556EEC" w:rsidRDefault="00556EEC" w:rsidP="00556EEC">
      <w:pPr>
        <w:pStyle w:val="1-"/>
      </w:pPr>
      <w:r>
        <w:rPr>
          <w:lang w:val="en-US"/>
        </w:rPr>
        <w:lastRenderedPageBreak/>
        <w:t>LRAP</w:t>
      </w:r>
      <w:r w:rsidRPr="00556EEC">
        <w:t xml:space="preserve"> </w:t>
      </w:r>
      <w:r>
        <w:t xml:space="preserve">же </w:t>
      </w:r>
      <w:r w:rsidR="00183BEB">
        <w:t>определяет</w:t>
      </w:r>
      <w:r>
        <w:t xml:space="preserve"> среднюю точность ранжирования, не </w:t>
      </w:r>
      <w:r w:rsidR="00020D31">
        <w:t>отражая важность первых позиций списка.</w:t>
      </w:r>
    </w:p>
    <w:p w14:paraId="766A2252" w14:textId="4D936C65" w:rsidR="00A97ADF" w:rsidRDefault="00125E3F" w:rsidP="00556EEC">
      <w:pPr>
        <w:pStyle w:val="1-"/>
      </w:pPr>
      <w:r>
        <w:t>Тогда обучение сводится к решению оптимизационной задачи:</w:t>
      </w:r>
    </w:p>
    <w:p w14:paraId="6FF30248" w14:textId="409887E3" w:rsidR="00125E3F" w:rsidRPr="00905C4C" w:rsidRDefault="0027682F" w:rsidP="00556EEC">
      <w:pPr>
        <w:pStyle w:val="1-"/>
        <w:rPr>
          <w:i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θ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arg</m:t>
              </m:r>
            </m:fName>
            <m:e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lang w:val="en-US"/>
                        </w:rPr>
                        <m:t>θ</m:t>
                      </m:r>
                    </m:lim>
                  </m:limLow>
                </m:fName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d>
                </m:e>
              </m:func>
            </m:e>
          </m:func>
          <m:r>
            <w:rPr>
              <w:rFonts w:ascii="Cambria Math" w:hAnsi="Cambria Math"/>
              <w:lang w:val="en-US"/>
            </w:rPr>
            <m:t>,</m:t>
          </m:r>
        </m:oMath>
      </m:oMathPara>
    </w:p>
    <w:p w14:paraId="79838968" w14:textId="6992A30F" w:rsidR="00905C4C" w:rsidRPr="00306F70" w:rsidRDefault="00905C4C" w:rsidP="00905C4C">
      <w:pPr>
        <w:pStyle w:val="1-"/>
        <w:ind w:firstLine="0"/>
        <w:rPr>
          <w:iCs/>
        </w:rPr>
      </w:pPr>
      <w:r>
        <w:rPr>
          <w:iCs/>
        </w:rPr>
        <w:t>где</w:t>
      </w:r>
      <w:r w:rsidRPr="00306F70">
        <w:rPr>
          <w:iCs/>
        </w:rPr>
        <w:t xml:space="preserve"> </w:t>
      </w:r>
      <m:oMath>
        <m:r>
          <m:rPr>
            <m:scr m:val="script"/>
          </m:rP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</m:d>
      </m:oMath>
      <w:r w:rsidRPr="00306F70">
        <w:t xml:space="preserve"> – </w:t>
      </w:r>
      <w:r>
        <w:t>функция</w:t>
      </w:r>
      <w:r w:rsidRPr="00306F70">
        <w:t xml:space="preserve"> </w:t>
      </w:r>
      <w:r>
        <w:t>потерь</w:t>
      </w:r>
      <w:r w:rsidRPr="00306F70">
        <w:t xml:space="preserve"> </w:t>
      </w:r>
      <w:r w:rsidR="00306F70">
        <w:rPr>
          <w:lang w:val="en-US"/>
        </w:rPr>
        <w:t>Margin</w:t>
      </w:r>
      <w:r w:rsidR="00306F70" w:rsidRPr="00306F70">
        <w:t xml:space="preserve"> </w:t>
      </w:r>
      <w:r w:rsidR="00306F70">
        <w:rPr>
          <w:lang w:val="en-US"/>
        </w:rPr>
        <w:t>Ranking</w:t>
      </w:r>
      <w:r w:rsidR="00306F70" w:rsidRPr="00306F70">
        <w:t xml:space="preserve"> </w:t>
      </w:r>
      <w:r w:rsidR="00306F70">
        <w:rPr>
          <w:lang w:val="en-US"/>
        </w:rPr>
        <w:t>Loss</w:t>
      </w:r>
      <w:r w:rsidR="00306F70" w:rsidRPr="00306F70">
        <w:t xml:space="preserve">, </w:t>
      </w:r>
      <w:r w:rsidR="00306F70">
        <w:t xml:space="preserve">а качество модели контролируется метриками </w:t>
      </w:r>
      <w:r w:rsidR="00306F70">
        <w:rPr>
          <w:lang w:val="en-US"/>
        </w:rPr>
        <w:t>NDCG</w:t>
      </w:r>
      <w:r w:rsidR="00306F70" w:rsidRPr="00306F70">
        <w:t xml:space="preserve"> </w:t>
      </w:r>
      <w:r w:rsidR="00306F70">
        <w:t xml:space="preserve">и </w:t>
      </w:r>
      <w:r w:rsidR="00306F70">
        <w:rPr>
          <w:lang w:val="en-US"/>
        </w:rPr>
        <w:t>LRAP</w:t>
      </w:r>
      <w:r w:rsidR="00306F70" w:rsidRPr="00306F70">
        <w:t xml:space="preserve"> </w:t>
      </w:r>
      <w:r w:rsidR="00306F70">
        <w:t xml:space="preserve">на </w:t>
      </w:r>
      <w:proofErr w:type="spellStart"/>
      <w:r w:rsidR="00306F70">
        <w:t>валидационных</w:t>
      </w:r>
      <w:proofErr w:type="spellEnd"/>
      <w:r w:rsidR="00306F70">
        <w:t xml:space="preserve"> данных.</w:t>
      </w:r>
    </w:p>
    <w:p w14:paraId="666DBEF1" w14:textId="77777777" w:rsidR="00566223" w:rsidRPr="00306F70" w:rsidRDefault="00566223" w:rsidP="00E80003">
      <w:pPr>
        <w:pStyle w:val="1-"/>
        <w:ind w:firstLine="0"/>
      </w:pPr>
    </w:p>
    <w:p w14:paraId="52F2A937" w14:textId="77777777" w:rsidR="00C357FE" w:rsidRPr="00306F70" w:rsidRDefault="00C357FE" w:rsidP="007034C3">
      <w:pPr>
        <w:pStyle w:val="1-"/>
        <w:rPr>
          <w:i/>
        </w:rPr>
      </w:pPr>
    </w:p>
    <w:p w14:paraId="2BEE7147" w14:textId="77777777" w:rsidR="00A53132" w:rsidRPr="00306F70" w:rsidRDefault="00A53132" w:rsidP="00FA2243">
      <w:pPr>
        <w:pStyle w:val="1-"/>
        <w:ind w:firstLine="0"/>
      </w:pPr>
    </w:p>
    <w:p w14:paraId="6474E012" w14:textId="77777777" w:rsidR="00C91B8E" w:rsidRPr="00306F70" w:rsidRDefault="00C91B8E" w:rsidP="00DC24CB">
      <w:pPr>
        <w:pStyle w:val="1-"/>
        <w:rPr>
          <w:i/>
        </w:rPr>
      </w:pPr>
    </w:p>
    <w:p w14:paraId="3BE04783" w14:textId="04A0A59E" w:rsidR="009528B5" w:rsidRDefault="0005503C" w:rsidP="009341E0">
      <w:pPr>
        <w:pStyle w:val="1"/>
      </w:pPr>
      <w:bookmarkStart w:id="18" w:name="_Toc199903408"/>
      <w:r>
        <w:lastRenderedPageBreak/>
        <w:t>Работа с данными</w:t>
      </w:r>
      <w:bookmarkEnd w:id="18"/>
    </w:p>
    <w:p w14:paraId="6ADD5177" w14:textId="111203F0" w:rsidR="000D2154" w:rsidRDefault="00B37100" w:rsidP="000D2154">
      <w:pPr>
        <w:pStyle w:val="2"/>
      </w:pPr>
      <w:r>
        <w:t xml:space="preserve"> </w:t>
      </w:r>
      <w:bookmarkStart w:id="19" w:name="_Toc199188512"/>
      <w:bookmarkStart w:id="20" w:name="_Toc199903409"/>
      <w:r w:rsidRPr="00B37100">
        <w:t>Формирование набора данных, предобработка текстов и генерация обучающих пар</w:t>
      </w:r>
      <w:bookmarkEnd w:id="19"/>
      <w:bookmarkEnd w:id="20"/>
    </w:p>
    <w:p w14:paraId="1A271EA7" w14:textId="3EBA8AC7" w:rsidR="006974A8" w:rsidRDefault="006974A8" w:rsidP="006974A8">
      <w:pPr>
        <w:pStyle w:val="1-"/>
      </w:pPr>
      <w:r>
        <w:t xml:space="preserve">Для решения задачи оценки резюме мною были выбраны два </w:t>
      </w:r>
      <w:proofErr w:type="spellStart"/>
      <w:r>
        <w:t>датасета</w:t>
      </w:r>
      <w:proofErr w:type="spellEnd"/>
      <w:r>
        <w:t xml:space="preserve"> с сайта </w:t>
      </w:r>
      <w:proofErr w:type="spellStart"/>
      <w:r>
        <w:rPr>
          <w:lang w:val="en-US"/>
        </w:rPr>
        <w:t>kaggle</w:t>
      </w:r>
      <w:proofErr w:type="spellEnd"/>
      <w:r w:rsidRPr="00DC4846">
        <w:t>.</w:t>
      </w:r>
      <w:r>
        <w:rPr>
          <w:lang w:val="en-US"/>
        </w:rPr>
        <w:t>com</w:t>
      </w:r>
      <w:r>
        <w:t xml:space="preserve">. Первый </w:t>
      </w:r>
      <w:proofErr w:type="spellStart"/>
      <w:r>
        <w:t>датасет</w:t>
      </w:r>
      <w:proofErr w:type="spellEnd"/>
      <w:r>
        <w:t xml:space="preserve"> содержит более 2400 резюме в виде строк. В</w:t>
      </w:r>
      <w:r w:rsidRPr="003D6BAF">
        <w:t xml:space="preserve"> </w:t>
      </w:r>
      <w:r>
        <w:t>нем</w:t>
      </w:r>
      <w:r w:rsidRPr="003D6BAF">
        <w:t xml:space="preserve"> </w:t>
      </w:r>
      <w:r>
        <w:t>есть</w:t>
      </w:r>
      <w:r w:rsidRPr="003D6BAF">
        <w:t xml:space="preserve"> </w:t>
      </w:r>
      <w:r>
        <w:t>такие</w:t>
      </w:r>
      <w:r w:rsidRPr="003D6BAF">
        <w:t xml:space="preserve"> </w:t>
      </w:r>
      <w:r>
        <w:t>поля</w:t>
      </w:r>
      <w:r w:rsidRPr="003D6BAF">
        <w:t xml:space="preserve">, </w:t>
      </w:r>
      <w:r>
        <w:t>как</w:t>
      </w:r>
      <w:r w:rsidRPr="003D6BAF">
        <w:t xml:space="preserve"> </w:t>
      </w:r>
      <w:r>
        <w:rPr>
          <w:lang w:val="en-US"/>
        </w:rPr>
        <w:t>ID</w:t>
      </w:r>
      <w:r w:rsidRPr="003D6BAF">
        <w:t xml:space="preserve">, </w:t>
      </w:r>
      <w:r>
        <w:rPr>
          <w:lang w:val="en-US"/>
        </w:rPr>
        <w:t>Resume</w:t>
      </w:r>
      <w:r w:rsidRPr="003D6BAF">
        <w:t>_</w:t>
      </w:r>
      <w:r>
        <w:rPr>
          <w:lang w:val="en-US"/>
        </w:rPr>
        <w:t>str</w:t>
      </w:r>
      <w:r w:rsidRPr="003D6BAF">
        <w:t xml:space="preserve">, </w:t>
      </w:r>
      <w:r>
        <w:rPr>
          <w:lang w:val="en-US"/>
        </w:rPr>
        <w:t>Resume</w:t>
      </w:r>
      <w:r w:rsidRPr="003D6BAF">
        <w:t>_</w:t>
      </w:r>
      <w:r>
        <w:rPr>
          <w:lang w:val="en-US"/>
        </w:rPr>
        <w:t>html</w:t>
      </w:r>
      <w:r w:rsidRPr="003D6BAF">
        <w:t xml:space="preserve">, </w:t>
      </w:r>
      <w:r>
        <w:rPr>
          <w:lang w:val="en-US"/>
        </w:rPr>
        <w:t>Category</w:t>
      </w:r>
      <w:r w:rsidRPr="003D6BAF">
        <w:t xml:space="preserve">. </w:t>
      </w:r>
      <w:r>
        <w:t xml:space="preserve">Примеры категорий: </w:t>
      </w:r>
      <w:r>
        <w:rPr>
          <w:lang w:val="en-US"/>
        </w:rPr>
        <w:t>HR</w:t>
      </w:r>
      <w:r>
        <w:t xml:space="preserve">, дизайнер, информационные технологии, преподаватель, юрист, строительство, авиация и т.д.  Второй </w:t>
      </w:r>
      <w:proofErr w:type="spellStart"/>
      <w:r>
        <w:t>датасет</w:t>
      </w:r>
      <w:proofErr w:type="spellEnd"/>
      <w:r>
        <w:t xml:space="preserve"> включает в себя структурированную информацию о карьерных целях, навыках, образовании, опыте работы, сертификатах и других важных деталях, его объем </w:t>
      </w:r>
      <w:r w:rsidRPr="00BD179D">
        <w:t>–</w:t>
      </w:r>
      <w:r>
        <w:t xml:space="preserve"> 9544 строки.</w:t>
      </w:r>
    </w:p>
    <w:p w14:paraId="69CF9EB8" w14:textId="62A93732" w:rsidR="006974A8" w:rsidRDefault="006974A8" w:rsidP="006974A8">
      <w:pPr>
        <w:pStyle w:val="1-"/>
      </w:pPr>
      <w:r w:rsidRPr="00F946BD">
        <w:t xml:space="preserve">После сбора информации </w:t>
      </w:r>
      <w:r>
        <w:t xml:space="preserve">нужно выполнить </w:t>
      </w:r>
      <w:r w:rsidRPr="00F946BD">
        <w:t>предобработк</w:t>
      </w:r>
      <w:r>
        <w:t xml:space="preserve">у </w:t>
      </w:r>
      <w:r w:rsidRPr="00F946BD">
        <w:t>данных</w:t>
      </w:r>
      <w:r>
        <w:t xml:space="preserve">, так как некорректные </w:t>
      </w:r>
      <w:r w:rsidRPr="00F946BD">
        <w:t xml:space="preserve">или пропущенные </w:t>
      </w:r>
      <w:r>
        <w:t>значения способны сильно исказить результаты обучения модели. Основные сложности довольно часто возникают, когда производится попытка очистить и стандартизировать данные. Данные разных форматов усложняют работу с ними, потому что их приходится приводить к единому виду</w:t>
      </w:r>
      <w:r w:rsidRPr="00F946BD">
        <w:t xml:space="preserve"> </w:t>
      </w:r>
      <w:r w:rsidRPr="00CA7E50">
        <w:t>[</w:t>
      </w:r>
      <w:r w:rsidR="00E3025D">
        <w:t>7</w:t>
      </w:r>
      <w:r w:rsidRPr="00CA7E50">
        <w:t>].</w:t>
      </w:r>
      <w:r>
        <w:t xml:space="preserve"> </w:t>
      </w:r>
    </w:p>
    <w:p w14:paraId="5D08DF92" w14:textId="77777777" w:rsidR="006974A8" w:rsidRDefault="006974A8" w:rsidP="006974A8">
      <w:pPr>
        <w:pStyle w:val="1-"/>
      </w:pPr>
      <w:r w:rsidRPr="008316CD">
        <w:t>Предобработка данных состояла из нескольких этапов</w:t>
      </w:r>
      <w:r>
        <w:t xml:space="preserve">. Код представлен </w:t>
      </w:r>
      <w:r w:rsidRPr="00B42375">
        <w:t>в приложении А.</w:t>
      </w:r>
      <w:r>
        <w:t xml:space="preserve"> </w:t>
      </w:r>
      <w:proofErr w:type="spellStart"/>
      <w:r>
        <w:t>Датасет</w:t>
      </w:r>
      <w:proofErr w:type="spellEnd"/>
      <w:r>
        <w:t xml:space="preserve"> с текстом резюме нужно было структурировать, поэтому на первом этапе предобработки была выполнена очистка: удалены спецсимволы, </w:t>
      </w:r>
      <w:r>
        <w:rPr>
          <w:lang w:val="en-US"/>
        </w:rPr>
        <w:t>HTML</w:t>
      </w:r>
      <w:r w:rsidRPr="008316CD">
        <w:t>-</w:t>
      </w:r>
      <w:r>
        <w:t>теги и лишние пробелы, а также ограничена длина текста до 3000 символов. Для поиска разделов вида «</w:t>
      </w:r>
      <w:r w:rsidRPr="00DC09AD">
        <w:rPr>
          <w:lang w:val="en-US"/>
        </w:rPr>
        <w:t>Skills</w:t>
      </w:r>
      <w:r>
        <w:t xml:space="preserve">» использовались регулярные выражения. С помощью библиотеки </w:t>
      </w:r>
      <w:proofErr w:type="spellStart"/>
      <w:r w:rsidRPr="00DC09AD">
        <w:rPr>
          <w:lang w:val="en-US"/>
        </w:rPr>
        <w:t>spaCy</w:t>
      </w:r>
      <w:proofErr w:type="spellEnd"/>
      <w:r>
        <w:t xml:space="preserve"> идентифицировались навыки, названия компания и периоды работы. Степень образования, университет определялись по ключевым словам.</w:t>
      </w:r>
    </w:p>
    <w:p w14:paraId="3875BF01" w14:textId="77777777" w:rsidR="006974A8" w:rsidRDefault="006974A8" w:rsidP="006974A8">
      <w:pPr>
        <w:pStyle w:val="1-"/>
      </w:pPr>
      <w:r>
        <w:t xml:space="preserve">Во втором </w:t>
      </w:r>
      <w:proofErr w:type="spellStart"/>
      <w:r>
        <w:t>датасете</w:t>
      </w:r>
      <w:proofErr w:type="spellEnd"/>
      <w:r>
        <w:t xml:space="preserve"> с вакансиями был стандартизирован формат: объединены поля «</w:t>
      </w:r>
      <w:r w:rsidRPr="00DC09AD">
        <w:rPr>
          <w:lang w:val="en-US"/>
        </w:rPr>
        <w:t>skills</w:t>
      </w:r>
      <w:r>
        <w:t>» и «</w:t>
      </w:r>
      <w:proofErr w:type="spellStart"/>
      <w:r w:rsidRPr="00254797">
        <w:t>skills_required</w:t>
      </w:r>
      <w:proofErr w:type="spellEnd"/>
      <w:r>
        <w:t>»</w:t>
      </w:r>
      <w:r w:rsidRPr="00254797">
        <w:t xml:space="preserve"> </w:t>
      </w:r>
      <w:r>
        <w:t xml:space="preserve">через </w:t>
      </w:r>
      <w:proofErr w:type="spellStart"/>
      <w:proofErr w:type="gramStart"/>
      <w:r w:rsidRPr="00254797">
        <w:t>ast.literal</w:t>
      </w:r>
      <w:proofErr w:type="gramEnd"/>
      <w:r w:rsidRPr="00254797">
        <w:t>_eval</w:t>
      </w:r>
      <w:proofErr w:type="spellEnd"/>
      <w:r>
        <w:t xml:space="preserve">, чтобы осуществить </w:t>
      </w:r>
      <w:r w:rsidRPr="00254797">
        <w:t>безопасн</w:t>
      </w:r>
      <w:r>
        <w:t>ый</w:t>
      </w:r>
      <w:r w:rsidRPr="00254797">
        <w:t xml:space="preserve"> </w:t>
      </w:r>
      <w:proofErr w:type="spellStart"/>
      <w:r w:rsidRPr="00254797">
        <w:t>парсинг</w:t>
      </w:r>
      <w:proofErr w:type="spellEnd"/>
      <w:r>
        <w:t xml:space="preserve">, и пустые значения заменены на строку «Не указано». Чтобы устранить </w:t>
      </w:r>
      <w:proofErr w:type="spellStart"/>
      <w:r>
        <w:t>дупликаты</w:t>
      </w:r>
      <w:proofErr w:type="spellEnd"/>
      <w:r>
        <w:t xml:space="preserve">, я применяла </w:t>
      </w:r>
      <w:proofErr w:type="spellStart"/>
      <w:r>
        <w:t>дедупликацию</w:t>
      </w:r>
      <w:proofErr w:type="spellEnd"/>
      <w:r>
        <w:t xml:space="preserve"> навыков на основе </w:t>
      </w:r>
      <w:proofErr w:type="spellStart"/>
      <w:r>
        <w:t>лемматизации</w:t>
      </w:r>
      <w:proofErr w:type="spellEnd"/>
      <w:r>
        <w:t xml:space="preserve"> (</w:t>
      </w:r>
      <w:r w:rsidRPr="0008580D">
        <w:t>например, «Python» и «</w:t>
      </w:r>
      <w:proofErr w:type="spellStart"/>
      <w:r w:rsidRPr="0008580D">
        <w:t>python</w:t>
      </w:r>
      <w:proofErr w:type="spellEnd"/>
      <w:r w:rsidRPr="0008580D">
        <w:t xml:space="preserve"> 3» </w:t>
      </w:r>
      <w:r>
        <w:t xml:space="preserve">были приведены к </w:t>
      </w:r>
      <w:r>
        <w:lastRenderedPageBreak/>
        <w:t>единой</w:t>
      </w:r>
      <w:r w:rsidRPr="0008580D">
        <w:t xml:space="preserve"> форме).</w:t>
      </w:r>
      <w:r>
        <w:t xml:space="preserve"> </w:t>
      </w:r>
      <w:r w:rsidRPr="00254797">
        <w:t xml:space="preserve">Текст вакансии </w:t>
      </w:r>
      <w:r>
        <w:t>я разделила</w:t>
      </w:r>
      <w:r w:rsidRPr="00254797">
        <w:t xml:space="preserve"> на секции: </w:t>
      </w:r>
      <w:r>
        <w:t>«</w:t>
      </w:r>
      <w:r w:rsidRPr="00254797">
        <w:t>POSITION</w:t>
      </w:r>
      <w:r>
        <w:t>»</w:t>
      </w:r>
      <w:r w:rsidRPr="00254797">
        <w:t xml:space="preserve">, </w:t>
      </w:r>
      <w:r>
        <w:t>«</w:t>
      </w:r>
      <w:r w:rsidRPr="00254797">
        <w:t>SKILLS</w:t>
      </w:r>
      <w:r>
        <w:t>»</w:t>
      </w:r>
      <w:r w:rsidRPr="00254797">
        <w:t xml:space="preserve">, </w:t>
      </w:r>
      <w:r>
        <w:t>«</w:t>
      </w:r>
      <w:r w:rsidRPr="00254797">
        <w:t>RESPONSIBILITIES</w:t>
      </w:r>
      <w:r>
        <w:t>».</w:t>
      </w:r>
    </w:p>
    <w:p w14:paraId="182D5079" w14:textId="5FA1117E" w:rsidR="006974A8" w:rsidRPr="00243052" w:rsidRDefault="006974A8" w:rsidP="006974A8">
      <w:pPr>
        <w:pStyle w:val="1-"/>
        <w:jc w:val="left"/>
      </w:pPr>
      <w:r>
        <w:t>Для преобразования текстов в векторные представления была выбрана</w:t>
      </w:r>
      <w:r w:rsidR="007A0FE3" w:rsidRPr="007A0FE3">
        <w:t xml:space="preserve"> </w:t>
      </w:r>
      <w:r>
        <w:t>м</w:t>
      </w:r>
      <w:r w:rsidRPr="006C589A">
        <w:t>одель</w:t>
      </w:r>
      <w:r w:rsidR="00D10F0F">
        <w:t xml:space="preserve"> </w:t>
      </w:r>
      <w:r>
        <w:rPr>
          <w:lang w:val="en-US"/>
        </w:rPr>
        <w:t>A</w:t>
      </w:r>
      <w:r w:rsidRPr="00243052">
        <w:rPr>
          <w:lang w:val="en-US"/>
        </w:rPr>
        <w:t>ll</w:t>
      </w:r>
      <w:r w:rsidRPr="00243052">
        <w:t>-</w:t>
      </w:r>
      <w:proofErr w:type="spellStart"/>
      <w:r w:rsidRPr="00243052">
        <w:rPr>
          <w:lang w:val="en-US"/>
        </w:rPr>
        <w:t>MiniLM</w:t>
      </w:r>
      <w:proofErr w:type="spellEnd"/>
      <w:r w:rsidRPr="00243052">
        <w:t>-</w:t>
      </w:r>
      <w:r w:rsidRPr="00243052">
        <w:rPr>
          <w:lang w:val="en-US"/>
        </w:rPr>
        <w:t>L</w:t>
      </w:r>
      <w:r w:rsidRPr="00243052">
        <w:t>6-</w:t>
      </w:r>
      <w:r w:rsidRPr="00243052">
        <w:rPr>
          <w:lang w:val="en-US"/>
        </w:rPr>
        <w:t>v</w:t>
      </w:r>
      <w:r w:rsidRPr="00243052">
        <w:t>2</w:t>
      </w:r>
      <w:r>
        <w:t xml:space="preserve">. Код генерации обучающих пар представлен </w:t>
      </w:r>
      <w:r w:rsidRPr="00B42375">
        <w:t>в приложении Б.</w:t>
      </w:r>
      <w:r>
        <w:t xml:space="preserve"> Согласно </w:t>
      </w:r>
      <w:r w:rsidRPr="00CA7E50">
        <w:t>[</w:t>
      </w:r>
      <w:r w:rsidR="00E3025D">
        <w:t>8</w:t>
      </w:r>
      <w:r w:rsidRPr="00CA7E50">
        <w:t>]</w:t>
      </w:r>
      <w:r>
        <w:t>, э</w:t>
      </w:r>
      <w:r w:rsidRPr="006C589A">
        <w:t xml:space="preserve">то </w:t>
      </w:r>
      <w:r>
        <w:t>«</w:t>
      </w:r>
      <w:r w:rsidRPr="006C589A">
        <w:t>нейронная сеть, предназначенн</w:t>
      </w:r>
      <w:r>
        <w:t>ая</w:t>
      </w:r>
      <w:r w:rsidRPr="006C589A">
        <w:t xml:space="preserve"> для генерации </w:t>
      </w:r>
      <w:proofErr w:type="spellStart"/>
      <w:r w:rsidRPr="006C589A">
        <w:t>эмбеддингов</w:t>
      </w:r>
      <w:proofErr w:type="spellEnd"/>
      <w:r w:rsidRPr="006C589A">
        <w:t xml:space="preserve"> предложений на базе </w:t>
      </w:r>
      <w:proofErr w:type="spellStart"/>
      <w:r w:rsidRPr="006C589A">
        <w:t>Transformers</w:t>
      </w:r>
      <w:proofErr w:type="spellEnd"/>
      <w:r>
        <w:t>». «</w:t>
      </w:r>
      <w:r w:rsidRPr="00243052">
        <w:t xml:space="preserve">Для использования модели All-miniLM-L6-V2 необходим пакет расширения от </w:t>
      </w:r>
      <w:proofErr w:type="spellStart"/>
      <w:r w:rsidRPr="00243052">
        <w:t>huggingface</w:t>
      </w:r>
      <w:proofErr w:type="spellEnd"/>
      <w:r w:rsidRPr="00243052">
        <w:t xml:space="preserve"> </w:t>
      </w:r>
      <w:proofErr w:type="spellStart"/>
      <w:r w:rsidRPr="00243052">
        <w:t>HuggingFace.SharpTransformers</w:t>
      </w:r>
      <w:proofErr w:type="spellEnd"/>
      <w:r w:rsidRPr="00243052">
        <w:t xml:space="preserve">, который позволяет использовать нормализатор, </w:t>
      </w:r>
      <w:proofErr w:type="spellStart"/>
      <w:r w:rsidRPr="00243052">
        <w:t>токенизатор</w:t>
      </w:r>
      <w:proofErr w:type="spellEnd"/>
      <w:r w:rsidRPr="00243052">
        <w:t xml:space="preserve">, и пост-процессор, а также необходимые для работы метод, такие как L2Norm и </w:t>
      </w:r>
      <w:proofErr w:type="spellStart"/>
      <w:r w:rsidRPr="00243052">
        <w:t>MeanPooling</w:t>
      </w:r>
      <w:proofErr w:type="spellEnd"/>
      <w:r w:rsidRPr="00243052">
        <w:t xml:space="preserve">, которые еще не добавлены в </w:t>
      </w:r>
      <w:proofErr w:type="spellStart"/>
      <w:r w:rsidRPr="00243052">
        <w:t>Sentis</w:t>
      </w:r>
      <w:proofErr w:type="spellEnd"/>
      <w:r>
        <w:t xml:space="preserve">» </w:t>
      </w:r>
      <w:r w:rsidRPr="00BD179D">
        <w:t>–</w:t>
      </w:r>
      <w:r>
        <w:t xml:space="preserve"> пишут авторы статьи.</w:t>
      </w:r>
    </w:p>
    <w:p w14:paraId="1D74F3E5" w14:textId="1A0A1436" w:rsidR="006974A8" w:rsidRPr="00E3025D" w:rsidRDefault="006974A8" w:rsidP="00E3025D">
      <w:pPr>
        <w:pStyle w:val="1-"/>
      </w:pPr>
      <w:r w:rsidRPr="76B0DEA6">
        <w:t>Была выбрана именно эта модель, потому что она способна работать на CPU без значительной потери качества, а это очень важно при ограниченных вычислительных ресурсах.</w:t>
      </w:r>
      <w:r w:rsidR="00E3025D" w:rsidRPr="76B0DEA6">
        <w:t xml:space="preserve"> </w:t>
      </w:r>
      <w:r w:rsidRPr="76B0DEA6">
        <w:t xml:space="preserve">All-MiniLM-L6-v2 уступает крупным аналогам в точности, но демонстрирует достаточную эффективность для задач семантического поиска. Например, в тестах на </w:t>
      </w:r>
      <w:proofErr w:type="spellStart"/>
      <w:r w:rsidRPr="76B0DEA6">
        <w:t>датасетах</w:t>
      </w:r>
      <w:proofErr w:type="spellEnd"/>
      <w:r w:rsidRPr="76B0DEA6">
        <w:t xml:space="preserve"> схожей структуры она показала эффективность, которая сравнима с современными аналогами, при этом скорость обработки данных оказалась в 3-4 раза выше, чем у более тяжелых архитектур. Это позволило обработать тысячи резюме и вакансий без использования GPU.</w:t>
      </w:r>
    </w:p>
    <w:p w14:paraId="2ABD6C0A" w14:textId="18F83E33" w:rsidR="006974A8" w:rsidRPr="00E3025D" w:rsidRDefault="006974A8" w:rsidP="00E3025D">
      <w:pPr>
        <w:pStyle w:val="1-"/>
      </w:pPr>
      <w:r w:rsidRPr="00E3025D">
        <w:t xml:space="preserve">Библиотека FAISS использовалась для поиска ближайших соседей. Её выбор позволил ускорить работу алгоритма, так как традиционный полный перебор всех возможных пар «резюме-вакансия» занял бы огромное количество времени (несколько тысяч часов вычислений) для </w:t>
      </w:r>
      <w:proofErr w:type="spellStart"/>
      <w:r w:rsidRPr="00E3025D">
        <w:t>датасета</w:t>
      </w:r>
      <w:proofErr w:type="spellEnd"/>
      <w:r w:rsidRPr="00E3025D">
        <w:t xml:space="preserve"> объема 20 тысяч записей. FAISS</w:t>
      </w:r>
      <w:r w:rsidR="00E3025D" w:rsidRPr="00E3025D">
        <w:t xml:space="preserve"> </w:t>
      </w:r>
      <w:r w:rsidRPr="00E3025D">
        <w:t>группирует векторы в индексы, например, разбивает данные на кластеры или сжимает их, чтобы ускорить поиск.  Эта библиотека использует приближенные алгоритмы, которые не делают перебор всех векторов подряд, а ищут в наиболее подходящих кластерах.</w:t>
      </w:r>
    </w:p>
    <w:p w14:paraId="3FE678ED" w14:textId="4A95E0EF" w:rsidR="006974A8" w:rsidRDefault="006974A8" w:rsidP="006974A8">
      <w:pPr>
        <w:pStyle w:val="1-"/>
      </w:pPr>
      <w:r>
        <w:t>«</w:t>
      </w:r>
      <w:r w:rsidRPr="00BD179D">
        <w:t xml:space="preserve">Задача поиска ближайших соседей (англ. </w:t>
      </w:r>
      <w:proofErr w:type="spellStart"/>
      <w:r w:rsidRPr="00BD179D">
        <w:t>nearest</w:t>
      </w:r>
      <w:proofErr w:type="spellEnd"/>
      <w:r w:rsidRPr="00BD179D">
        <w:t xml:space="preserve"> </w:t>
      </w:r>
      <w:proofErr w:type="spellStart"/>
      <w:r w:rsidRPr="00BD179D">
        <w:t>neighbors</w:t>
      </w:r>
      <w:proofErr w:type="spellEnd"/>
      <w:r w:rsidRPr="00BD179D">
        <w:t xml:space="preserve"> </w:t>
      </w:r>
      <w:proofErr w:type="spellStart"/>
      <w:r w:rsidRPr="00BD179D">
        <w:t>search</w:t>
      </w:r>
      <w:proofErr w:type="spellEnd"/>
      <w:r w:rsidRPr="00BD179D">
        <w:t xml:space="preserve"> – поиск ближайших соседей) – это задача нахождения в некотором множестве </w:t>
      </w:r>
      <w:r w:rsidRPr="00BD179D">
        <w:lastRenderedPageBreak/>
        <w:t>объектов</w:t>
      </w:r>
      <w:r>
        <w:t xml:space="preserve"> </w:t>
      </w:r>
      <m:oMath>
        <m:r>
          <w:rPr>
            <w:rFonts w:ascii="Cambria Math" w:hAnsi="Cambria Math"/>
          </w:rPr>
          <m:t>M</m:t>
        </m:r>
      </m:oMath>
      <w:r w:rsidRPr="00BD179D">
        <w:t xml:space="preserve">, подмножества целевых объектов </w:t>
      </w:r>
      <m:oMath>
        <m:r>
          <w:rPr>
            <w:rFonts w:ascii="Cambria Math" w:hAnsi="Cambria Math"/>
          </w:rPr>
          <m:t>M'</m:t>
        </m:r>
      </m:oMath>
      <w:r w:rsidRPr="00BD179D">
        <w:t xml:space="preserve"> общим количеством</w:t>
      </w:r>
      <w:r w:rsidR="001B36D7" w:rsidRPr="001B36D7">
        <w:t xml:space="preserve">               </w:t>
      </w:r>
      <w:r w:rsidRPr="00BD179D">
        <w:t xml:space="preserve"> </w:t>
      </w:r>
      <m:oMath>
        <m:r>
          <w:rPr>
            <w:rFonts w:ascii="Cambria Math" w:hAnsi="Cambria Math"/>
          </w:rPr>
          <m:t>k(M'⊂ M)</m:t>
        </m:r>
      </m:oMath>
      <w:r w:rsidRPr="00BD179D">
        <w:t xml:space="preserve">, являющихся самыми близкими по отношению к объекту запроса </w:t>
      </w:r>
      <m:oMath>
        <m:r>
          <w:rPr>
            <w:rFonts w:ascii="Cambria Math" w:hAnsi="Cambria Math"/>
          </w:rPr>
          <m:t>q</m:t>
        </m:r>
      </m:oMath>
      <w:r w:rsidRPr="00BD179D">
        <w:t xml:space="preserve">. Близость объектов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BD179D"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BD179D">
        <w:t xml:space="preserve"> по отношению друг к другу задается функцией расстояния </w:t>
      </w:r>
      <m:oMath>
        <m:r>
          <w:rPr>
            <w:rFonts w:ascii="Cambria Math" w:hAnsi="Cambria Math"/>
          </w:rPr>
          <m:t>d(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 w:rsidRPr="00BD179D">
        <w:t>, являющейся метрикой.</w:t>
      </w:r>
    </w:p>
    <w:p w14:paraId="07B9E5E8" w14:textId="30AFDB23" w:rsidR="006974A8" w:rsidRDefault="006974A8" w:rsidP="006974A8">
      <w:pPr>
        <w:pStyle w:val="1-"/>
      </w:pPr>
      <w:r w:rsidRPr="00251768">
        <w:t xml:space="preserve">Простейшим решением задачи поиска ближайших соседей является создание линейного списка элементов-векторов, образующих множество </w:t>
      </w:r>
      <m:oMath>
        <m:r>
          <w:rPr>
            <w:rFonts w:ascii="Cambria Math" w:hAnsi="Cambria Math"/>
          </w:rPr>
          <m:t>M</m:t>
        </m:r>
      </m:oMath>
      <w:r w:rsidRPr="00251768">
        <w:t xml:space="preserve">. Вычислительная сложность алгоритма добавления в этот список новых элементов равна </w:t>
      </w:r>
      <m:oMath>
        <m:r>
          <w:rPr>
            <w:rFonts w:ascii="Cambria Math" w:hAnsi="Cambria Math"/>
          </w:rPr>
          <m:t>O(1)</m:t>
        </m:r>
      </m:oMath>
      <w:r w:rsidRPr="00251768">
        <w:t xml:space="preserve">. Однако для того, чтобы определить, какой элемент является ближайшим по отношению к </w:t>
      </w:r>
      <m:oMath>
        <m:r>
          <w:rPr>
            <w:rFonts w:ascii="Cambria Math" w:hAnsi="Cambria Math"/>
          </w:rPr>
          <m:t>q</m:t>
        </m:r>
      </m:oMath>
      <w:r w:rsidRPr="00251768">
        <w:t xml:space="preserve">, необходимо вычислить расстояния до каждого элемента из множества </w:t>
      </w:r>
      <m:oMath>
        <m:r>
          <w:rPr>
            <w:rFonts w:ascii="Cambria Math" w:hAnsi="Cambria Math"/>
          </w:rPr>
          <m:t>M</m:t>
        </m:r>
      </m:oMath>
      <w:r w:rsidRPr="00251768">
        <w:t xml:space="preserve">, что равно сложности поиска </w:t>
      </w:r>
      <m:oMath>
        <m:r>
          <w:rPr>
            <w:rFonts w:ascii="Cambria Math" w:hAnsi="Cambria Math"/>
          </w:rPr>
          <m:t>О(n)</m:t>
        </m:r>
      </m:oMath>
      <w:r w:rsidRPr="00251768">
        <w:t xml:space="preserve">, где </w:t>
      </w:r>
      <m:oMath>
        <m:r>
          <w:rPr>
            <w:rFonts w:ascii="Cambria Math" w:hAnsi="Cambria Math"/>
          </w:rPr>
          <m:t>n</m:t>
        </m:r>
      </m:oMath>
      <w:r w:rsidRPr="00251768">
        <w:t xml:space="preserve"> – количество элементов множества </w:t>
      </w:r>
      <m:oMath>
        <m:r>
          <w:rPr>
            <w:rFonts w:ascii="Cambria Math" w:hAnsi="Cambria Math"/>
          </w:rPr>
          <m:t>M</m:t>
        </m:r>
      </m:oMath>
      <w:r w:rsidRPr="00251768">
        <w:t>»</w:t>
      </w:r>
      <w:r w:rsidR="00C645D1">
        <w:t xml:space="preserve"> </w:t>
      </w:r>
      <w:r w:rsidRPr="00251768">
        <w:t>[</w:t>
      </w:r>
      <w:r w:rsidR="00E3025D" w:rsidRPr="00251768">
        <w:t>9</w:t>
      </w:r>
      <w:r w:rsidRPr="00251768">
        <w:t>].</w:t>
      </w:r>
    </w:p>
    <w:p w14:paraId="6DD0C9D5" w14:textId="6644D22B" w:rsidR="00CC7B2F" w:rsidRDefault="00CC7B2F" w:rsidP="006974A8">
      <w:pPr>
        <w:pStyle w:val="1-"/>
      </w:pPr>
      <w:r>
        <w:t xml:space="preserve">Пример </w:t>
      </w:r>
      <w:proofErr w:type="spellStart"/>
      <w:r>
        <w:t>предобработанных</w:t>
      </w:r>
      <w:proofErr w:type="spellEnd"/>
      <w:r>
        <w:t xml:space="preserve"> текстов вакансий и резюме приводится на </w:t>
      </w:r>
      <w:r w:rsidRPr="003004AE">
        <w:t xml:space="preserve">рисунке </w:t>
      </w:r>
      <w:r w:rsidR="00845547" w:rsidRPr="003004AE">
        <w:t>2</w:t>
      </w:r>
      <w:r w:rsidRPr="003004AE">
        <w:t>.</w:t>
      </w:r>
      <w:r>
        <w:t xml:space="preserve"> </w:t>
      </w:r>
    </w:p>
    <w:p w14:paraId="43EACFBC" w14:textId="1CEC7ABE" w:rsidR="00CC7B2F" w:rsidRDefault="00C073B4" w:rsidP="00FC5A59">
      <w:pPr>
        <w:pStyle w:val="-"/>
      </w:pPr>
      <w:r w:rsidRPr="00FC5A59">
        <w:rPr>
          <w:noProof/>
        </w:rPr>
        <w:drawing>
          <wp:inline distT="0" distB="0" distL="0" distR="0" wp14:anchorId="372D8D30" wp14:editId="1D82F986">
            <wp:extent cx="5939790" cy="2815590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F8104" w14:textId="2EC57262" w:rsidR="00C073B4" w:rsidRPr="00C073B4" w:rsidRDefault="003717F0" w:rsidP="003717F0">
      <w:pPr>
        <w:pStyle w:val="-"/>
      </w:pPr>
      <w:r w:rsidRPr="003004AE">
        <w:t xml:space="preserve">Рисунок </w:t>
      </w:r>
      <w:r w:rsidR="00845547" w:rsidRPr="003004AE">
        <w:t>2</w:t>
      </w:r>
      <w:r w:rsidRPr="003004AE">
        <w:t xml:space="preserve"> – Примеры </w:t>
      </w:r>
      <w:proofErr w:type="spellStart"/>
      <w:r w:rsidRPr="003004AE">
        <w:t>предобработанных</w:t>
      </w:r>
      <w:proofErr w:type="spellEnd"/>
      <w:r w:rsidRPr="003004AE">
        <w:t xml:space="preserve"> текстов вакансий (сверху) и резюме (снизу)</w:t>
      </w:r>
    </w:p>
    <w:p w14:paraId="65976823" w14:textId="03F8094B" w:rsidR="006974A8" w:rsidRDefault="006974A8" w:rsidP="00516DC7">
      <w:pPr>
        <w:pStyle w:val="1-"/>
        <w:ind w:firstLine="0"/>
      </w:pPr>
      <w:r>
        <w:tab/>
        <w:t>Главная сложность в обучении модели заключалась в том, чтобы научить ее отличать «похожие, но разные вакансии» от подходящих. Для этого я добавила не только случайные примеры (например, резюме программиста и вакансия бармена), но и специальные «сложные» пары. Приведу</w:t>
      </w:r>
      <w:r w:rsidRPr="004138BE">
        <w:t xml:space="preserve"> </w:t>
      </w:r>
      <w:r>
        <w:t>пример</w:t>
      </w:r>
      <w:r w:rsidRPr="004138BE">
        <w:t xml:space="preserve">: </w:t>
      </w:r>
      <w:r>
        <w:t>резюме</w:t>
      </w:r>
      <w:r w:rsidRPr="004138BE">
        <w:t xml:space="preserve"> </w:t>
      </w:r>
      <w:r w:rsidRPr="004138BE">
        <w:lastRenderedPageBreak/>
        <w:t>«</w:t>
      </w:r>
      <w:r>
        <w:rPr>
          <w:lang w:val="en-US"/>
        </w:rPr>
        <w:t>Data</w:t>
      </w:r>
      <w:r w:rsidRPr="004138BE">
        <w:t xml:space="preserve"> </w:t>
      </w:r>
      <w:r>
        <w:rPr>
          <w:lang w:val="en-US"/>
        </w:rPr>
        <w:t>Scientist</w:t>
      </w:r>
      <w:r w:rsidRPr="004138BE">
        <w:t xml:space="preserve">» </w:t>
      </w:r>
      <w:r>
        <w:t>и</w:t>
      </w:r>
      <w:r w:rsidRPr="004138BE">
        <w:t xml:space="preserve"> </w:t>
      </w:r>
      <w:r>
        <w:t>вакансия</w:t>
      </w:r>
      <w:r w:rsidRPr="004138BE">
        <w:t xml:space="preserve"> «</w:t>
      </w:r>
      <w:r>
        <w:rPr>
          <w:lang w:val="en-US"/>
        </w:rPr>
        <w:t>Business</w:t>
      </w:r>
      <w:r w:rsidRPr="004138BE">
        <w:t xml:space="preserve"> </w:t>
      </w:r>
      <w:r>
        <w:rPr>
          <w:lang w:val="en-US"/>
        </w:rPr>
        <w:t>Analyst</w:t>
      </w:r>
      <w:r w:rsidRPr="004138BE">
        <w:t xml:space="preserve">», </w:t>
      </w:r>
      <w:r>
        <w:t>здесь частично пересекаются навыки (</w:t>
      </w:r>
      <w:r>
        <w:rPr>
          <w:lang w:val="en-US"/>
        </w:rPr>
        <w:t>SQL</w:t>
      </w:r>
      <w:r>
        <w:t xml:space="preserve">, визуализация данных и т.п.). </w:t>
      </w:r>
    </w:p>
    <w:p w14:paraId="0A918AD6" w14:textId="6CECD59F" w:rsidR="00BE7B7D" w:rsidRDefault="00FD7598" w:rsidP="00036B60">
      <w:pPr>
        <w:pStyle w:val="1-"/>
      </w:pPr>
      <w:r>
        <w:t xml:space="preserve">Таблица обучающих пар представлена </w:t>
      </w:r>
      <w:r w:rsidRPr="003004AE">
        <w:t xml:space="preserve">на рисунке </w:t>
      </w:r>
      <w:r w:rsidR="00845547" w:rsidRPr="003004AE">
        <w:t>3</w:t>
      </w:r>
      <w:r w:rsidRPr="003004AE">
        <w:t>.</w:t>
      </w:r>
    </w:p>
    <w:p w14:paraId="1CE60288" w14:textId="677FD04A" w:rsidR="00FD7598" w:rsidRDefault="00D12A79" w:rsidP="0099013D">
      <w:pPr>
        <w:pStyle w:val="-"/>
      </w:pPr>
      <w:r w:rsidRPr="00D12A79">
        <w:rPr>
          <w:noProof/>
        </w:rPr>
        <w:drawing>
          <wp:inline distT="0" distB="0" distL="0" distR="0" wp14:anchorId="2D669601" wp14:editId="659D801C">
            <wp:extent cx="2390479" cy="41910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95831" cy="4200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E6911" w14:textId="58A95C71" w:rsidR="0099013D" w:rsidRPr="0099013D" w:rsidRDefault="0099013D" w:rsidP="0099013D">
      <w:pPr>
        <w:pStyle w:val="-"/>
      </w:pPr>
      <w:r w:rsidRPr="003004AE">
        <w:t xml:space="preserve">Рисунок </w:t>
      </w:r>
      <w:r w:rsidR="00845547" w:rsidRPr="003004AE">
        <w:t>3</w:t>
      </w:r>
      <w:r w:rsidRPr="003004AE">
        <w:t xml:space="preserve"> </w:t>
      </w:r>
      <w:r w:rsidR="00A11ADD" w:rsidRPr="003004AE">
        <w:t>–</w:t>
      </w:r>
      <w:r w:rsidRPr="003004AE">
        <w:t xml:space="preserve"> </w:t>
      </w:r>
      <w:r w:rsidR="00A11ADD" w:rsidRPr="003004AE">
        <w:t>Таблица обучающих пар</w:t>
      </w:r>
      <w:r w:rsidR="00A11ADD">
        <w:t xml:space="preserve"> (первые 15 элементов)</w:t>
      </w:r>
      <w:r w:rsidR="001A3CAA">
        <w:t xml:space="preserve"> </w:t>
      </w:r>
    </w:p>
    <w:p w14:paraId="4FB41D44" w14:textId="576E75A7" w:rsidR="00BB7E11" w:rsidRDefault="0010313B" w:rsidP="00CB7CB2">
      <w:pPr>
        <w:pStyle w:val="2"/>
      </w:pPr>
      <w:bookmarkStart w:id="21" w:name="_Toc199188513"/>
      <w:bookmarkStart w:id="22" w:name="_Toc199903410"/>
      <w:r>
        <w:t>Обзор</w:t>
      </w:r>
      <w:r w:rsidR="00BB7E11">
        <w:t xml:space="preserve"> набора данных</w:t>
      </w:r>
      <w:bookmarkEnd w:id="21"/>
      <w:bookmarkEnd w:id="22"/>
    </w:p>
    <w:p w14:paraId="35411A4F" w14:textId="1424E5D8" w:rsidR="00BB7E11" w:rsidRDefault="00872E2C" w:rsidP="00BB7E11">
      <w:pPr>
        <w:pStyle w:val="1-"/>
      </w:pPr>
      <w:r>
        <w:t>Детальнее остановимся на данных</w:t>
      </w:r>
      <w:r w:rsidR="00F27AC1">
        <w:t>,</w:t>
      </w:r>
      <w:r>
        <w:t xml:space="preserve"> которые далее будут использоваться для обучения </w:t>
      </w:r>
      <w:proofErr w:type="spellStart"/>
      <w:r>
        <w:t>нейросетевых</w:t>
      </w:r>
      <w:proofErr w:type="spellEnd"/>
      <w:r>
        <w:t xml:space="preserve"> моделей.</w:t>
      </w:r>
    </w:p>
    <w:p w14:paraId="305E7816" w14:textId="25803145" w:rsidR="00F27AC1" w:rsidRDefault="00F27AC1" w:rsidP="00305E78">
      <w:pPr>
        <w:pStyle w:val="1-"/>
      </w:pPr>
      <w:r>
        <w:t>В выборке представлено 2484 резюме и 9544 вакансии, что формирует 24840 пар данных. Средняя д</w:t>
      </w:r>
      <w:r w:rsidR="00CA2830">
        <w:t>л</w:t>
      </w:r>
      <w:r>
        <w:t>ина текстовых описаний резюме составляет 1285 символов</w:t>
      </w:r>
      <w:r w:rsidR="0048070D">
        <w:t xml:space="preserve"> </w:t>
      </w:r>
      <w:r w:rsidR="00E2405C" w:rsidRPr="00E2405C">
        <w:t>при стандартном отклонении 264, что указывает на относительно однородный формат документов. Для</w:t>
      </w:r>
      <w:r>
        <w:t xml:space="preserve"> вакансий </w:t>
      </w:r>
      <w:r w:rsidR="00E2405C" w:rsidRPr="00E2405C">
        <w:t xml:space="preserve">средняя длина текста </w:t>
      </w:r>
      <w:r w:rsidR="00305E78">
        <w:t>–</w:t>
      </w:r>
      <w:r w:rsidR="008142B8">
        <w:t xml:space="preserve"> 1250 символов</w:t>
      </w:r>
      <w:r w:rsidR="00E2405C" w:rsidRPr="00E2405C">
        <w:t xml:space="preserve"> с большим разбросом (±498), что связано с разнообразием описаний требований в разных профессиональных областях</w:t>
      </w:r>
      <w:r w:rsidR="008142B8">
        <w:t xml:space="preserve">. </w:t>
      </w:r>
      <w:r w:rsidR="00294C7C">
        <w:t xml:space="preserve">Более полная информация о распределении длин текстов представлена на </w:t>
      </w:r>
      <w:r w:rsidR="00294C7C" w:rsidRPr="003004AE">
        <w:t xml:space="preserve">рисунке </w:t>
      </w:r>
      <w:r w:rsidR="003004AE" w:rsidRPr="003004AE">
        <w:t>4</w:t>
      </w:r>
      <w:r w:rsidR="00294C7C" w:rsidRPr="003004AE">
        <w:t>.</w:t>
      </w:r>
    </w:p>
    <w:p w14:paraId="28147DA8" w14:textId="138F3B96" w:rsidR="00294C7C" w:rsidRDefault="00294C7C" w:rsidP="00294C7C">
      <w:pPr>
        <w:pStyle w:val="-"/>
      </w:pPr>
      <w:r>
        <w:rPr>
          <w:noProof/>
        </w:rPr>
        <w:lastRenderedPageBreak/>
        <w:drawing>
          <wp:inline distT="0" distB="0" distL="0" distR="0" wp14:anchorId="48B7626F" wp14:editId="7018AE06">
            <wp:extent cx="5882005" cy="3038152"/>
            <wp:effectExtent l="0" t="0" r="444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60"/>
                    <a:stretch/>
                  </pic:blipFill>
                  <pic:spPr bwMode="auto">
                    <a:xfrm>
                      <a:off x="0" y="0"/>
                      <a:ext cx="5887423" cy="304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1AD3A3" w14:textId="49CDCC71" w:rsidR="00294C7C" w:rsidRPr="00294C7C" w:rsidRDefault="00294C7C" w:rsidP="00294C7C">
      <w:pPr>
        <w:pStyle w:val="-"/>
      </w:pPr>
      <w:r>
        <w:t xml:space="preserve">Рисунок </w:t>
      </w:r>
      <w:r w:rsidR="009B56CC">
        <w:t>4</w:t>
      </w:r>
      <w:r>
        <w:t xml:space="preserve"> – Распределение длины текстов</w:t>
      </w:r>
    </w:p>
    <w:p w14:paraId="6A87EDC9" w14:textId="65361AC0" w:rsidR="00BB7E11" w:rsidRDefault="001E68D4" w:rsidP="00BB7E11">
      <w:pPr>
        <w:pStyle w:val="1-"/>
      </w:pPr>
      <w:r>
        <w:t xml:space="preserve">Сопоставление 30 наиболее часто встречающихся навыков </w:t>
      </w:r>
      <w:r w:rsidR="00751735" w:rsidRPr="003004AE">
        <w:t xml:space="preserve">(рисунок </w:t>
      </w:r>
      <w:r w:rsidR="003004AE" w:rsidRPr="003004AE">
        <w:t>5</w:t>
      </w:r>
      <w:r w:rsidR="00751735" w:rsidRPr="003004AE">
        <w:t>)</w:t>
      </w:r>
      <w:r>
        <w:t xml:space="preserve"> демонстрируют как со</w:t>
      </w:r>
      <w:r w:rsidR="00E12C19">
        <w:t xml:space="preserve">впадения, так и значительные расхождения между предложением соискателей и спросом работодателей. Так, например, навык машинного обучения упоминается в 1652 вакансиях, но лишь в 250 резюме, что свидетельствует о дефиците квалифицированных специалистов в этой области. Напротив, </w:t>
      </w:r>
      <w:r w:rsidR="002B5442">
        <w:t xml:space="preserve">управление проектами и навык владения </w:t>
      </w:r>
      <w:r w:rsidR="002B5442">
        <w:rPr>
          <w:lang w:val="en-US"/>
        </w:rPr>
        <w:t>Excel</w:t>
      </w:r>
      <w:r w:rsidR="002B5442" w:rsidRPr="002B5442">
        <w:t xml:space="preserve"> </w:t>
      </w:r>
      <w:r w:rsidR="002B5442">
        <w:t xml:space="preserve">представлены более сбалансированно (1169 резюме против 1540 вакансий и 1117 против 1046 соответственно), что отражает </w:t>
      </w:r>
      <w:r w:rsidR="00392B4D">
        <w:t xml:space="preserve">их универсальную востребованность. </w:t>
      </w:r>
      <w:r w:rsidR="00392B4D" w:rsidRPr="00392B4D">
        <w:t xml:space="preserve">Навыки, связанные с инструментами анализа данных (SQL, </w:t>
      </w:r>
      <w:proofErr w:type="spellStart"/>
      <w:r w:rsidR="00392B4D" w:rsidRPr="00392B4D">
        <w:t>Tableau</w:t>
      </w:r>
      <w:proofErr w:type="spellEnd"/>
      <w:r w:rsidR="00392B4D" w:rsidRPr="00392B4D">
        <w:t>), чаще встречаются в вакансиях, что подчеркивает растущий спрос на компетенции в области Data Science.</w:t>
      </w:r>
    </w:p>
    <w:p w14:paraId="7698631C" w14:textId="4DCFA78C" w:rsidR="00BC6D9A" w:rsidRDefault="00BC6D9A" w:rsidP="00BC6D9A">
      <w:pPr>
        <w:pStyle w:val="1-"/>
      </w:pPr>
      <w:r>
        <w:t>Приведем все общие навыки:</w:t>
      </w:r>
    </w:p>
    <w:p w14:paraId="06FB0A96" w14:textId="55A714A4" w:rsidR="00BC6D9A" w:rsidRDefault="00BC6D9A" w:rsidP="00E17314">
      <w:pPr>
        <w:pStyle w:val="1-"/>
        <w:numPr>
          <w:ilvl w:val="0"/>
          <w:numId w:val="7"/>
        </w:numPr>
      </w:pPr>
      <w:proofErr w:type="spellStart"/>
      <w:r w:rsidRPr="00BC6D9A">
        <w:t>project</w:t>
      </w:r>
      <w:proofErr w:type="spellEnd"/>
      <w:r w:rsidRPr="00BC6D9A">
        <w:t xml:space="preserve"> </w:t>
      </w:r>
      <w:proofErr w:type="spellStart"/>
      <w:r w:rsidRPr="00BC6D9A">
        <w:t>management</w:t>
      </w:r>
      <w:proofErr w:type="spellEnd"/>
      <w:r w:rsidRPr="00BC6D9A">
        <w:t xml:space="preserve"> (резюме: 1169, вакансии: 1540)</w:t>
      </w:r>
      <w:r w:rsidR="003D6ABE">
        <w:t>;</w:t>
      </w:r>
    </w:p>
    <w:p w14:paraId="5706E210" w14:textId="05CFAC8D" w:rsidR="00BC6D9A" w:rsidRDefault="00BC6D9A" w:rsidP="00E17314">
      <w:pPr>
        <w:pStyle w:val="1-"/>
        <w:numPr>
          <w:ilvl w:val="0"/>
          <w:numId w:val="7"/>
        </w:numPr>
      </w:pPr>
      <w:proofErr w:type="spellStart"/>
      <w:r w:rsidRPr="00BC6D9A">
        <w:t>excel</w:t>
      </w:r>
      <w:proofErr w:type="spellEnd"/>
      <w:r w:rsidRPr="00BC6D9A">
        <w:t xml:space="preserve"> (резюме: 1117, вакансии: 1046)</w:t>
      </w:r>
      <w:r w:rsidR="003D6ABE">
        <w:t>;</w:t>
      </w:r>
    </w:p>
    <w:p w14:paraId="2EDC45F4" w14:textId="460C487F" w:rsidR="003D6ABE" w:rsidRDefault="003D6ABE" w:rsidP="00E17314">
      <w:pPr>
        <w:pStyle w:val="1-"/>
        <w:numPr>
          <w:ilvl w:val="0"/>
          <w:numId w:val="7"/>
        </w:numPr>
      </w:pP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(резюме: 250, вакансии: 1652);</w:t>
      </w:r>
    </w:p>
    <w:p w14:paraId="53747376" w14:textId="6045FF8F" w:rsidR="003D6ABE" w:rsidRDefault="003D6ABE" w:rsidP="00E17314">
      <w:pPr>
        <w:pStyle w:val="1-"/>
        <w:numPr>
          <w:ilvl w:val="0"/>
          <w:numId w:val="7"/>
        </w:numPr>
      </w:pPr>
      <w:proofErr w:type="spellStart"/>
      <w:r>
        <w:t>sql</w:t>
      </w:r>
      <w:proofErr w:type="spellEnd"/>
      <w:r>
        <w:t xml:space="preserve"> (резюме: 146, вакансии: 1428);</w:t>
      </w:r>
    </w:p>
    <w:p w14:paraId="357E5D32" w14:textId="7869FF77" w:rsidR="003D6ABE" w:rsidRDefault="003D6ABE" w:rsidP="00E17314">
      <w:pPr>
        <w:pStyle w:val="1-"/>
        <w:numPr>
          <w:ilvl w:val="0"/>
          <w:numId w:val="7"/>
        </w:numPr>
      </w:pPr>
      <w:proofErr w:type="spellStart"/>
      <w:r>
        <w:t>microsoft</w:t>
      </w:r>
      <w:proofErr w:type="spellEnd"/>
      <w:r>
        <w:t xml:space="preserve"> </w:t>
      </w:r>
      <w:proofErr w:type="spellStart"/>
      <w:r>
        <w:t>office</w:t>
      </w:r>
      <w:proofErr w:type="spellEnd"/>
      <w:r>
        <w:t xml:space="preserve"> (резюме: 250, вакансии: 560);</w:t>
      </w:r>
    </w:p>
    <w:p w14:paraId="4BCA0D26" w14:textId="157A755D" w:rsidR="003D6ABE" w:rsidRDefault="003D6ABE" w:rsidP="00E17314">
      <w:pPr>
        <w:pStyle w:val="1-"/>
        <w:numPr>
          <w:ilvl w:val="0"/>
          <w:numId w:val="7"/>
        </w:numPr>
      </w:pPr>
      <w:proofErr w:type="spellStart"/>
      <w:r>
        <w:t>access</w:t>
      </w:r>
      <w:proofErr w:type="spellEnd"/>
      <w:r>
        <w:t xml:space="preserve"> (резюме: 223, вакансии: 392);</w:t>
      </w:r>
    </w:p>
    <w:p w14:paraId="2167374F" w14:textId="15F53173" w:rsidR="003D6ABE" w:rsidRDefault="003D6ABE" w:rsidP="00E17314">
      <w:pPr>
        <w:pStyle w:val="1-"/>
        <w:numPr>
          <w:ilvl w:val="0"/>
          <w:numId w:val="7"/>
        </w:numPr>
      </w:pPr>
      <w:proofErr w:type="spellStart"/>
      <w:r>
        <w:lastRenderedPageBreak/>
        <w:t>powerpoint</w:t>
      </w:r>
      <w:proofErr w:type="spellEnd"/>
      <w:r>
        <w:t xml:space="preserve"> (резюме: 175, вакансии: 336);</w:t>
      </w:r>
    </w:p>
    <w:p w14:paraId="0FC196A3" w14:textId="7A76D93F" w:rsidR="003D6ABE" w:rsidRDefault="003D6ABE" w:rsidP="00E17314">
      <w:pPr>
        <w:pStyle w:val="1-"/>
        <w:numPr>
          <w:ilvl w:val="0"/>
          <w:numId w:val="7"/>
        </w:numPr>
      </w:pPr>
      <w:proofErr w:type="spellStart"/>
      <w:r>
        <w:t>tableau</w:t>
      </w:r>
      <w:proofErr w:type="spellEnd"/>
      <w:r>
        <w:t xml:space="preserve"> (резюме: 141, вакансии: 308);</w:t>
      </w:r>
    </w:p>
    <w:p w14:paraId="31D6F5FE" w14:textId="6FBEC1D1" w:rsidR="003D6ABE" w:rsidRDefault="003D6ABE" w:rsidP="00E17314">
      <w:pPr>
        <w:pStyle w:val="1-"/>
        <w:numPr>
          <w:ilvl w:val="0"/>
          <w:numId w:val="7"/>
        </w:numPr>
      </w:pPr>
      <w:proofErr w:type="spellStart"/>
      <w:r>
        <w:t>clients</w:t>
      </w:r>
      <w:proofErr w:type="spellEnd"/>
      <w:r>
        <w:t xml:space="preserve"> (резюме: 155, вакансии: 280)</w:t>
      </w:r>
      <w:r w:rsidR="006B13C1">
        <w:t>.</w:t>
      </w:r>
    </w:p>
    <w:p w14:paraId="14AFCE2E" w14:textId="1133384D" w:rsidR="003B2A17" w:rsidRDefault="003B2A17" w:rsidP="003B2A17">
      <w:pPr>
        <w:pStyle w:val="-"/>
      </w:pPr>
      <w:r>
        <w:rPr>
          <w:noProof/>
        </w:rPr>
        <w:drawing>
          <wp:inline distT="0" distB="0" distL="0" distR="0" wp14:anchorId="167AD146" wp14:editId="4FECB6F3">
            <wp:extent cx="5838825" cy="3122930"/>
            <wp:effectExtent l="0" t="0" r="9525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173" cy="3153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C4ACB" w14:textId="3DFC76E9" w:rsidR="003B2A17" w:rsidRPr="003B2A17" w:rsidRDefault="003B2A17" w:rsidP="003B2A17">
      <w:pPr>
        <w:pStyle w:val="-"/>
      </w:pPr>
      <w:r w:rsidRPr="003004AE">
        <w:t xml:space="preserve">Рисунок </w:t>
      </w:r>
      <w:r w:rsidR="009B56CC">
        <w:t>5</w:t>
      </w:r>
      <w:r w:rsidR="00B940D7">
        <w:t xml:space="preserve"> – Сопоставление навыков в резюме и вакансиях</w:t>
      </w:r>
    </w:p>
    <w:p w14:paraId="2E83012F" w14:textId="795433D0" w:rsidR="00A21A3F" w:rsidRPr="002B5442" w:rsidRDefault="006968FD" w:rsidP="00A21A3F">
      <w:pPr>
        <w:pStyle w:val="1-"/>
      </w:pPr>
      <w:r>
        <w:t xml:space="preserve">Умеренный дисбаланс данных (40% позитивных пар </w:t>
      </w:r>
      <w:r w:rsidR="00CA1D7B">
        <w:t>и 60% негативных) не критичен для обучения модели</w:t>
      </w:r>
      <w:r w:rsidR="00A21A3F">
        <w:t xml:space="preserve">, однако может повлияет на интерпретацию точности. </w:t>
      </w:r>
      <w:r w:rsidR="006B13C1">
        <w:t xml:space="preserve">Позитивных пар </w:t>
      </w:r>
      <w:r w:rsidR="005622F4">
        <w:t>–</w:t>
      </w:r>
      <w:r w:rsidR="006B13C1">
        <w:t xml:space="preserve"> </w:t>
      </w:r>
      <w:r w:rsidR="005622F4">
        <w:t>9936, негативных – 14904.</w:t>
      </w:r>
      <w:r w:rsidR="00A21A3F">
        <w:t xml:space="preserve"> Диаграмма </w:t>
      </w:r>
      <w:r w:rsidR="00233ED6">
        <w:t xml:space="preserve">распределения пар представлена на </w:t>
      </w:r>
      <w:r w:rsidR="00233ED6" w:rsidRPr="003004AE">
        <w:t xml:space="preserve">рисунке </w:t>
      </w:r>
      <w:r w:rsidR="003004AE">
        <w:t>6</w:t>
      </w:r>
      <w:r w:rsidR="00233ED6">
        <w:t>.</w:t>
      </w:r>
    </w:p>
    <w:p w14:paraId="18D18434" w14:textId="39ED0397" w:rsidR="00233ED6" w:rsidRPr="002B5442" w:rsidRDefault="004C0CC1" w:rsidP="004C0CC1">
      <w:pPr>
        <w:pStyle w:val="-"/>
      </w:pPr>
      <w:r>
        <w:rPr>
          <w:noProof/>
        </w:rPr>
        <w:drawing>
          <wp:inline distT="0" distB="0" distL="0" distR="0" wp14:anchorId="17362EDF" wp14:editId="66128762">
            <wp:extent cx="2943225" cy="2851340"/>
            <wp:effectExtent l="0" t="0" r="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25"/>
                    <a:stretch/>
                  </pic:blipFill>
                  <pic:spPr bwMode="auto">
                    <a:xfrm>
                      <a:off x="0" y="0"/>
                      <a:ext cx="2949320" cy="2857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AFE69A" w14:textId="07C934B4" w:rsidR="005622F4" w:rsidRDefault="004C0CC1" w:rsidP="00907672">
      <w:pPr>
        <w:pStyle w:val="-"/>
      </w:pPr>
      <w:r w:rsidRPr="003004AE">
        <w:t xml:space="preserve">Рисунок </w:t>
      </w:r>
      <w:r w:rsidR="009B56CC">
        <w:t>6</w:t>
      </w:r>
      <w:r>
        <w:t xml:space="preserve"> – Соотношение классов в парах</w:t>
      </w:r>
    </w:p>
    <w:p w14:paraId="4F21EF41" w14:textId="77777777" w:rsidR="00677B31" w:rsidRPr="006A630F" w:rsidRDefault="00677B31" w:rsidP="00677B31">
      <w:pPr>
        <w:pStyle w:val="1"/>
      </w:pPr>
      <w:bookmarkStart w:id="23" w:name="_Toc199903411"/>
      <w:r>
        <w:lastRenderedPageBreak/>
        <w:t xml:space="preserve">Обзор </w:t>
      </w:r>
      <w:proofErr w:type="spellStart"/>
      <w:r>
        <w:t>скоринговых</w:t>
      </w:r>
      <w:proofErr w:type="spellEnd"/>
      <w:r>
        <w:t xml:space="preserve"> моделей</w:t>
      </w:r>
      <w:bookmarkEnd w:id="23"/>
    </w:p>
    <w:p w14:paraId="63E48234" w14:textId="77777777" w:rsidR="00677B31" w:rsidRDefault="00677B31" w:rsidP="00677B31">
      <w:pPr>
        <w:pStyle w:val="2"/>
      </w:pPr>
      <w:bookmarkStart w:id="24" w:name="_Toc199903412"/>
      <w:r>
        <w:t>Линейная регрессия</w:t>
      </w:r>
      <w:bookmarkEnd w:id="24"/>
    </w:p>
    <w:p w14:paraId="5063ECD1" w14:textId="77777777" w:rsidR="00677B31" w:rsidRPr="005972E1" w:rsidRDefault="00677B31" w:rsidP="00677B31">
      <w:pPr>
        <w:pStyle w:val="1-"/>
      </w:pPr>
      <w:r w:rsidRPr="003D5988">
        <w:t xml:space="preserve">В рамках исследования традиционных методов оценки резюме была реализована </w:t>
      </w:r>
      <w:proofErr w:type="spellStart"/>
      <w:r w:rsidRPr="003D5988">
        <w:t>скоринговая</w:t>
      </w:r>
      <w:proofErr w:type="spellEnd"/>
      <w:r w:rsidRPr="003D5988">
        <w:t xml:space="preserve"> модель на основе логистической регрессии. Выбор данного алгоритма обусловлен его интерпретируемостью, что критически важно для HR-задач, требующих прозрачности принимаемых решений. Модель обучалась на комбинированных текстовых представлениях резюме и вакансий</w:t>
      </w:r>
      <w:r>
        <w:t xml:space="preserve"> (п. 3.1)</w:t>
      </w:r>
      <w:r w:rsidRPr="003D5988">
        <w:t>, векторизованных с помощью TF-IDF с учетом биграмм.</w:t>
      </w:r>
    </w:p>
    <w:p w14:paraId="2480E54B" w14:textId="64B1080C" w:rsidR="00677B31" w:rsidRPr="005972E1" w:rsidRDefault="00677B31" w:rsidP="00677B31">
      <w:pPr>
        <w:pStyle w:val="1-"/>
      </w:pPr>
      <w:r w:rsidRPr="00D34011">
        <w:t xml:space="preserve">Оптимизация </w:t>
      </w:r>
      <w:proofErr w:type="spellStart"/>
      <w:r w:rsidRPr="00D34011">
        <w:t>гиперпараметров</w:t>
      </w:r>
      <w:proofErr w:type="spellEnd"/>
      <w:r w:rsidRPr="00D34011">
        <w:t xml:space="preserve"> методом сетевого поиска выявила наилучшую конфигурацию: регуляризация L2 с коэффициентом C</w:t>
      </w:r>
      <w:r w:rsidR="00A6191D">
        <w:t xml:space="preserve"> </w:t>
      </w:r>
      <w:r w:rsidRPr="00D34011">
        <w:t>=</w:t>
      </w:r>
      <w:r w:rsidR="00A6191D">
        <w:t xml:space="preserve"> </w:t>
      </w:r>
      <w:r w:rsidRPr="00D34011">
        <w:t>1, что свидетельствует об умеренном уровне регуляризации, предотвращающей переобучение без излишнего упрощения модели.</w:t>
      </w:r>
    </w:p>
    <w:p w14:paraId="7E1EE614" w14:textId="3C9EE7FB" w:rsidR="00BE0151" w:rsidRDefault="00677B31" w:rsidP="00677B31">
      <w:pPr>
        <w:pStyle w:val="1-"/>
      </w:pPr>
      <w:r w:rsidRPr="003722A2">
        <w:t>Результаты тестирования (ROC-AUC = 0</w:t>
      </w:r>
      <w:r>
        <w:t>,</w:t>
      </w:r>
      <w:r w:rsidRPr="003722A2">
        <w:t>7</w:t>
      </w:r>
      <w:r w:rsidR="00E61372">
        <w:t>644</w:t>
      </w:r>
      <w:r w:rsidRPr="003722A2">
        <w:t>) демонстрируют способность модели</w:t>
      </w:r>
      <w:r w:rsidR="00296058">
        <w:t xml:space="preserve"> </w:t>
      </w:r>
      <w:r w:rsidR="00E61372">
        <w:t xml:space="preserve">вполне адекватно </w:t>
      </w:r>
      <w:r w:rsidR="00296058">
        <w:t>предсказывать релевантность</w:t>
      </w:r>
      <w:r w:rsidRPr="003722A2">
        <w:t xml:space="preserve"> резюме вакансии. </w:t>
      </w:r>
      <w:r w:rsidR="00096188">
        <w:t xml:space="preserve">Полные результаты </w:t>
      </w:r>
      <w:r w:rsidR="00545D9C" w:rsidRPr="005C796A">
        <w:t xml:space="preserve">представлены на рисунке </w:t>
      </w:r>
      <w:r w:rsidR="005C796A" w:rsidRPr="005C796A">
        <w:t>7</w:t>
      </w:r>
      <w:r w:rsidR="00545D9C" w:rsidRPr="005C796A">
        <w:t xml:space="preserve">. Также на рисунке </w:t>
      </w:r>
      <w:r w:rsidR="005C796A" w:rsidRPr="005C796A">
        <w:t>8</w:t>
      </w:r>
      <w:r w:rsidR="00545D9C" w:rsidRPr="005C796A">
        <w:t xml:space="preserve"> приводится </w:t>
      </w:r>
      <w:r w:rsidR="00545D9C" w:rsidRPr="005C796A">
        <w:rPr>
          <w:lang w:val="en-US"/>
        </w:rPr>
        <w:t>ROC</w:t>
      </w:r>
      <w:r w:rsidR="00545D9C" w:rsidRPr="005C796A">
        <w:t xml:space="preserve"> кривая</w:t>
      </w:r>
      <w:r w:rsidR="001C3501" w:rsidRPr="005C796A">
        <w:t xml:space="preserve">, на рисунке </w:t>
      </w:r>
      <w:r w:rsidR="005C796A" w:rsidRPr="005C796A">
        <w:t>9</w:t>
      </w:r>
      <w:r w:rsidR="001C3501" w:rsidRPr="005C796A">
        <w:t xml:space="preserve"> – матрица ошибок</w:t>
      </w:r>
      <w:r w:rsidR="00125BF2" w:rsidRPr="005C796A">
        <w:t xml:space="preserve">, а на рисунке </w:t>
      </w:r>
      <w:r w:rsidR="005C796A" w:rsidRPr="005C796A">
        <w:t>10</w:t>
      </w:r>
      <w:r w:rsidR="00125BF2">
        <w:t xml:space="preserve"> </w:t>
      </w:r>
      <w:r w:rsidR="005C796A">
        <w:t>–</w:t>
      </w:r>
      <w:r w:rsidR="00125BF2">
        <w:t xml:space="preserve"> </w:t>
      </w:r>
      <w:r w:rsidR="005C796A">
        <w:t xml:space="preserve">гистограмма распределения предсказанных вероятностей. </w:t>
      </w:r>
    </w:p>
    <w:p w14:paraId="3ADC46CC" w14:textId="2F94DD3F" w:rsidR="00545D9C" w:rsidRDefault="00545D9C" w:rsidP="00545D9C">
      <w:pPr>
        <w:pStyle w:val="-"/>
      </w:pPr>
      <w:r w:rsidRPr="00752831">
        <w:rPr>
          <w:noProof/>
        </w:rPr>
        <w:drawing>
          <wp:inline distT="0" distB="0" distL="0" distR="0" wp14:anchorId="7CF88B41" wp14:editId="660346DB">
            <wp:extent cx="4877481" cy="2905530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E17FA" w14:textId="7AFC1BC2" w:rsidR="00545D9C" w:rsidRDefault="00545D9C" w:rsidP="00545D9C">
      <w:pPr>
        <w:pStyle w:val="-"/>
      </w:pPr>
      <w:r w:rsidRPr="005C796A">
        <w:t xml:space="preserve">Рисунок </w:t>
      </w:r>
      <w:r w:rsidR="005C796A" w:rsidRPr="005C796A">
        <w:t>7</w:t>
      </w:r>
      <w:r w:rsidRPr="005C796A">
        <w:t xml:space="preserve"> –</w:t>
      </w:r>
      <w:r>
        <w:t xml:space="preserve"> Результат работы логистической регрессии</w:t>
      </w:r>
    </w:p>
    <w:p w14:paraId="5A3248EA" w14:textId="77777777" w:rsidR="00DA3D35" w:rsidRDefault="00DA3D35" w:rsidP="00DA3D35">
      <w:pPr>
        <w:pStyle w:val="1-"/>
      </w:pPr>
    </w:p>
    <w:p w14:paraId="618578A9" w14:textId="3A465954" w:rsidR="008D60CE" w:rsidRDefault="008D60CE" w:rsidP="00FD0D62">
      <w:pPr>
        <w:pStyle w:val="1-"/>
      </w:pPr>
      <w:r>
        <w:lastRenderedPageBreak/>
        <w:t>Precision для положительного класса (1</w:t>
      </w:r>
      <w:r w:rsidR="0038297D">
        <w:t>,</w:t>
      </w:r>
      <w:r>
        <w:t xml:space="preserve">0) составляет 0,60, то есть из всех предсказанных моделью релевантных пар примерно 60% действительно </w:t>
      </w:r>
      <w:proofErr w:type="spellStart"/>
      <w:r>
        <w:t>релевантны</w:t>
      </w:r>
      <w:proofErr w:type="spellEnd"/>
      <w:r>
        <w:t>. Это указывает на наличие некоторого количества ложноположительных срабатываний.</w:t>
      </w:r>
      <w:r w:rsidR="00FD0D62">
        <w:t xml:space="preserve"> </w:t>
      </w:r>
      <w:proofErr w:type="spellStart"/>
      <w:r>
        <w:t>Recall</w:t>
      </w:r>
      <w:proofErr w:type="spellEnd"/>
      <w:r>
        <w:t xml:space="preserve"> для положительного класса – 0,80, что означает, что модель успешно находит 80% всех релевантных пар, показывая хорошую чувствительность.</w:t>
      </w:r>
      <w:r w:rsidR="00FD0D62">
        <w:t xml:space="preserve"> </w:t>
      </w:r>
      <w:r w:rsidR="002D39FA">
        <w:t>Таким образом, модель демонстрирует высокую полноту при умеренной точности, что может быть полезно в задачах, когда важнее не пропустить релевантные пары, даже ценой некоторого количества ложных срабатываний.</w:t>
      </w:r>
    </w:p>
    <w:p w14:paraId="4866C50D" w14:textId="6996302E" w:rsidR="008D60CE" w:rsidRDefault="008D60CE" w:rsidP="008D60CE">
      <w:pPr>
        <w:pStyle w:val="1-"/>
      </w:pPr>
      <w:r>
        <w:t xml:space="preserve">F1-score (0,69) отражает компромисс между </w:t>
      </w:r>
      <w:proofErr w:type="spellStart"/>
      <w:r>
        <w:t>precision</w:t>
      </w:r>
      <w:proofErr w:type="spellEnd"/>
      <w:r>
        <w:t xml:space="preserve"> и </w:t>
      </w:r>
      <w:proofErr w:type="spellStart"/>
      <w:r>
        <w:t>recall</w:t>
      </w:r>
      <w:proofErr w:type="spellEnd"/>
      <w:r>
        <w:t>, демонстрируя сбалансированное качество.</w:t>
      </w:r>
    </w:p>
    <w:p w14:paraId="562860C2" w14:textId="58C3D1C4" w:rsidR="008D60CE" w:rsidRDefault="008D60CE" w:rsidP="00FD0D62">
      <w:pPr>
        <w:pStyle w:val="1-"/>
      </w:pPr>
      <w:r>
        <w:t>ROC AUC = 0,76 говорит о достаточно хорошем разделении классов моделью в целом.</w:t>
      </w:r>
    </w:p>
    <w:p w14:paraId="3E42489A" w14:textId="53281760" w:rsidR="00BE0151" w:rsidRDefault="00FD0D62" w:rsidP="00444D04">
      <w:pPr>
        <w:pStyle w:val="1-"/>
      </w:pPr>
      <w:r>
        <w:t>Из рисунка 7</w:t>
      </w:r>
      <w:r w:rsidR="008D60CE">
        <w:t xml:space="preserve"> видно, что для отрицательного класса (0</w:t>
      </w:r>
      <w:r w:rsidR="0038297D">
        <w:t>,</w:t>
      </w:r>
      <w:r w:rsidR="008D60CE">
        <w:t xml:space="preserve">0) </w:t>
      </w:r>
      <w:proofErr w:type="spellStart"/>
      <w:r w:rsidR="008D60CE">
        <w:t>precision</w:t>
      </w:r>
      <w:proofErr w:type="spellEnd"/>
      <w:r w:rsidR="008D60CE">
        <w:t xml:space="preserve"> выше (0</w:t>
      </w:r>
      <w:r>
        <w:t>,</w:t>
      </w:r>
      <w:r w:rsidR="008D60CE">
        <w:t xml:space="preserve">83), но </w:t>
      </w:r>
      <w:proofErr w:type="spellStart"/>
      <w:r w:rsidR="008D60CE">
        <w:t>recall</w:t>
      </w:r>
      <w:proofErr w:type="spellEnd"/>
      <w:r w:rsidR="008D60CE">
        <w:t xml:space="preserve"> ниже (0</w:t>
      </w:r>
      <w:r>
        <w:t>,</w:t>
      </w:r>
      <w:r w:rsidR="008D60CE">
        <w:t>65), что типично для несбалансированных задач, где модель более консервативна в предсказании положительного класса.</w:t>
      </w:r>
    </w:p>
    <w:p w14:paraId="344B69C4" w14:textId="77777777" w:rsidR="00677B31" w:rsidRDefault="00677B31" w:rsidP="00545D9C">
      <w:pPr>
        <w:pStyle w:val="-"/>
      </w:pPr>
      <w:r w:rsidRPr="00545D9C">
        <w:rPr>
          <w:noProof/>
        </w:rPr>
        <w:drawing>
          <wp:inline distT="0" distB="0" distL="0" distR="0" wp14:anchorId="53D2E666" wp14:editId="22E0C783">
            <wp:extent cx="4655741" cy="347662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489" cy="348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6002F" w14:textId="09F384E1" w:rsidR="00545D9C" w:rsidRPr="00545D9C" w:rsidRDefault="00545D9C" w:rsidP="00545D9C">
      <w:pPr>
        <w:pStyle w:val="-"/>
      </w:pPr>
      <w:r w:rsidRPr="005C796A">
        <w:t xml:space="preserve">Рисунок </w:t>
      </w:r>
      <w:r w:rsidR="005C796A" w:rsidRPr="005C796A">
        <w:t>8</w:t>
      </w:r>
      <w:r>
        <w:t xml:space="preserve"> – </w:t>
      </w:r>
      <w:r>
        <w:rPr>
          <w:lang w:val="en-US"/>
        </w:rPr>
        <w:t>ROC</w:t>
      </w:r>
      <w:r w:rsidRPr="00545D9C">
        <w:t>-</w:t>
      </w:r>
      <w:r>
        <w:t>кривая логистической регрессии</w:t>
      </w:r>
    </w:p>
    <w:p w14:paraId="4C2551E7" w14:textId="77777777" w:rsidR="00677B31" w:rsidRDefault="00677B31" w:rsidP="00677B31">
      <w:pPr>
        <w:pStyle w:val="-"/>
      </w:pPr>
      <w:r>
        <w:rPr>
          <w:noProof/>
        </w:rPr>
        <w:lastRenderedPageBreak/>
        <w:drawing>
          <wp:inline distT="0" distB="0" distL="0" distR="0" wp14:anchorId="4313ED9E" wp14:editId="333276F2">
            <wp:extent cx="4600575" cy="3820265"/>
            <wp:effectExtent l="0" t="0" r="0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5704" cy="3824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F95A7" w14:textId="747A6724" w:rsidR="001C3501" w:rsidRPr="001C3501" w:rsidRDefault="001C3501" w:rsidP="001C3501">
      <w:pPr>
        <w:pStyle w:val="-"/>
      </w:pPr>
      <w:r w:rsidRPr="005C796A">
        <w:t xml:space="preserve">Рисунок </w:t>
      </w:r>
      <w:r w:rsidR="005C796A" w:rsidRPr="005C796A">
        <w:t>9</w:t>
      </w:r>
      <w:r w:rsidRPr="005C796A">
        <w:t xml:space="preserve"> –</w:t>
      </w:r>
      <w:r>
        <w:t xml:space="preserve"> Матрица ошибок логистической регрессии</w:t>
      </w:r>
    </w:p>
    <w:p w14:paraId="4EC3F29E" w14:textId="77777777" w:rsidR="00677B31" w:rsidRDefault="00677B31" w:rsidP="00677B31">
      <w:pPr>
        <w:pStyle w:val="-"/>
      </w:pPr>
      <w:r>
        <w:rPr>
          <w:noProof/>
        </w:rPr>
        <w:drawing>
          <wp:inline distT="0" distB="0" distL="0" distR="0" wp14:anchorId="174DD279" wp14:editId="6D7B2D67">
            <wp:extent cx="5203825" cy="3704926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57"/>
                    <a:stretch/>
                  </pic:blipFill>
                  <pic:spPr bwMode="auto">
                    <a:xfrm>
                      <a:off x="0" y="0"/>
                      <a:ext cx="5212298" cy="3710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3F8039" w14:textId="43738DF2" w:rsidR="00677B31" w:rsidRDefault="005C796A" w:rsidP="005C796A">
      <w:pPr>
        <w:pStyle w:val="-"/>
      </w:pPr>
      <w:r>
        <w:t xml:space="preserve">Рисунок 10 – </w:t>
      </w:r>
      <w:r w:rsidR="00F20605">
        <w:t>Р</w:t>
      </w:r>
      <w:r>
        <w:t>аспределение предсказанных вероятностей</w:t>
      </w:r>
    </w:p>
    <w:p w14:paraId="32C7C26C" w14:textId="77777777" w:rsidR="00677B31" w:rsidRDefault="00677B31" w:rsidP="00444D04">
      <w:pPr>
        <w:pStyle w:val="1-"/>
        <w:ind w:firstLine="0"/>
      </w:pPr>
    </w:p>
    <w:p w14:paraId="347A6E3F" w14:textId="77777777" w:rsidR="00677B31" w:rsidRDefault="00677B31" w:rsidP="00677B31">
      <w:pPr>
        <w:pStyle w:val="2"/>
      </w:pPr>
      <w:bookmarkStart w:id="25" w:name="_Toc199903413"/>
      <w:r>
        <w:lastRenderedPageBreak/>
        <w:t xml:space="preserve">Градиентный </w:t>
      </w:r>
      <w:proofErr w:type="spellStart"/>
      <w:r>
        <w:t>бустинг</w:t>
      </w:r>
      <w:bookmarkEnd w:id="25"/>
      <w:proofErr w:type="spellEnd"/>
    </w:p>
    <w:p w14:paraId="46B70F4F" w14:textId="59BB3F1A" w:rsidR="00815CE3" w:rsidRPr="00815CE3" w:rsidRDefault="002B2BCA" w:rsidP="00815CE3">
      <w:pPr>
        <w:pStyle w:val="1-"/>
        <w:rPr>
          <w:rFonts w:ascii="Courier New" w:hAnsi="Courier New" w:cs="Courier New"/>
          <w:sz w:val="21"/>
          <w:szCs w:val="21"/>
        </w:rPr>
      </w:pPr>
      <w:r>
        <w:t xml:space="preserve">Далее рассматривалась модель градиентного </w:t>
      </w:r>
      <w:proofErr w:type="spellStart"/>
      <w:r>
        <w:t>бустинга</w:t>
      </w:r>
      <w:proofErr w:type="spellEnd"/>
      <w:r>
        <w:t xml:space="preserve"> </w:t>
      </w:r>
      <w:r w:rsidR="00815CE3">
        <w:t xml:space="preserve">на основе деревьев решений, реализованная в </w:t>
      </w:r>
      <w:proofErr w:type="spellStart"/>
      <w:proofErr w:type="gramStart"/>
      <w:r w:rsidR="00815CE3" w:rsidRPr="00815CE3">
        <w:t>sklearn.ensemble</w:t>
      </w:r>
      <w:proofErr w:type="gramEnd"/>
      <w:r w:rsidR="00815CE3" w:rsidRPr="00815CE3">
        <w:t>.GradientBoostingClassifier</w:t>
      </w:r>
      <w:proofErr w:type="spellEnd"/>
      <w:r w:rsidR="00815CE3">
        <w:rPr>
          <w:rFonts w:ascii="Courier New" w:hAnsi="Courier New" w:cs="Courier New"/>
          <w:sz w:val="21"/>
          <w:szCs w:val="21"/>
        </w:rPr>
        <w:t xml:space="preserve">. </w:t>
      </w:r>
    </w:p>
    <w:p w14:paraId="15C997DB" w14:textId="77777777" w:rsidR="00B06816" w:rsidRDefault="009D46AC" w:rsidP="00B06816">
      <w:pPr>
        <w:pStyle w:val="1-"/>
      </w:pPr>
      <w:r w:rsidRPr="009D46AC">
        <w:t>Входными данными для модели служат TF-IDF векторы, полученные из текстов резюме и вакансий</w:t>
      </w:r>
      <w:r>
        <w:t>.</w:t>
      </w:r>
      <w:r w:rsidR="00DD093A">
        <w:t xml:space="preserve"> </w:t>
      </w:r>
      <w:r w:rsidR="00DD093A" w:rsidRPr="00DD093A">
        <w:t>Модель обучается минимизировать логарифмическую функцию потерь (логистическую регрессию) для бинарной классификации</w:t>
      </w:r>
      <w:r w:rsidR="00DD093A">
        <w:t>.</w:t>
      </w:r>
    </w:p>
    <w:p w14:paraId="3F718D03" w14:textId="77777777" w:rsidR="00FC689A" w:rsidRDefault="00677B31" w:rsidP="00B06816">
      <w:pPr>
        <w:pStyle w:val="1-"/>
      </w:pPr>
      <w:r w:rsidRPr="00E70860">
        <w:t xml:space="preserve">Обучение проводилось </w:t>
      </w:r>
      <w:r w:rsidR="0086240D">
        <w:t xml:space="preserve">со следующими </w:t>
      </w:r>
      <w:proofErr w:type="spellStart"/>
      <w:r w:rsidR="0086240D">
        <w:t>гиперпараметрами</w:t>
      </w:r>
      <w:proofErr w:type="spellEnd"/>
      <w:r w:rsidRPr="00E70860">
        <w:t xml:space="preserve">: </w:t>
      </w:r>
    </w:p>
    <w:p w14:paraId="1704B2B5" w14:textId="719BF3DC" w:rsidR="00FC689A" w:rsidRDefault="00937D4A" w:rsidP="00BE186A">
      <w:pPr>
        <w:pStyle w:val="1-"/>
        <w:numPr>
          <w:ilvl w:val="0"/>
          <w:numId w:val="9"/>
        </w:numPr>
      </w:pPr>
      <w:r>
        <w:t>количество деревьев – 100</w:t>
      </w:r>
      <w:r w:rsidR="00FC689A">
        <w:t>;</w:t>
      </w:r>
    </w:p>
    <w:p w14:paraId="417B233E" w14:textId="44173363" w:rsidR="00CD7905" w:rsidRDefault="00CD7905" w:rsidP="00BE186A">
      <w:pPr>
        <w:pStyle w:val="1-"/>
        <w:numPr>
          <w:ilvl w:val="0"/>
          <w:numId w:val="9"/>
        </w:numPr>
      </w:pPr>
      <w:r>
        <w:t>скорость обучения – 0,1.</w:t>
      </w:r>
    </w:p>
    <w:p w14:paraId="6680802F" w14:textId="14BAB659" w:rsidR="00677B31" w:rsidRPr="00DF6B26" w:rsidRDefault="00677B31" w:rsidP="00FC689A">
      <w:pPr>
        <w:pStyle w:val="1-"/>
      </w:pPr>
      <w:r w:rsidRPr="00E70860">
        <w:t xml:space="preserve">Модель демонстрирует стабильную сходимость с ROC-AUC </w:t>
      </w:r>
      <w:r w:rsidR="004A203D">
        <w:t xml:space="preserve">= </w:t>
      </w:r>
      <w:r w:rsidRPr="00E70860">
        <w:t>0</w:t>
      </w:r>
      <w:r>
        <w:t>,</w:t>
      </w:r>
      <w:r w:rsidRPr="00E70860">
        <w:t>7</w:t>
      </w:r>
      <w:r w:rsidR="004A203D">
        <w:t>90</w:t>
      </w:r>
      <w:r w:rsidR="00A0180F">
        <w:t xml:space="preserve">2, что свидетельствует о хорошей способности модели </w:t>
      </w:r>
      <w:r w:rsidR="009A5258">
        <w:t>к сепарации</w:t>
      </w:r>
      <w:r w:rsidR="00A0180F">
        <w:t xml:space="preserve"> класс</w:t>
      </w:r>
      <w:r w:rsidR="009A5258">
        <w:t>ов</w:t>
      </w:r>
      <w:r w:rsidR="00A0180F">
        <w:t>, превосходя линейную регрессию (</w:t>
      </w:r>
      <w:r w:rsidR="00A0180F">
        <w:rPr>
          <w:lang w:val="en-US"/>
        </w:rPr>
        <w:t>ROC</w:t>
      </w:r>
      <w:r w:rsidR="00A81801">
        <w:t>-</w:t>
      </w:r>
      <w:r w:rsidR="00A0180F">
        <w:rPr>
          <w:lang w:val="en-US"/>
        </w:rPr>
        <w:t>AUC</w:t>
      </w:r>
      <w:r w:rsidR="00A0180F" w:rsidRPr="00DF6B26">
        <w:t xml:space="preserve"> = </w:t>
      </w:r>
      <w:r w:rsidR="00A81801" w:rsidRPr="00DF6B26">
        <w:t>0,76).</w:t>
      </w:r>
    </w:p>
    <w:p w14:paraId="25ABCFC0" w14:textId="4687AC8F" w:rsidR="005A3BA5" w:rsidRDefault="005A3BA5" w:rsidP="00FC689A">
      <w:pPr>
        <w:pStyle w:val="1-"/>
      </w:pPr>
      <w:r w:rsidRPr="005A3BA5">
        <w:t>Precision (0</w:t>
      </w:r>
      <w:r>
        <w:t>,</w:t>
      </w:r>
      <w:r w:rsidRPr="005A3BA5">
        <w:t xml:space="preserve">6431) и </w:t>
      </w:r>
      <w:proofErr w:type="spellStart"/>
      <w:r w:rsidRPr="005A3BA5">
        <w:t>Recall</w:t>
      </w:r>
      <w:proofErr w:type="spellEnd"/>
      <w:r w:rsidRPr="005A3BA5">
        <w:t xml:space="preserve"> (0</w:t>
      </w:r>
      <w:r>
        <w:t>,</w:t>
      </w:r>
      <w:r w:rsidRPr="005A3BA5">
        <w:t>6774) для положительного класса сбалансированы, что говорит о более равномерном соотношении ложноположительных и ложноотрицательных ошибок по сравнению с линейной моделью.</w:t>
      </w:r>
    </w:p>
    <w:p w14:paraId="341E4F5F" w14:textId="2A3A0E84" w:rsidR="00825843" w:rsidRDefault="00825843" w:rsidP="00825843">
      <w:pPr>
        <w:pStyle w:val="1-"/>
      </w:pPr>
      <w:r>
        <w:t xml:space="preserve">Полные результаты </w:t>
      </w:r>
      <w:r w:rsidRPr="005C796A">
        <w:t xml:space="preserve">представлены на рисунке </w:t>
      </w:r>
      <w:r>
        <w:t>11</w:t>
      </w:r>
      <w:r w:rsidRPr="005C796A">
        <w:t xml:space="preserve">. Также на рисунке </w:t>
      </w:r>
      <w:r>
        <w:t>12</w:t>
      </w:r>
      <w:r w:rsidRPr="005C796A">
        <w:t xml:space="preserve"> приводится </w:t>
      </w:r>
      <w:r w:rsidRPr="005C796A">
        <w:rPr>
          <w:lang w:val="en-US"/>
        </w:rPr>
        <w:t>ROC</w:t>
      </w:r>
      <w:r w:rsidRPr="005C796A">
        <w:t xml:space="preserve"> кривая, на рисунке </w:t>
      </w:r>
      <w:r>
        <w:t>13</w:t>
      </w:r>
      <w:r w:rsidRPr="005C796A">
        <w:t xml:space="preserve"> – матрица ошибок, а на рисунке 1</w:t>
      </w:r>
      <w:r>
        <w:t xml:space="preserve">4 – гистограмма распределения предсказанных вероятностей. </w:t>
      </w:r>
    </w:p>
    <w:p w14:paraId="40364231" w14:textId="337B911A" w:rsidR="00825843" w:rsidRDefault="00397394" w:rsidP="00397394">
      <w:pPr>
        <w:pStyle w:val="-"/>
      </w:pPr>
      <w:r w:rsidRPr="00397394">
        <w:rPr>
          <w:noProof/>
        </w:rPr>
        <w:drawing>
          <wp:inline distT="0" distB="0" distL="0" distR="0" wp14:anchorId="267A6C49" wp14:editId="7DA476DF">
            <wp:extent cx="4371975" cy="2833040"/>
            <wp:effectExtent l="0" t="0" r="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8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F5873" w14:textId="0944EA6D" w:rsidR="00825843" w:rsidRDefault="00397394" w:rsidP="009A5258">
      <w:pPr>
        <w:pStyle w:val="-"/>
      </w:pPr>
      <w:r>
        <w:t xml:space="preserve">Рисунок 11 – Результат работы градиентного </w:t>
      </w:r>
      <w:proofErr w:type="spellStart"/>
      <w:r>
        <w:t>бустинга</w:t>
      </w:r>
      <w:proofErr w:type="spellEnd"/>
    </w:p>
    <w:p w14:paraId="03D36EED" w14:textId="77777777" w:rsidR="00677B31" w:rsidRDefault="00677B31" w:rsidP="00677B31">
      <w:pPr>
        <w:pStyle w:val="-"/>
      </w:pPr>
      <w:r>
        <w:rPr>
          <w:noProof/>
        </w:rPr>
        <w:lastRenderedPageBreak/>
        <w:drawing>
          <wp:inline distT="0" distB="0" distL="0" distR="0" wp14:anchorId="41B66631" wp14:editId="774687CD">
            <wp:extent cx="5114925" cy="3629016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88"/>
                    <a:stretch/>
                  </pic:blipFill>
                  <pic:spPr bwMode="auto">
                    <a:xfrm>
                      <a:off x="0" y="0"/>
                      <a:ext cx="5121620" cy="3633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532FE5" w14:textId="4800011C" w:rsidR="00677B31" w:rsidRDefault="009A5258" w:rsidP="009A5258">
      <w:pPr>
        <w:pStyle w:val="-"/>
      </w:pPr>
      <w:r>
        <w:t xml:space="preserve">Рисунок 12 – </w:t>
      </w:r>
      <w:r>
        <w:rPr>
          <w:lang w:val="en-US"/>
        </w:rPr>
        <w:t>ROC</w:t>
      </w:r>
      <w:r>
        <w:t xml:space="preserve">-кривая градиентного </w:t>
      </w:r>
      <w:proofErr w:type="spellStart"/>
      <w:r>
        <w:t>бустинга</w:t>
      </w:r>
      <w:proofErr w:type="spellEnd"/>
    </w:p>
    <w:p w14:paraId="4F614E11" w14:textId="77777777" w:rsidR="00677B31" w:rsidRDefault="00677B31" w:rsidP="00677B31">
      <w:pPr>
        <w:pStyle w:val="-"/>
      </w:pPr>
      <w:r>
        <w:rPr>
          <w:noProof/>
        </w:rPr>
        <w:drawing>
          <wp:inline distT="0" distB="0" distL="0" distR="0" wp14:anchorId="4B1D3592" wp14:editId="1F5460FD">
            <wp:extent cx="5047799" cy="3934460"/>
            <wp:effectExtent l="0" t="0" r="635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35"/>
                    <a:stretch/>
                  </pic:blipFill>
                  <pic:spPr bwMode="auto">
                    <a:xfrm>
                      <a:off x="0" y="0"/>
                      <a:ext cx="5052769" cy="3938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BA28BC" w14:textId="4031B6D1" w:rsidR="009A5258" w:rsidRPr="009A5258" w:rsidRDefault="009A5258" w:rsidP="009A5258">
      <w:pPr>
        <w:pStyle w:val="-"/>
      </w:pPr>
      <w:r>
        <w:t xml:space="preserve">Рисунок 13 </w:t>
      </w:r>
      <w:r w:rsidR="00E32326">
        <w:t>–</w:t>
      </w:r>
      <w:r>
        <w:t xml:space="preserve"> </w:t>
      </w:r>
      <w:r w:rsidR="00E32326">
        <w:t xml:space="preserve">Матрица ошибок градиентного </w:t>
      </w:r>
      <w:proofErr w:type="spellStart"/>
      <w:r w:rsidR="00E32326">
        <w:t>бустинга</w:t>
      </w:r>
      <w:proofErr w:type="spellEnd"/>
    </w:p>
    <w:p w14:paraId="62FCAEE7" w14:textId="77777777" w:rsidR="00677B31" w:rsidRDefault="00677B31" w:rsidP="00677B31">
      <w:pPr>
        <w:pStyle w:val="-"/>
      </w:pPr>
      <w:r>
        <w:rPr>
          <w:noProof/>
        </w:rPr>
        <w:lastRenderedPageBreak/>
        <w:drawing>
          <wp:inline distT="0" distB="0" distL="0" distR="0" wp14:anchorId="33C554EB" wp14:editId="21E58F3F">
            <wp:extent cx="5939790" cy="4206875"/>
            <wp:effectExtent l="0" t="0" r="3810" b="317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54"/>
                    <a:stretch/>
                  </pic:blipFill>
                  <pic:spPr bwMode="auto">
                    <a:xfrm>
                      <a:off x="0" y="0"/>
                      <a:ext cx="5939790" cy="420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83BBBF" w14:textId="39F1EB49" w:rsidR="00057340" w:rsidRPr="00057340" w:rsidRDefault="00057340" w:rsidP="00057340">
      <w:pPr>
        <w:pStyle w:val="-"/>
      </w:pPr>
      <w:r>
        <w:t xml:space="preserve">Рисунок 14 </w:t>
      </w:r>
      <w:r w:rsidR="00CA6F9D">
        <w:t>–</w:t>
      </w:r>
      <w:r>
        <w:t xml:space="preserve"> </w:t>
      </w:r>
      <w:r w:rsidR="00CA6F9D">
        <w:t>Распределение предсказанных вероятностей</w:t>
      </w:r>
      <w:r w:rsidR="00CA5B92">
        <w:t xml:space="preserve"> градиентного </w:t>
      </w:r>
      <w:proofErr w:type="spellStart"/>
      <w:r w:rsidR="00CA5B92">
        <w:t>бустинга</w:t>
      </w:r>
      <w:proofErr w:type="spellEnd"/>
    </w:p>
    <w:p w14:paraId="30E1A981" w14:textId="77777777" w:rsidR="009B4F87" w:rsidRDefault="009B4F87" w:rsidP="009B4F87">
      <w:pPr>
        <w:pStyle w:val="1-"/>
      </w:pPr>
      <w:r>
        <w:t xml:space="preserve">Также на рисунке 13 можно видеть, что градиентный </w:t>
      </w:r>
      <w:proofErr w:type="spellStart"/>
      <w:r>
        <w:t>бустинг</w:t>
      </w:r>
      <w:proofErr w:type="spellEnd"/>
      <w:r>
        <w:t xml:space="preserve"> дает гораздо меньшее количество ложноположительных срабатываний (примерно на 30%), чем логистическая регрессия.</w:t>
      </w:r>
    </w:p>
    <w:p w14:paraId="1DECBD27" w14:textId="56532E74" w:rsidR="00677B31" w:rsidRPr="00FD7F4E" w:rsidRDefault="00A36D43" w:rsidP="00FB729F">
      <w:pPr>
        <w:pStyle w:val="1-"/>
      </w:pPr>
      <w:r>
        <w:t>Таким образом, г</w:t>
      </w:r>
      <w:r w:rsidRPr="00A36D43">
        <w:t xml:space="preserve">радиентный </w:t>
      </w:r>
      <w:proofErr w:type="spellStart"/>
      <w:r w:rsidRPr="00A36D43">
        <w:t>бустинг</w:t>
      </w:r>
      <w:proofErr w:type="spellEnd"/>
      <w:r w:rsidRPr="00A36D43">
        <w:t xml:space="preserve"> демонстрирует хороший компромисс между качеством и вычислительной сложностью, что делает е</w:t>
      </w:r>
      <w:r w:rsidR="002A57E4">
        <w:t>го</w:t>
      </w:r>
      <w:r w:rsidRPr="00A36D43">
        <w:t xml:space="preserve"> </w:t>
      </w:r>
      <w:r w:rsidR="002A57E4">
        <w:t>более приемлемым</w:t>
      </w:r>
      <w:r w:rsidRPr="00A36D43">
        <w:t xml:space="preserve"> для практического применения</w:t>
      </w:r>
      <w:r w:rsidR="00FD7F4E" w:rsidRPr="00FD7F4E">
        <w:t>.</w:t>
      </w:r>
    </w:p>
    <w:p w14:paraId="1E213432" w14:textId="77777777" w:rsidR="00677B31" w:rsidRDefault="00677B31" w:rsidP="00677B31">
      <w:pPr>
        <w:pStyle w:val="2"/>
      </w:pPr>
      <w:bookmarkStart w:id="26" w:name="_Toc199903414"/>
      <w:r>
        <w:t>Случайный лес</w:t>
      </w:r>
      <w:bookmarkEnd w:id="26"/>
    </w:p>
    <w:p w14:paraId="628E3598" w14:textId="01A64A40" w:rsidR="00FB729F" w:rsidRDefault="00FB729F" w:rsidP="00FB729F">
      <w:pPr>
        <w:pStyle w:val="1-"/>
      </w:pPr>
      <w:r>
        <w:t xml:space="preserve">Рассмотрим также модель случайного леса. </w:t>
      </w:r>
      <w:r w:rsidR="002311B9" w:rsidRPr="002311B9">
        <w:t xml:space="preserve">Основная идея случайного леса заключается в снижении переобучения и повышении устойчивости модели за счёт случайного выбора </w:t>
      </w:r>
      <w:proofErr w:type="spellStart"/>
      <w:r w:rsidR="002311B9" w:rsidRPr="002311B9">
        <w:t>подвыборок</w:t>
      </w:r>
      <w:proofErr w:type="spellEnd"/>
      <w:r w:rsidR="002311B9" w:rsidRPr="002311B9">
        <w:t xml:space="preserve"> данных и подмножеств признаков при построении каждого дерева.</w:t>
      </w:r>
    </w:p>
    <w:p w14:paraId="170C0309" w14:textId="3631ED6B" w:rsidR="00057340" w:rsidRDefault="00057340" w:rsidP="00FB729F">
      <w:pPr>
        <w:pStyle w:val="1-"/>
      </w:pPr>
      <w:r>
        <w:t xml:space="preserve">Количество деревьев, как и для случая градиентного </w:t>
      </w:r>
      <w:proofErr w:type="spellStart"/>
      <w:r>
        <w:t>бустинга</w:t>
      </w:r>
      <w:proofErr w:type="spellEnd"/>
      <w:r>
        <w:t xml:space="preserve"> – 100. </w:t>
      </w:r>
    </w:p>
    <w:p w14:paraId="246EFA66" w14:textId="6B54266E" w:rsidR="00057340" w:rsidRPr="00FB729F" w:rsidRDefault="00057340" w:rsidP="00544D75">
      <w:pPr>
        <w:pStyle w:val="1-"/>
      </w:pPr>
      <w:r>
        <w:lastRenderedPageBreak/>
        <w:t xml:space="preserve">Полные результаты </w:t>
      </w:r>
      <w:r w:rsidRPr="005C796A">
        <w:t xml:space="preserve">представлены на рисунке </w:t>
      </w:r>
      <w:r>
        <w:t>1</w:t>
      </w:r>
      <w:r w:rsidR="00CA6F9D">
        <w:t>5</w:t>
      </w:r>
      <w:r w:rsidRPr="005C796A">
        <w:t xml:space="preserve">. Также на рисунке </w:t>
      </w:r>
      <w:r>
        <w:t>1</w:t>
      </w:r>
      <w:r w:rsidR="00CA6F9D">
        <w:t xml:space="preserve">6 </w:t>
      </w:r>
      <w:r w:rsidRPr="005C796A">
        <w:t xml:space="preserve">приводится </w:t>
      </w:r>
      <w:r w:rsidRPr="005C796A">
        <w:rPr>
          <w:lang w:val="en-US"/>
        </w:rPr>
        <w:t>ROC</w:t>
      </w:r>
      <w:r w:rsidRPr="005C796A">
        <w:t xml:space="preserve"> кривая, на рисунке </w:t>
      </w:r>
      <w:r>
        <w:t>1</w:t>
      </w:r>
      <w:r w:rsidR="00CA6F9D">
        <w:t>7</w:t>
      </w:r>
      <w:r w:rsidRPr="005C796A">
        <w:t xml:space="preserve"> – матрица ошибок, а на рисунке 1</w:t>
      </w:r>
      <w:r w:rsidR="00CA6F9D">
        <w:t>8</w:t>
      </w:r>
      <w:r>
        <w:t xml:space="preserve"> – гистограмма распределения предсказанных вероятностей. </w:t>
      </w:r>
    </w:p>
    <w:p w14:paraId="7ADC3063" w14:textId="77777777" w:rsidR="00677B31" w:rsidRDefault="00677B31" w:rsidP="00677B31">
      <w:pPr>
        <w:pStyle w:val="-"/>
      </w:pPr>
      <w:r w:rsidRPr="00237BFB">
        <w:rPr>
          <w:noProof/>
        </w:rPr>
        <w:drawing>
          <wp:inline distT="0" distB="0" distL="0" distR="0" wp14:anchorId="60616EC7" wp14:editId="1085DFC4">
            <wp:extent cx="4371139" cy="303847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73598" cy="3040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7BDBC" w14:textId="663B1F8E" w:rsidR="00544D75" w:rsidRPr="00544D75" w:rsidRDefault="00544D75" w:rsidP="00544D75">
      <w:pPr>
        <w:pStyle w:val="-"/>
      </w:pPr>
      <w:r>
        <w:t>Рисунок 15 – Результат работы случайного леса</w:t>
      </w:r>
    </w:p>
    <w:p w14:paraId="6C393814" w14:textId="77777777" w:rsidR="00677B31" w:rsidRDefault="00677B31" w:rsidP="00677B31">
      <w:pPr>
        <w:pStyle w:val="-"/>
      </w:pPr>
      <w:r>
        <w:rPr>
          <w:noProof/>
        </w:rPr>
        <w:drawing>
          <wp:inline distT="0" distB="0" distL="0" distR="0" wp14:anchorId="7EB282C8" wp14:editId="19981080">
            <wp:extent cx="5254387" cy="3723640"/>
            <wp:effectExtent l="0" t="0" r="381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98"/>
                    <a:stretch/>
                  </pic:blipFill>
                  <pic:spPr bwMode="auto">
                    <a:xfrm>
                      <a:off x="0" y="0"/>
                      <a:ext cx="5262905" cy="3729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8658F0" w14:textId="65B61660" w:rsidR="00544D75" w:rsidRPr="00544D75" w:rsidRDefault="00544D75" w:rsidP="00544D75">
      <w:pPr>
        <w:pStyle w:val="-"/>
      </w:pPr>
      <w:r>
        <w:t xml:space="preserve">Рисунок 16 – </w:t>
      </w:r>
      <w:r>
        <w:rPr>
          <w:lang w:val="en-US"/>
        </w:rPr>
        <w:t>ROC</w:t>
      </w:r>
      <w:r>
        <w:t xml:space="preserve">-кривая </w:t>
      </w:r>
      <w:r w:rsidR="00CA5B92">
        <w:t>случайного леса</w:t>
      </w:r>
    </w:p>
    <w:p w14:paraId="6A2949AE" w14:textId="77777777" w:rsidR="00677B31" w:rsidRDefault="00677B31" w:rsidP="00677B31">
      <w:pPr>
        <w:pStyle w:val="-"/>
      </w:pPr>
      <w:r>
        <w:rPr>
          <w:noProof/>
        </w:rPr>
        <w:lastRenderedPageBreak/>
        <w:drawing>
          <wp:inline distT="0" distB="0" distL="0" distR="0" wp14:anchorId="1EEC7A87" wp14:editId="673FF635">
            <wp:extent cx="4771390" cy="3723984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10"/>
                    <a:stretch/>
                  </pic:blipFill>
                  <pic:spPr bwMode="auto">
                    <a:xfrm>
                      <a:off x="0" y="0"/>
                      <a:ext cx="4776456" cy="3727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FFD9E3" w14:textId="5264354E" w:rsidR="00CA5B92" w:rsidRPr="00CA5B92" w:rsidRDefault="00CA5B92" w:rsidP="00CA5B92">
      <w:pPr>
        <w:pStyle w:val="-"/>
      </w:pPr>
      <w:r>
        <w:t>Рисунок 17 – Матрица ошибок случайного леса</w:t>
      </w:r>
    </w:p>
    <w:p w14:paraId="3F9EEE1F" w14:textId="4461B36F" w:rsidR="00677B31" w:rsidRDefault="00677B31" w:rsidP="007839FB">
      <w:pPr>
        <w:pStyle w:val="-"/>
      </w:pPr>
      <w:r>
        <w:rPr>
          <w:noProof/>
        </w:rPr>
        <w:drawing>
          <wp:inline distT="0" distB="0" distL="0" distR="0" wp14:anchorId="3F7C0538" wp14:editId="5DA457B9">
            <wp:extent cx="5152352" cy="3656965"/>
            <wp:effectExtent l="0" t="0" r="0" b="63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52"/>
                    <a:stretch/>
                  </pic:blipFill>
                  <pic:spPr bwMode="auto">
                    <a:xfrm>
                      <a:off x="0" y="0"/>
                      <a:ext cx="5160987" cy="3663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D2A2C9" w14:textId="2638F5F4" w:rsidR="00CA5B92" w:rsidRDefault="00CA5B92" w:rsidP="00CA5B92">
      <w:pPr>
        <w:pStyle w:val="-"/>
      </w:pPr>
      <w:r>
        <w:t>Рисунок 18 – Распределение предсказанных вероятностей случайного леса</w:t>
      </w:r>
    </w:p>
    <w:p w14:paraId="32515327" w14:textId="026712E4" w:rsidR="00374355" w:rsidRDefault="00374355" w:rsidP="0015200A">
      <w:pPr>
        <w:pStyle w:val="1-"/>
      </w:pPr>
      <w:proofErr w:type="spellStart"/>
      <w:r w:rsidRPr="00374355">
        <w:t>Accuracy</w:t>
      </w:r>
      <w:proofErr w:type="spellEnd"/>
      <w:r w:rsidRPr="00374355">
        <w:t xml:space="preserve"> = 0</w:t>
      </w:r>
      <w:r>
        <w:t>,</w:t>
      </w:r>
      <w:r w:rsidRPr="00374355">
        <w:t xml:space="preserve">7128 означает, что модель правильно классифицирует около 71% примеров, что сопоставимо с градиентным </w:t>
      </w:r>
      <w:proofErr w:type="spellStart"/>
      <w:r w:rsidRPr="00374355">
        <w:t>бустингом</w:t>
      </w:r>
      <w:proofErr w:type="spellEnd"/>
      <w:r w:rsidRPr="00374355">
        <w:t xml:space="preserve"> и лучше, чем у простой линейной регрессии.</w:t>
      </w:r>
    </w:p>
    <w:p w14:paraId="3AEB996D" w14:textId="24D24943" w:rsidR="0015200A" w:rsidRDefault="00374355" w:rsidP="0015200A">
      <w:pPr>
        <w:pStyle w:val="1-"/>
      </w:pPr>
      <w:r w:rsidRPr="00374355">
        <w:lastRenderedPageBreak/>
        <w:t>Precision (0</w:t>
      </w:r>
      <w:r>
        <w:t>,</w:t>
      </w:r>
      <w:r w:rsidRPr="00374355">
        <w:t xml:space="preserve">63) и </w:t>
      </w:r>
      <w:proofErr w:type="spellStart"/>
      <w:r w:rsidRPr="00374355">
        <w:t>Recall</w:t>
      </w:r>
      <w:proofErr w:type="spellEnd"/>
      <w:r w:rsidRPr="00374355">
        <w:t xml:space="preserve"> (0</w:t>
      </w:r>
      <w:r>
        <w:t>,</w:t>
      </w:r>
      <w:r w:rsidRPr="00374355">
        <w:t>68) для положительного класса показывают сбалансированное качество: модель достаточно точно определяет релевантные пары, при этом не пропуская значительную часть положительных примеров.</w:t>
      </w:r>
    </w:p>
    <w:p w14:paraId="56508C48" w14:textId="226612AC" w:rsidR="00374355" w:rsidRDefault="00E14165" w:rsidP="0015200A">
      <w:pPr>
        <w:pStyle w:val="1-"/>
      </w:pPr>
      <w:r w:rsidRPr="00E14165">
        <w:t>ROC AUC = 0</w:t>
      </w:r>
      <w:r>
        <w:t>,</w:t>
      </w:r>
      <w:r w:rsidRPr="00E14165">
        <w:t xml:space="preserve">7860 демонстрирует хорошую способность модели разделять классы, что близко к результатам градиентного </w:t>
      </w:r>
      <w:proofErr w:type="spellStart"/>
      <w:r w:rsidRPr="00E14165">
        <w:t>бустинга</w:t>
      </w:r>
      <w:proofErr w:type="spellEnd"/>
      <w:r w:rsidRPr="00E14165">
        <w:t>.</w:t>
      </w:r>
    </w:p>
    <w:p w14:paraId="1FF4A670" w14:textId="32B19203" w:rsidR="00BF1CEA" w:rsidRDefault="00BF1CEA" w:rsidP="0015200A">
      <w:pPr>
        <w:pStyle w:val="1-"/>
      </w:pPr>
      <w:r w:rsidRPr="00BF1CEA">
        <w:t xml:space="preserve">По сравнению с градиентным </w:t>
      </w:r>
      <w:proofErr w:type="spellStart"/>
      <w:r w:rsidRPr="00BF1CEA">
        <w:t>бустингом</w:t>
      </w:r>
      <w:proofErr w:type="spellEnd"/>
      <w:r w:rsidRPr="00BF1CEA">
        <w:t xml:space="preserve"> случайный лес может быть менее чувствителен к настройке </w:t>
      </w:r>
      <w:proofErr w:type="spellStart"/>
      <w:r w:rsidRPr="00BF1CEA">
        <w:t>гиперпараметров</w:t>
      </w:r>
      <w:proofErr w:type="spellEnd"/>
      <w:r w:rsidRPr="00BF1CEA">
        <w:t xml:space="preserve"> и проще в использовании, сохраняя при этом конкурентоспособное качество.</w:t>
      </w:r>
      <w:r>
        <w:t xml:space="preserve"> Стоит также отметить, что сопоставимые с градиентным </w:t>
      </w:r>
      <w:proofErr w:type="spellStart"/>
      <w:r>
        <w:t>бустингом</w:t>
      </w:r>
      <w:proofErr w:type="spellEnd"/>
      <w:r>
        <w:t xml:space="preserve"> результаты случайного леса были получены за ощутимо меньшее время (более, чем в 3 раза).</w:t>
      </w:r>
    </w:p>
    <w:p w14:paraId="0AEA0324" w14:textId="47466FDC" w:rsidR="003843A1" w:rsidRPr="0015200A" w:rsidRDefault="003843A1" w:rsidP="0015200A">
      <w:pPr>
        <w:pStyle w:val="1-"/>
      </w:pPr>
      <w:r>
        <w:t xml:space="preserve">Как видно, </w:t>
      </w:r>
      <w:proofErr w:type="spellStart"/>
      <w:r w:rsidR="00D42293">
        <w:t>скоринговые</w:t>
      </w:r>
      <w:proofErr w:type="spellEnd"/>
      <w:r w:rsidR="00D42293">
        <w:t xml:space="preserve"> методы дают приемлемые результаты за довольно короткое время. </w:t>
      </w:r>
      <w:r w:rsidR="00DC7891">
        <w:t>Тем не менее, для более сложных задач и высокого качества работы моделей требу</w:t>
      </w:r>
      <w:r w:rsidR="007C46F6">
        <w:t>е</w:t>
      </w:r>
      <w:r w:rsidR="003D6C5A">
        <w:t xml:space="preserve">тся применение </w:t>
      </w:r>
      <w:r w:rsidR="007C46F6">
        <w:t>иных</w:t>
      </w:r>
      <w:r w:rsidR="003D6C5A">
        <w:t xml:space="preserve"> методов. Далее рассмотрим </w:t>
      </w:r>
      <w:proofErr w:type="spellStart"/>
      <w:r w:rsidR="003D6C5A">
        <w:t>нейросетевой</w:t>
      </w:r>
      <w:proofErr w:type="spellEnd"/>
      <w:r w:rsidR="003D6C5A">
        <w:t xml:space="preserve"> подход в оценке резюме </w:t>
      </w:r>
      <w:r w:rsidR="007C46F6">
        <w:t>на примере задачи ранжирования</w:t>
      </w:r>
      <w:r w:rsidR="000D5D6E">
        <w:t>.</w:t>
      </w:r>
    </w:p>
    <w:p w14:paraId="19F81BE2" w14:textId="0EB5D6E2" w:rsidR="00FF107F" w:rsidRPr="00FF107F" w:rsidRDefault="00FF107F" w:rsidP="00FF107F">
      <w:pPr>
        <w:pStyle w:val="1"/>
      </w:pPr>
      <w:bookmarkStart w:id="27" w:name="_Toc199903415"/>
      <w:r>
        <w:lastRenderedPageBreak/>
        <w:t xml:space="preserve">Методология разработки </w:t>
      </w:r>
      <w:proofErr w:type="spellStart"/>
      <w:r>
        <w:t>нейросетевой</w:t>
      </w:r>
      <w:proofErr w:type="spellEnd"/>
      <w:r>
        <w:t xml:space="preserve"> модели</w:t>
      </w:r>
      <w:bookmarkEnd w:id="27"/>
    </w:p>
    <w:p w14:paraId="58B89B0E" w14:textId="0BD53D0D" w:rsidR="00094E88" w:rsidRDefault="00602703" w:rsidP="00094E88">
      <w:pPr>
        <w:pStyle w:val="2"/>
      </w:pPr>
      <w:bookmarkStart w:id="28" w:name="_Toc199188514"/>
      <w:bookmarkStart w:id="29" w:name="_Toc199903416"/>
      <w:r w:rsidRPr="00602703">
        <w:t>Разработка архитектуры моделей</w:t>
      </w:r>
      <w:bookmarkEnd w:id="28"/>
      <w:bookmarkEnd w:id="29"/>
    </w:p>
    <w:p w14:paraId="0948000E" w14:textId="1EA3407F" w:rsidR="006807D7" w:rsidRDefault="00A22F9A" w:rsidP="00602703">
      <w:pPr>
        <w:pStyle w:val="3"/>
      </w:pPr>
      <w:bookmarkStart w:id="30" w:name="_Toc199188515"/>
      <w:bookmarkStart w:id="31" w:name="_Toc199903417"/>
      <w:r w:rsidRPr="00A22F9A">
        <w:t>Архитектура модели с Word2Vec</w:t>
      </w:r>
      <w:bookmarkEnd w:id="30"/>
      <w:bookmarkEnd w:id="31"/>
    </w:p>
    <w:p w14:paraId="4DD2A3C1" w14:textId="539E54AB" w:rsidR="000100D0" w:rsidRPr="00666C7C" w:rsidRDefault="00D566A7" w:rsidP="00E85F10">
      <w:pPr>
        <w:pStyle w:val="1-"/>
      </w:pPr>
      <w:r>
        <w:t xml:space="preserve">Модель </w:t>
      </w:r>
      <w:r w:rsidR="00A77E22">
        <w:t xml:space="preserve">на основе </w:t>
      </w:r>
      <w:r w:rsidR="00155C05" w:rsidRPr="00205C5B">
        <w:t>Word2Vec</w:t>
      </w:r>
      <w:r w:rsidR="000100D0" w:rsidRPr="000100D0">
        <w:rPr>
          <w:b/>
          <w:bCs/>
        </w:rPr>
        <w:t xml:space="preserve"> </w:t>
      </w:r>
      <w:r w:rsidR="000100D0" w:rsidRPr="000100D0">
        <w:t xml:space="preserve">– </w:t>
      </w:r>
      <w:r w:rsidR="000100D0">
        <w:t xml:space="preserve">это </w:t>
      </w:r>
      <w:proofErr w:type="spellStart"/>
      <w:r w:rsidR="000100D0">
        <w:t>нейросетевая</w:t>
      </w:r>
      <w:proofErr w:type="spellEnd"/>
      <w:r w:rsidR="000100D0">
        <w:t xml:space="preserve"> архитектура</w:t>
      </w:r>
      <w:r w:rsidR="00886ECA">
        <w:t>, разработанная для решения задачи оценки резюме</w:t>
      </w:r>
      <w:r w:rsidR="00636627">
        <w:t xml:space="preserve">, </w:t>
      </w:r>
      <w:r w:rsidR="00666C7C">
        <w:t xml:space="preserve">ее основа </w:t>
      </w:r>
      <w:r w:rsidR="00E85F10">
        <w:t>–</w:t>
      </w:r>
      <w:r w:rsidR="00636627">
        <w:t xml:space="preserve"> </w:t>
      </w:r>
      <w:r w:rsidR="00636627" w:rsidRPr="00636627">
        <w:t>Word2Vec</w:t>
      </w:r>
      <w:r w:rsidR="00636627">
        <w:t>-эмбеддинг</w:t>
      </w:r>
      <w:r w:rsidR="00E85F10">
        <w:t>и</w:t>
      </w:r>
      <w:r w:rsidR="00636627">
        <w:t xml:space="preserve">. </w:t>
      </w:r>
      <w:r w:rsidR="00031F74">
        <w:t xml:space="preserve">Этот подход использует относительно простую </w:t>
      </w:r>
      <w:r w:rsidR="007818CC">
        <w:t xml:space="preserve">схему обработки текстов, в отличие от более сложных </w:t>
      </w:r>
      <w:proofErr w:type="spellStart"/>
      <w:r w:rsidR="007818CC">
        <w:t>трансформе</w:t>
      </w:r>
      <w:r w:rsidR="00141F16">
        <w:t>р</w:t>
      </w:r>
      <w:r w:rsidR="007818CC">
        <w:t>ны</w:t>
      </w:r>
      <w:r w:rsidR="00141F16">
        <w:t>х</w:t>
      </w:r>
      <w:proofErr w:type="spellEnd"/>
      <w:r w:rsidR="00141F16">
        <w:t xml:space="preserve"> моделей.</w:t>
      </w:r>
    </w:p>
    <w:p w14:paraId="21AD1F55" w14:textId="064AD834" w:rsidR="00AA2D94" w:rsidRPr="002F2620" w:rsidRDefault="00BD71A9" w:rsidP="000100D0">
      <w:pPr>
        <w:pStyle w:val="1-"/>
      </w:pPr>
      <w:r>
        <w:t>«</w:t>
      </w:r>
      <w:r w:rsidR="00AA2D94" w:rsidRPr="00AA2D94">
        <w:t>Word2vec наиболее распространенный метод векторного представления слов в настоящее время. Работа данного алгоритма заключается в нахождении связей между контекстами слов согласно предположению, что слова, находящиеся в схожих контекстах, имеют тенденцию значить похожие вещи, то есть быть семантически близкими. Более формально задача стоит так: максимизация косинусной близости между векторами слов (скалярное произведение векторов), которые появляются рядом друг с другом, и минимизация косинусной близости между векторами слов, которые не появляются друг рядом с другом. Рядом друг с другом в данном случае значит в близких контекстах</w:t>
      </w:r>
      <w:r>
        <w:t>»</w:t>
      </w:r>
      <w:r w:rsidR="002F2620">
        <w:t xml:space="preserve"> </w:t>
      </w:r>
      <w:r w:rsidR="00AA2D94" w:rsidRPr="00AA2D94">
        <w:t>[</w:t>
      </w:r>
      <w:r w:rsidR="00E3025D">
        <w:t>10</w:t>
      </w:r>
      <w:r w:rsidR="00AA2D94" w:rsidRPr="002F2620">
        <w:t>].</w:t>
      </w:r>
    </w:p>
    <w:p w14:paraId="2F548A29" w14:textId="163C91B7" w:rsidR="00196F8B" w:rsidRDefault="00F04117" w:rsidP="00196F8B">
      <w:pPr>
        <w:pStyle w:val="1-"/>
      </w:pPr>
      <w:r>
        <w:t>В данной модели р</w:t>
      </w:r>
      <w:r w:rsidR="0001553D">
        <w:t xml:space="preserve">азмерность </w:t>
      </w:r>
      <w:proofErr w:type="spellStart"/>
      <w:r w:rsidR="0001553D">
        <w:t>эмбеддингов</w:t>
      </w:r>
      <w:proofErr w:type="spellEnd"/>
      <w:r>
        <w:t xml:space="preserve"> равна</w:t>
      </w:r>
      <w:r w:rsidR="00196F8B">
        <w:t xml:space="preserve"> 300, так как это стандартное значение для </w:t>
      </w:r>
      <w:proofErr w:type="spellStart"/>
      <w:r w:rsidR="00196F8B">
        <w:t>предобученных</w:t>
      </w:r>
      <w:proofErr w:type="spellEnd"/>
      <w:r w:rsidR="00196F8B">
        <w:t xml:space="preserve"> моделей</w:t>
      </w:r>
      <w:r w:rsidR="00272012">
        <w:t xml:space="preserve">, которое позволяет </w:t>
      </w:r>
      <w:r w:rsidR="00D33ED9">
        <w:t xml:space="preserve">держать баланс между информативностью и вычислительной эффективностью. </w:t>
      </w:r>
    </w:p>
    <w:p w14:paraId="4342DED3" w14:textId="7965F502" w:rsidR="006A59A0" w:rsidRDefault="000D24B1" w:rsidP="007409DD">
      <w:pPr>
        <w:pStyle w:val="1-"/>
      </w:pPr>
      <w:r>
        <w:t xml:space="preserve">После получения векторных представлений </w:t>
      </w:r>
      <w:r w:rsidR="00D47204">
        <w:t xml:space="preserve">(токенов) </w:t>
      </w:r>
      <w:r w:rsidR="00D47204" w:rsidRPr="00D47204">
        <w:t>Word2Vec</w:t>
      </w:r>
      <w:r w:rsidR="00F557E7">
        <w:t xml:space="preserve">-модель </w:t>
      </w:r>
      <w:r w:rsidR="00D47204">
        <w:t xml:space="preserve">применяет </w:t>
      </w:r>
      <w:r w:rsidR="00484101">
        <w:t xml:space="preserve">последовательность проекционных слоев с </w:t>
      </w:r>
      <w:r w:rsidR="00484101">
        <w:rPr>
          <w:lang w:val="en-US"/>
        </w:rPr>
        <w:t>dropout</w:t>
      </w:r>
      <w:r w:rsidR="00484101" w:rsidRPr="00484101">
        <w:t>-</w:t>
      </w:r>
      <w:r w:rsidR="00484101">
        <w:t>регуляризацией</w:t>
      </w:r>
      <w:r w:rsidR="00ED2365">
        <w:t xml:space="preserve"> (от англ. </w:t>
      </w:r>
      <w:r w:rsidR="001C2054">
        <w:rPr>
          <w:lang w:val="en-US"/>
        </w:rPr>
        <w:t>dropout</w:t>
      </w:r>
      <w:r w:rsidR="001C2054">
        <w:t xml:space="preserve"> – «исключение»)</w:t>
      </w:r>
      <w:r w:rsidR="00544515">
        <w:t>.</w:t>
      </w:r>
      <w:r w:rsidR="00796DD1">
        <w:t xml:space="preserve"> Проекционные сло</w:t>
      </w:r>
      <w:r w:rsidR="00542D9F">
        <w:t xml:space="preserve">и выполняют нелинейное преобразование исходных </w:t>
      </w:r>
      <w:proofErr w:type="spellStart"/>
      <w:r w:rsidR="00542D9F">
        <w:t>эмбеддингов</w:t>
      </w:r>
      <w:proofErr w:type="spellEnd"/>
      <w:r w:rsidR="00DE12BA">
        <w:t>, уменьшая их размерность до 256 признаков</w:t>
      </w:r>
      <w:r w:rsidR="002333A0">
        <w:t xml:space="preserve"> </w:t>
      </w:r>
      <w:r w:rsidR="0012659B" w:rsidRPr="0012659B">
        <w:t>[1</w:t>
      </w:r>
      <w:r w:rsidR="006C3EB8" w:rsidRPr="006C3EB8">
        <w:t>1</w:t>
      </w:r>
      <w:r w:rsidR="0012659B" w:rsidRPr="0012659B">
        <w:t>]</w:t>
      </w:r>
      <w:r w:rsidR="00DE12BA">
        <w:t xml:space="preserve">. </w:t>
      </w:r>
      <w:r w:rsidR="0046336A">
        <w:t>Ч</w:t>
      </w:r>
      <w:r w:rsidR="00DE12BA">
        <w:t xml:space="preserve">тобы предотвратить переобучение модели </w:t>
      </w:r>
      <w:r w:rsidR="00E27A5E">
        <w:t>и стабилизировать процесс обучения</w:t>
      </w:r>
      <w:r w:rsidR="00F531BC">
        <w:t xml:space="preserve">, используются </w:t>
      </w:r>
      <w:r w:rsidR="00F531BC">
        <w:rPr>
          <w:lang w:val="en-US"/>
        </w:rPr>
        <w:t>dropout</w:t>
      </w:r>
      <w:r w:rsidR="00F531BC">
        <w:t xml:space="preserve"> и </w:t>
      </w:r>
      <w:proofErr w:type="spellStart"/>
      <w:r w:rsidR="00F531BC">
        <w:rPr>
          <w:lang w:val="en-US"/>
        </w:rPr>
        <w:t>LayerNorm</w:t>
      </w:r>
      <w:proofErr w:type="spellEnd"/>
      <w:r w:rsidR="00F531BC" w:rsidRPr="00F531BC">
        <w:t>.</w:t>
      </w:r>
      <w:r w:rsidR="006A59A0">
        <w:t xml:space="preserve"> </w:t>
      </w:r>
      <w:r w:rsidR="006A59A0">
        <w:rPr>
          <w:lang w:val="en-US"/>
        </w:rPr>
        <w:t>Dropout</w:t>
      </w:r>
      <w:r w:rsidR="006A59A0" w:rsidRPr="00E11D14">
        <w:t xml:space="preserve"> </w:t>
      </w:r>
      <w:r w:rsidR="0068306E">
        <w:t xml:space="preserve">случайным образом исключает </w:t>
      </w:r>
      <w:r w:rsidR="00E11D14">
        <w:t>часть нейронов в слое</w:t>
      </w:r>
      <w:r w:rsidR="00B90BCB">
        <w:t xml:space="preserve">, позволяя снизить </w:t>
      </w:r>
      <w:r w:rsidR="00261B7A">
        <w:t>зависимость моделей от</w:t>
      </w:r>
      <w:r w:rsidR="00B90BCB">
        <w:t xml:space="preserve"> </w:t>
      </w:r>
      <w:r w:rsidR="00323F5B">
        <w:t xml:space="preserve">отдельных нейронов и сделать </w:t>
      </w:r>
      <w:r w:rsidR="00261B7A">
        <w:t>её более</w:t>
      </w:r>
      <w:r w:rsidR="00323F5B">
        <w:t xml:space="preserve"> устойчивой к шуму</w:t>
      </w:r>
      <w:r w:rsidR="007409DD">
        <w:t xml:space="preserve">, а </w:t>
      </w:r>
      <w:proofErr w:type="spellStart"/>
      <w:r w:rsidR="007409DD">
        <w:rPr>
          <w:lang w:val="en-US"/>
        </w:rPr>
        <w:t>LayerNorm</w:t>
      </w:r>
      <w:proofErr w:type="spellEnd"/>
      <w:r w:rsidR="007409DD">
        <w:t xml:space="preserve"> </w:t>
      </w:r>
      <w:r w:rsidR="00F55AC8">
        <w:t xml:space="preserve">нормализует входные данные </w:t>
      </w:r>
      <w:r w:rsidR="00A10BA9">
        <w:t xml:space="preserve">по признакам для каждой </w:t>
      </w:r>
      <w:r w:rsidR="00BB11B1">
        <w:t>выборки.</w:t>
      </w:r>
    </w:p>
    <w:p w14:paraId="5E845795" w14:textId="6060F012" w:rsidR="00BB11B1" w:rsidRDefault="00E80E3E" w:rsidP="007409DD">
      <w:pPr>
        <w:pStyle w:val="1-"/>
      </w:pPr>
      <w:r>
        <w:lastRenderedPageBreak/>
        <w:t>Далее в архитектуре модели идет классификатор</w:t>
      </w:r>
      <w:r w:rsidR="00EF1C89">
        <w:t xml:space="preserve">, он анализирует векторные представления резюме и вакансии, а также </w:t>
      </w:r>
      <w:r w:rsidR="00D03D79">
        <w:t xml:space="preserve">абсолютную разницу между ними. </w:t>
      </w:r>
      <w:r w:rsidR="00C9475F">
        <w:t xml:space="preserve">На выходе получается единый </w:t>
      </w:r>
      <w:r w:rsidR="00C9475F">
        <w:rPr>
          <w:lang w:val="en-US"/>
        </w:rPr>
        <w:t>score</w:t>
      </w:r>
      <w:r w:rsidR="0094772F">
        <w:t xml:space="preserve">, который отражает оценку соответствия резюме конкретной вакансии. </w:t>
      </w:r>
    </w:p>
    <w:p w14:paraId="495732CB" w14:textId="6DD5DFCC" w:rsidR="00EF10E4" w:rsidRPr="00D076C6" w:rsidRDefault="00EF10E4" w:rsidP="008223CC">
      <w:pPr>
        <w:pStyle w:val="1-"/>
      </w:pPr>
      <w:r w:rsidRPr="00EF10E4">
        <w:t>Word2Vec</w:t>
      </w:r>
      <w:r w:rsidR="00A77E22">
        <w:t xml:space="preserve">-модель </w:t>
      </w:r>
      <w:r>
        <w:t>очень проста</w:t>
      </w:r>
      <w:r w:rsidR="00613E3F">
        <w:t xml:space="preserve"> по сравнению с </w:t>
      </w:r>
      <w:proofErr w:type="spellStart"/>
      <w:r w:rsidR="00613E3F">
        <w:t>трансформерными</w:t>
      </w:r>
      <w:proofErr w:type="spellEnd"/>
      <w:r w:rsidR="00613E3F">
        <w:t xml:space="preserve"> моделями</w:t>
      </w:r>
      <w:r w:rsidR="00D076C6">
        <w:t xml:space="preserve">, </w:t>
      </w:r>
      <w:r w:rsidR="00613E3F">
        <w:t xml:space="preserve">такими как </w:t>
      </w:r>
      <w:r w:rsidR="00613E3F">
        <w:rPr>
          <w:lang w:val="en-US"/>
        </w:rPr>
        <w:t>B</w:t>
      </w:r>
      <w:r w:rsidR="00D076C6">
        <w:rPr>
          <w:lang w:val="en-US"/>
        </w:rPr>
        <w:t>ERT</w:t>
      </w:r>
      <w:r w:rsidR="00D076C6">
        <w:t>.</w:t>
      </w:r>
      <w:r w:rsidR="008A20CF">
        <w:t xml:space="preserve"> Главное ее преимущество</w:t>
      </w:r>
      <w:r w:rsidR="008223CC">
        <w:t xml:space="preserve"> </w:t>
      </w:r>
      <w:r>
        <w:t>–</w:t>
      </w:r>
      <w:r w:rsidR="008223CC">
        <w:t xml:space="preserve"> значительно меньшие требования к </w:t>
      </w:r>
      <w:r w:rsidR="0094035C">
        <w:t>вычислительны</w:t>
      </w:r>
      <w:r w:rsidR="008223CC">
        <w:t>м</w:t>
      </w:r>
      <w:r w:rsidR="0094035C">
        <w:t xml:space="preserve"> ресурс</w:t>
      </w:r>
      <w:r w:rsidR="008223CC">
        <w:t>ам</w:t>
      </w:r>
      <w:r w:rsidR="00861424">
        <w:t>, чем у современных аналогов</w:t>
      </w:r>
      <w:r w:rsidR="009976C2">
        <w:t xml:space="preserve"> </w:t>
      </w:r>
      <w:r w:rsidR="009976C2" w:rsidRPr="009976C2">
        <w:t>[1</w:t>
      </w:r>
      <w:r w:rsidR="006C3EB8" w:rsidRPr="006C3EB8">
        <w:t>2</w:t>
      </w:r>
      <w:r w:rsidR="009976C2" w:rsidRPr="009976C2">
        <w:t>,</w:t>
      </w:r>
      <w:r w:rsidR="006C3EB8" w:rsidRPr="006C3EB8">
        <w:t xml:space="preserve"> </w:t>
      </w:r>
      <w:r w:rsidR="009976C2" w:rsidRPr="009976C2">
        <w:t>1</w:t>
      </w:r>
      <w:r w:rsidR="006C3EB8" w:rsidRPr="006C3EB8">
        <w:t>3</w:t>
      </w:r>
      <w:r w:rsidR="009976C2" w:rsidRPr="009976C2">
        <w:t>]</w:t>
      </w:r>
      <w:r w:rsidR="00861424">
        <w:t>.</w:t>
      </w:r>
      <w:r w:rsidR="00441E20">
        <w:t xml:space="preserve"> </w:t>
      </w:r>
      <w:r w:rsidR="00441E20">
        <w:br/>
      </w:r>
      <w:r w:rsidR="00441E20">
        <w:tab/>
      </w:r>
      <w:r w:rsidR="00441E20" w:rsidRPr="00194835">
        <w:t xml:space="preserve">Код модели представлен </w:t>
      </w:r>
      <w:r w:rsidR="00441E20" w:rsidRPr="00B42375">
        <w:t xml:space="preserve">в приложении </w:t>
      </w:r>
      <w:r w:rsidR="00CA7DA4" w:rsidRPr="00B42375">
        <w:t>В</w:t>
      </w:r>
      <w:r w:rsidR="00441E20" w:rsidRPr="00B42375">
        <w:t>.</w:t>
      </w:r>
    </w:p>
    <w:p w14:paraId="30542641" w14:textId="6074B6B1" w:rsidR="00375671" w:rsidRDefault="00375671" w:rsidP="00375671">
      <w:pPr>
        <w:pStyle w:val="3"/>
      </w:pPr>
      <w:bookmarkStart w:id="32" w:name="_Toc199188517"/>
      <w:bookmarkStart w:id="33" w:name="_Toc199903418"/>
      <w:r w:rsidRPr="00375671">
        <w:t>Архитектур</w:t>
      </w:r>
      <w:r w:rsidR="0012659B">
        <w:t>ы</w:t>
      </w:r>
      <w:r w:rsidRPr="00375671">
        <w:t xml:space="preserve"> модел</w:t>
      </w:r>
      <w:r w:rsidR="0012659B">
        <w:t>ей</w:t>
      </w:r>
      <w:r w:rsidRPr="00375671">
        <w:t xml:space="preserve"> с </w:t>
      </w:r>
      <w:proofErr w:type="spellStart"/>
      <w:r w:rsidRPr="00375671">
        <w:t>DistilBERT-энкодером</w:t>
      </w:r>
      <w:bookmarkEnd w:id="32"/>
      <w:bookmarkEnd w:id="33"/>
      <w:proofErr w:type="spellEnd"/>
      <w:r w:rsidR="0012659B">
        <w:t xml:space="preserve"> </w:t>
      </w:r>
    </w:p>
    <w:p w14:paraId="20BCE693" w14:textId="4836E8D1" w:rsidR="008279A3" w:rsidRPr="008279A3" w:rsidRDefault="008279A3" w:rsidP="008279A3">
      <w:pPr>
        <w:pStyle w:val="1-"/>
      </w:pPr>
      <w:r>
        <w:t xml:space="preserve">Модель </w:t>
      </w:r>
      <w:r w:rsidR="00A77E22">
        <w:t xml:space="preserve">на базе </w:t>
      </w:r>
      <w:proofErr w:type="spellStart"/>
      <w:r w:rsidRPr="008279A3">
        <w:t>Disti</w:t>
      </w:r>
      <w:r w:rsidR="00A77E22">
        <w:rPr>
          <w:lang w:val="en-US"/>
        </w:rPr>
        <w:t>lBERT</w:t>
      </w:r>
      <w:proofErr w:type="spellEnd"/>
      <w:r>
        <w:t xml:space="preserve"> </w:t>
      </w:r>
      <w:r w:rsidR="00D40D8C">
        <w:t xml:space="preserve">разработана с целью </w:t>
      </w:r>
      <w:r w:rsidR="00D60C55">
        <w:t>семантической оценки и ранжирования пар резюме и вакансий</w:t>
      </w:r>
      <w:r w:rsidR="007209F8">
        <w:t xml:space="preserve"> по степени их относительного соответствия</w:t>
      </w:r>
      <w:r w:rsidR="002C5186">
        <w:t xml:space="preserve"> и основана на трансферном обучении с использованием </w:t>
      </w:r>
      <w:proofErr w:type="spellStart"/>
      <w:r w:rsidR="002C5186">
        <w:t>предобученного</w:t>
      </w:r>
      <w:proofErr w:type="spellEnd"/>
      <w:r w:rsidR="002C5186">
        <w:t xml:space="preserve"> слоя </w:t>
      </w:r>
      <w:proofErr w:type="spellStart"/>
      <w:r w:rsidR="002C5186" w:rsidRPr="002C5186">
        <w:t>DistilBERT</w:t>
      </w:r>
      <w:proofErr w:type="spellEnd"/>
      <w:r w:rsidR="006F13AA">
        <w:t xml:space="preserve"> </w:t>
      </w:r>
      <w:r w:rsidR="006F13AA" w:rsidRPr="00F55CFA">
        <w:t>[</w:t>
      </w:r>
      <w:r w:rsidR="002B1CAA" w:rsidRPr="00F55CFA">
        <w:t>1</w:t>
      </w:r>
      <w:r w:rsidR="00E3025D">
        <w:t>4</w:t>
      </w:r>
      <w:r w:rsidR="006F13AA" w:rsidRPr="00F55CFA">
        <w:t>]</w:t>
      </w:r>
      <w:r w:rsidR="002C5186" w:rsidRPr="00F55CFA">
        <w:t>.</w:t>
      </w:r>
      <w:r w:rsidR="007209F8">
        <w:t xml:space="preserve"> </w:t>
      </w:r>
      <w:r w:rsidR="00827156">
        <w:t xml:space="preserve">Ключевым отличием от предыдущих подходов, использовавших статические </w:t>
      </w:r>
      <w:proofErr w:type="spellStart"/>
      <w:r w:rsidR="00827156">
        <w:t>эмбеддинги</w:t>
      </w:r>
      <w:proofErr w:type="spellEnd"/>
      <w:r w:rsidR="00827156">
        <w:t xml:space="preserve"> </w:t>
      </w:r>
      <w:r w:rsidR="00827156">
        <w:rPr>
          <w:lang w:val="en-US"/>
        </w:rPr>
        <w:t>Word</w:t>
      </w:r>
      <w:r w:rsidR="00827156" w:rsidRPr="00827156">
        <w:t>2</w:t>
      </w:r>
      <w:r w:rsidR="00827156">
        <w:rPr>
          <w:lang w:val="en-US"/>
        </w:rPr>
        <w:t>Vec</w:t>
      </w:r>
      <w:r w:rsidR="00827156">
        <w:t xml:space="preserve">, является переход к контекстно-зависимым векторным представлениями, что позволяет учитывать полисемию и синтаксические связи в текстах. Настоящая архитектура сочетает </w:t>
      </w:r>
      <w:r w:rsidR="009E581F">
        <w:t xml:space="preserve">преимущества </w:t>
      </w:r>
      <w:proofErr w:type="spellStart"/>
      <w:r w:rsidR="009E581F">
        <w:t>предобученных</w:t>
      </w:r>
      <w:proofErr w:type="spellEnd"/>
      <w:r w:rsidR="009E581F">
        <w:t xml:space="preserve"> моделей-трансформеров с </w:t>
      </w:r>
      <w:proofErr w:type="spellStart"/>
      <w:r w:rsidR="009E581F">
        <w:t>задачно</w:t>
      </w:r>
      <w:proofErr w:type="spellEnd"/>
      <w:r w:rsidR="009E581F">
        <w:t>-ориентированной тонкой настрой</w:t>
      </w:r>
      <w:r w:rsidR="00463BAE">
        <w:t>кой, сохраняя баланс между вычислительной эффективностью и качеством представлений.</w:t>
      </w:r>
    </w:p>
    <w:p w14:paraId="069EC00F" w14:textId="391BFB5A" w:rsidR="00463BAE" w:rsidRPr="00827156" w:rsidRDefault="00463BAE" w:rsidP="008279A3">
      <w:pPr>
        <w:pStyle w:val="1-"/>
      </w:pPr>
      <w:r>
        <w:t xml:space="preserve">Основу модели составляет </w:t>
      </w:r>
      <w:r w:rsidR="008A3243">
        <w:t xml:space="preserve">версия </w:t>
      </w:r>
      <w:r w:rsidR="008A3243">
        <w:rPr>
          <w:lang w:val="en-US"/>
        </w:rPr>
        <w:t>BERT</w:t>
      </w:r>
      <w:r w:rsidR="008A3243" w:rsidRPr="008A3243">
        <w:t xml:space="preserve"> </w:t>
      </w:r>
      <w:r w:rsidR="008A3243">
        <w:t>с уменьшенным числом параметров</w:t>
      </w:r>
      <w:r w:rsidR="000A703D">
        <w:t xml:space="preserve">, где заморожены все слои за исключением двух финальных </w:t>
      </w:r>
      <w:proofErr w:type="spellStart"/>
      <w:r w:rsidR="000A703D">
        <w:t>трансформерных</w:t>
      </w:r>
      <w:proofErr w:type="spellEnd"/>
      <w:r w:rsidR="000A703D">
        <w:t xml:space="preserve"> блоков. Это позволило значительно сократить время обучения модели (</w:t>
      </w:r>
      <w:r w:rsidR="006751EA">
        <w:t xml:space="preserve">примерно </w:t>
      </w:r>
      <w:r w:rsidR="000A703D">
        <w:t xml:space="preserve">в </w:t>
      </w:r>
      <w:r w:rsidR="006751EA">
        <w:t>3 раза)</w:t>
      </w:r>
      <w:r w:rsidR="005E5CAA">
        <w:t>. Такая стратегия позволяет сохранить общие лингвистические паттерны</w:t>
      </w:r>
      <w:r w:rsidR="005741A9">
        <w:t>,</w:t>
      </w:r>
      <w:r w:rsidR="005E5CAA">
        <w:t xml:space="preserve"> усвоенные на этапе </w:t>
      </w:r>
      <w:proofErr w:type="spellStart"/>
      <w:r w:rsidR="005E5CAA">
        <w:t>предобучения</w:t>
      </w:r>
      <w:proofErr w:type="spellEnd"/>
      <w:r w:rsidR="005E5CAA">
        <w:t xml:space="preserve">, одновременно адаптируя верхние уровни под специфику целевой задачи подбора соответствий между вакансиями и резюме. </w:t>
      </w:r>
      <w:r w:rsidR="005741A9">
        <w:t xml:space="preserve">Выходные </w:t>
      </w:r>
      <w:proofErr w:type="spellStart"/>
      <w:r w:rsidR="005741A9">
        <w:t>эмбеддинги</w:t>
      </w:r>
      <w:proofErr w:type="spellEnd"/>
      <w:r w:rsidR="005741A9">
        <w:t xml:space="preserve"> размерностью 768 элементов, извлекаемые из </w:t>
      </w:r>
      <w:r w:rsidR="005741A9" w:rsidRPr="005741A9">
        <w:t>[</w:t>
      </w:r>
      <w:r w:rsidR="005741A9">
        <w:rPr>
          <w:lang w:val="en-US"/>
        </w:rPr>
        <w:t>CLS</w:t>
      </w:r>
      <w:r w:rsidR="005741A9" w:rsidRPr="005741A9">
        <w:t>]</w:t>
      </w:r>
      <w:r w:rsidR="005741A9">
        <w:t>-токена последнего слоя, агрегируют контекстную информацию документа, выполняя роль семантического дескриптора всего текста</w:t>
      </w:r>
      <w:r w:rsidR="00521197">
        <w:t xml:space="preserve"> </w:t>
      </w:r>
      <w:r w:rsidR="00521197" w:rsidRPr="00F84A54">
        <w:t>[1</w:t>
      </w:r>
      <w:r w:rsidR="00521197">
        <w:t>5</w:t>
      </w:r>
      <w:r w:rsidR="00521197" w:rsidRPr="00F84A54">
        <w:t>]</w:t>
      </w:r>
      <w:r w:rsidR="008D5BB0">
        <w:t>.</w:t>
      </w:r>
    </w:p>
    <w:p w14:paraId="3C1A3FA9" w14:textId="14888296" w:rsidR="005741A9" w:rsidRPr="005741A9" w:rsidRDefault="000B13B9" w:rsidP="008279A3">
      <w:pPr>
        <w:pStyle w:val="1-"/>
      </w:pPr>
      <w:r>
        <w:lastRenderedPageBreak/>
        <w:t xml:space="preserve">Спроецированные через каскад из двух линейных преобразований с увеличенной размерностью </w:t>
      </w:r>
      <w:r w:rsidR="00FD648F">
        <w:t xml:space="preserve">512 и 256 единиц, </w:t>
      </w:r>
      <w:proofErr w:type="spellStart"/>
      <w:r w:rsidR="00FD648F">
        <w:t>эмбеддинги</w:t>
      </w:r>
      <w:proofErr w:type="spellEnd"/>
      <w:r w:rsidR="00FD648F">
        <w:t xml:space="preserve"> подвергаются поэтапной нелинейной обработке с </w:t>
      </w:r>
      <w:proofErr w:type="spellStart"/>
      <w:r w:rsidR="00FD648F">
        <w:t>преминением</w:t>
      </w:r>
      <w:proofErr w:type="spellEnd"/>
      <w:r w:rsidR="00FD648F">
        <w:t xml:space="preserve"> </w:t>
      </w:r>
      <w:proofErr w:type="spellStart"/>
      <w:r w:rsidR="00FD648F">
        <w:rPr>
          <w:lang w:val="en-US"/>
        </w:rPr>
        <w:t>ReLU</w:t>
      </w:r>
      <w:proofErr w:type="spellEnd"/>
      <w:r w:rsidR="00FD648F" w:rsidRPr="00FD648F">
        <w:t xml:space="preserve"> </w:t>
      </w:r>
      <w:r w:rsidR="00FD648F">
        <w:t xml:space="preserve">активаций и слоев нормализации. </w:t>
      </w:r>
      <w:r w:rsidR="00A741C8">
        <w:t xml:space="preserve">Интеграция </w:t>
      </w:r>
      <w:r w:rsidR="00A741C8">
        <w:rPr>
          <w:lang w:val="en-US"/>
        </w:rPr>
        <w:t>dropout</w:t>
      </w:r>
      <w:r w:rsidR="00A741C8" w:rsidRPr="00E51F84">
        <w:t>-</w:t>
      </w:r>
      <w:r w:rsidR="00A741C8">
        <w:t xml:space="preserve">регуляризации с вероятностью 0,3 </w:t>
      </w:r>
      <w:r w:rsidR="00E51F84">
        <w:t xml:space="preserve">на каждом этапе проекции обеспечивает устойчивость модели к шуму и предотвращает </w:t>
      </w:r>
      <w:proofErr w:type="spellStart"/>
      <w:r w:rsidR="00E51F84">
        <w:t>коадаптацию</w:t>
      </w:r>
      <w:proofErr w:type="spellEnd"/>
      <w:r w:rsidR="00E51F84">
        <w:t xml:space="preserve"> нейронов. </w:t>
      </w:r>
    </w:p>
    <w:p w14:paraId="17D1C41C" w14:textId="47505F71" w:rsidR="00784CAB" w:rsidRPr="00A741C8" w:rsidRDefault="009D34CE" w:rsidP="008279A3">
      <w:pPr>
        <w:pStyle w:val="1-"/>
      </w:pPr>
      <w:r>
        <w:t>Финальная стадия обработки предполагает комбинирование признаков через конкатенацию векторных пред</w:t>
      </w:r>
      <w:r w:rsidR="00435F82">
        <w:t>ставлений резюме и вакансий, их абсолютной разницы, что позволяет модели параллельно учитывать как общие черты, так и дифференцирующие характеристики документов.</w:t>
      </w:r>
    </w:p>
    <w:p w14:paraId="16A91319" w14:textId="4F77EAD7" w:rsidR="00435F82" w:rsidRDefault="003152DA" w:rsidP="008279A3">
      <w:pPr>
        <w:pStyle w:val="1-"/>
      </w:pPr>
      <w:r>
        <w:t xml:space="preserve">Аналогичный </w:t>
      </w:r>
      <w:r w:rsidR="00AB1027">
        <w:t xml:space="preserve">ранее </w:t>
      </w:r>
      <w:r>
        <w:t>рассмотренн</w:t>
      </w:r>
      <w:r w:rsidR="00AB1027">
        <w:t>ой</w:t>
      </w:r>
      <w:r>
        <w:t xml:space="preserve"> модел</w:t>
      </w:r>
      <w:r w:rsidR="00AB1027">
        <w:t>и</w:t>
      </w:r>
      <w:r>
        <w:t xml:space="preserve"> классификатор </w:t>
      </w:r>
      <w:r w:rsidR="00CB541A">
        <w:t xml:space="preserve">последовательно снижает </w:t>
      </w:r>
      <w:r w:rsidR="00492477">
        <w:t>размерность комбинированного признакового пространства с 768 до 128 и 1 измерения.</w:t>
      </w:r>
    </w:p>
    <w:p w14:paraId="1DF11EFE" w14:textId="23B8766F" w:rsidR="005E5E95" w:rsidRPr="000841AC" w:rsidRDefault="006F2033" w:rsidP="00E9369F">
      <w:pPr>
        <w:pStyle w:val="1-"/>
      </w:pPr>
      <w:r>
        <w:t xml:space="preserve">Также помимо базовой </w:t>
      </w:r>
      <w:proofErr w:type="spellStart"/>
      <w:r>
        <w:rPr>
          <w:lang w:val="en-US"/>
        </w:rPr>
        <w:t>DistilBERT</w:t>
      </w:r>
      <w:proofErr w:type="spellEnd"/>
      <w:r>
        <w:t xml:space="preserve">-модели с </w:t>
      </w:r>
      <w:r>
        <w:rPr>
          <w:lang w:val="en-US"/>
        </w:rPr>
        <w:t>CLS</w:t>
      </w:r>
      <w:r>
        <w:t>-токеном рассматрива</w:t>
      </w:r>
      <w:r w:rsidR="004B6195">
        <w:t xml:space="preserve">лись модели с использованием </w:t>
      </w:r>
      <w:r w:rsidR="004B6195">
        <w:rPr>
          <w:lang w:val="en-US"/>
        </w:rPr>
        <w:t>max</w:t>
      </w:r>
      <w:r w:rsidR="004B6195" w:rsidRPr="004B6195">
        <w:t xml:space="preserve"> </w:t>
      </w:r>
      <w:r w:rsidR="004B6195">
        <w:rPr>
          <w:lang w:val="en-US"/>
        </w:rPr>
        <w:t>pooling</w:t>
      </w:r>
      <w:r w:rsidR="004B6195">
        <w:t xml:space="preserve"> вместо </w:t>
      </w:r>
      <w:r w:rsidR="004B6195">
        <w:rPr>
          <w:lang w:val="en-US"/>
        </w:rPr>
        <w:t>CLS</w:t>
      </w:r>
      <w:r w:rsidR="000841AC">
        <w:t xml:space="preserve">, а также с добавлением </w:t>
      </w:r>
      <w:r w:rsidR="000841AC">
        <w:rPr>
          <w:lang w:val="en-US"/>
        </w:rPr>
        <w:t>LSTM</w:t>
      </w:r>
      <w:r w:rsidR="000841AC">
        <w:t>-слоев и слоев перекрестного внимания.</w:t>
      </w:r>
    </w:p>
    <w:p w14:paraId="16AC1237" w14:textId="196EEC14" w:rsidR="00251120" w:rsidRDefault="00251120" w:rsidP="008279A3">
      <w:pPr>
        <w:pStyle w:val="1-"/>
      </w:pPr>
      <w:r w:rsidRPr="00B42375">
        <w:t xml:space="preserve">Код </w:t>
      </w:r>
      <w:r w:rsidR="006F2033">
        <w:t>соответствующих моделей</w:t>
      </w:r>
      <w:r w:rsidRPr="00B42375">
        <w:t xml:space="preserve"> представлен в приложении </w:t>
      </w:r>
      <w:r w:rsidR="006F2033">
        <w:t>Г, Д, Е</w:t>
      </w:r>
      <w:r w:rsidR="00A7099C">
        <w:t>, Ж</w:t>
      </w:r>
      <w:r w:rsidRPr="00B42375">
        <w:t>.</w:t>
      </w:r>
    </w:p>
    <w:p w14:paraId="1999D524" w14:textId="4F9D70C4" w:rsidR="00E9369F" w:rsidRDefault="006A273E" w:rsidP="008279A3">
      <w:pPr>
        <w:pStyle w:val="1-"/>
      </w:pPr>
      <w:r>
        <w:t xml:space="preserve">Стоит подробнее остановиться на добавлении </w:t>
      </w:r>
      <w:r w:rsidR="00A36433">
        <w:t xml:space="preserve">многоголового </w:t>
      </w:r>
      <w:r>
        <w:t xml:space="preserve">механизма </w:t>
      </w:r>
      <w:r w:rsidR="00A36433">
        <w:t xml:space="preserve">перекрестного </w:t>
      </w:r>
      <w:r>
        <w:t xml:space="preserve">внимания. </w:t>
      </w:r>
      <w:r w:rsidR="00815D01" w:rsidRPr="00815D01">
        <w:t>Это позволяет модели явно учитывать взаимные зависимости между двумя входными последовательностями, что особенно важно для задач сопоставления пар текстов.</w:t>
      </w:r>
      <w:r w:rsidR="00815D01">
        <w:t xml:space="preserve"> </w:t>
      </w:r>
    </w:p>
    <w:p w14:paraId="7BBD7D09" w14:textId="5027BCFE" w:rsidR="007F2B9D" w:rsidRDefault="00503F1A" w:rsidP="008279A3">
      <w:pPr>
        <w:pStyle w:val="1-"/>
      </w:pPr>
      <w:r w:rsidRPr="00503F1A">
        <w:t xml:space="preserve">Этот слой принимает на вход </w:t>
      </w:r>
      <w:proofErr w:type="spellStart"/>
      <w:r w:rsidRPr="00503F1A">
        <w:t>эмбеддинги</w:t>
      </w:r>
      <w:proofErr w:type="spellEnd"/>
      <w:r w:rsidRPr="00503F1A">
        <w:t xml:space="preserve"> токенов одного текста (например, резюме) в качестве запроса (</w:t>
      </w:r>
      <w:proofErr w:type="spellStart"/>
      <w:r w:rsidRPr="00503F1A">
        <w:t>query</w:t>
      </w:r>
      <w:proofErr w:type="spellEnd"/>
      <w:r w:rsidRPr="00503F1A">
        <w:t xml:space="preserve">), а </w:t>
      </w:r>
      <w:proofErr w:type="spellStart"/>
      <w:r w:rsidRPr="00503F1A">
        <w:t>эмбеддинги</w:t>
      </w:r>
      <w:proofErr w:type="spellEnd"/>
      <w:r w:rsidRPr="00503F1A">
        <w:t xml:space="preserve"> токенов другого текста (например, вакансии) </w:t>
      </w:r>
      <w:r w:rsidR="00382539">
        <w:t>–</w:t>
      </w:r>
      <w:r w:rsidRPr="00503F1A">
        <w:t xml:space="preserve"> </w:t>
      </w:r>
      <w:r w:rsidR="00CB3F46">
        <w:t>в</w:t>
      </w:r>
      <w:r w:rsidRPr="00503F1A">
        <w:t xml:space="preserve"> качестве ключей (</w:t>
      </w:r>
      <w:proofErr w:type="spellStart"/>
      <w:r w:rsidRPr="00503F1A">
        <w:t>key</w:t>
      </w:r>
      <w:proofErr w:type="spellEnd"/>
      <w:r w:rsidRPr="00503F1A">
        <w:t>) и значений (</w:t>
      </w:r>
      <w:proofErr w:type="spellStart"/>
      <w:r w:rsidRPr="00503F1A">
        <w:t>value</w:t>
      </w:r>
      <w:proofErr w:type="spellEnd"/>
      <w:r w:rsidRPr="00503F1A">
        <w:t>). Таким образом, модель учится сопоставлять отдельные элементы резюме с наиболее релевантными частями вакансии и наоборот, что позволяет явно моделировать межтекстовые зависимости.</w:t>
      </w:r>
    </w:p>
    <w:p w14:paraId="14D7A1DF" w14:textId="77777777" w:rsidR="00CB3F46" w:rsidRPr="00A741C8" w:rsidRDefault="00CB3F46" w:rsidP="008279A3">
      <w:pPr>
        <w:pStyle w:val="1-"/>
      </w:pPr>
    </w:p>
    <w:p w14:paraId="27AE1B43" w14:textId="5D58950E" w:rsidR="00170786" w:rsidRPr="00B42375" w:rsidRDefault="00170786" w:rsidP="00CB7CB2">
      <w:pPr>
        <w:pStyle w:val="2"/>
        <w:numPr>
          <w:ilvl w:val="1"/>
          <w:numId w:val="6"/>
        </w:numPr>
      </w:pPr>
      <w:bookmarkStart w:id="34" w:name="_Toc199188519"/>
      <w:bookmarkStart w:id="35" w:name="_Toc199903419"/>
      <w:r w:rsidRPr="00170786">
        <w:lastRenderedPageBreak/>
        <w:t>Этап обучения</w:t>
      </w:r>
      <w:bookmarkEnd w:id="34"/>
      <w:bookmarkEnd w:id="35"/>
      <w:r w:rsidRPr="00B42375">
        <w:t xml:space="preserve"> </w:t>
      </w:r>
    </w:p>
    <w:p w14:paraId="44CA1254" w14:textId="3E8C8F49" w:rsidR="00131CD5" w:rsidRDefault="00131CD5" w:rsidP="00131CD5">
      <w:pPr>
        <w:pStyle w:val="1-"/>
      </w:pPr>
      <w:r>
        <w:t xml:space="preserve">Процесс обучения представленной модели предполагал два этапа. Во-первых, это кросс-валидация. </w:t>
      </w:r>
      <w:r w:rsidR="00EA0F0B">
        <w:t xml:space="preserve">Выборка делилась в соотношении </w:t>
      </w:r>
      <w:r w:rsidR="00962081">
        <w:t>90</w:t>
      </w:r>
      <w:r w:rsidR="00EA0F0B">
        <w:t>-10</w:t>
      </w:r>
      <w:r w:rsidR="00B561A2">
        <w:t xml:space="preserve"> и перемешивалась. </w:t>
      </w:r>
      <w:r>
        <w:t xml:space="preserve">В качестве подхода кросс-валидации был выбран </w:t>
      </w:r>
      <w:r>
        <w:rPr>
          <w:lang w:val="en-US"/>
        </w:rPr>
        <w:t>K</w:t>
      </w:r>
      <w:r w:rsidRPr="00935D43">
        <w:t>-</w:t>
      </w:r>
      <w:r>
        <w:rPr>
          <w:lang w:val="en-US"/>
        </w:rPr>
        <w:t>Fold</w:t>
      </w:r>
      <w:r>
        <w:t>, в котором исходный набор данных делился на 5 равных частей. На каждой итерации 4 части использовались для обучения, а оставшаяся часть – для валидации работы модели. Такой подход позволил не только оценить обобщающую способность модели, но и минимизировать риск переобучения.</w:t>
      </w:r>
    </w:p>
    <w:p w14:paraId="38EDED07" w14:textId="77777777" w:rsidR="00D607C6" w:rsidRDefault="00131CD5" w:rsidP="00131CD5">
      <w:pPr>
        <w:pStyle w:val="1-"/>
      </w:pPr>
      <w:r>
        <w:t>Для работы с несбалансированными данными был реализован механизм взвешенной выборки (</w:t>
      </w:r>
      <w:proofErr w:type="spellStart"/>
      <w:r>
        <w:rPr>
          <w:lang w:val="en-US"/>
        </w:rPr>
        <w:t>WeightedRandomSampler</w:t>
      </w:r>
      <w:proofErr w:type="spellEnd"/>
      <w:r w:rsidRPr="00C613FA">
        <w:t>)</w:t>
      </w:r>
      <w:r>
        <w:t xml:space="preserve">, который учитывал дисбаланс классов при формировании </w:t>
      </w:r>
      <w:proofErr w:type="spellStart"/>
      <w:r>
        <w:t>батчей</w:t>
      </w:r>
      <w:proofErr w:type="spellEnd"/>
      <w:r>
        <w:t xml:space="preserve">. Данный подход имеет особую значимость в задаче ранжирование, где количество негативных пар существенно превышает количество позитивных. </w:t>
      </w:r>
    </w:p>
    <w:p w14:paraId="226DC194" w14:textId="1E3C126E" w:rsidR="00321B89" w:rsidRDefault="00E30520" w:rsidP="00321B89">
      <w:pPr>
        <w:pStyle w:val="1-"/>
      </w:pPr>
      <w:r w:rsidRPr="00E30520">
        <w:t xml:space="preserve">Подбор </w:t>
      </w:r>
      <w:proofErr w:type="spellStart"/>
      <w:r w:rsidRPr="00E30520">
        <w:t>гиперпараметров</w:t>
      </w:r>
      <w:proofErr w:type="spellEnd"/>
      <w:r w:rsidRPr="00E30520">
        <w:t xml:space="preserve"> проводился индивидуально для каждой мод</w:t>
      </w:r>
      <w:r w:rsidR="00BE6F7B">
        <w:t>ели</w:t>
      </w:r>
      <w:r w:rsidRPr="00E30520">
        <w:t xml:space="preserve"> (</w:t>
      </w:r>
      <w:proofErr w:type="spellStart"/>
      <w:r w:rsidRPr="00E30520">
        <w:t>DistilBERT</w:t>
      </w:r>
      <w:proofErr w:type="spellEnd"/>
      <w:r w:rsidR="00BE6F7B">
        <w:t xml:space="preserve"> с вариантами и</w:t>
      </w:r>
      <w:r w:rsidRPr="00E30520">
        <w:t xml:space="preserve"> Word2Vec)</w:t>
      </w:r>
      <w:r w:rsidR="00321B89">
        <w:t xml:space="preserve"> методом </w:t>
      </w:r>
      <w:r w:rsidR="00321B89" w:rsidRPr="00321B89">
        <w:rPr>
          <w:b/>
          <w:bCs/>
        </w:rPr>
        <w:t>перебора по сетке</w:t>
      </w:r>
      <w:r w:rsidRPr="00E30520">
        <w:t xml:space="preserve">. Для </w:t>
      </w:r>
      <w:proofErr w:type="spellStart"/>
      <w:r w:rsidRPr="00E30520">
        <w:t>трансформерных</w:t>
      </w:r>
      <w:proofErr w:type="spellEnd"/>
      <w:r w:rsidRPr="00E30520">
        <w:t xml:space="preserve"> моделей (</w:t>
      </w:r>
      <w:proofErr w:type="spellStart"/>
      <w:r w:rsidRPr="00E30520">
        <w:t>DistilBERT</w:t>
      </w:r>
      <w:proofErr w:type="spellEnd"/>
      <w:r w:rsidRPr="00E30520">
        <w:t>) оптимальная скорость обучения была</w:t>
      </w:r>
      <w:r w:rsidR="00AD2332">
        <w:t xml:space="preserve"> </w:t>
      </w:r>
      <w:r w:rsidR="00AD2332" w:rsidRPr="00AD2332">
        <w:rPr>
          <w:rFonts w:ascii="Cambria Math" w:hAnsi="Cambria Math"/>
          <w:i/>
        </w:rPr>
        <w:br/>
      </w:r>
      <m:oMath>
        <m:r>
          <w:rPr>
            <w:rFonts w:ascii="Cambria Math" w:hAnsi="Cambria Math"/>
          </w:rPr>
          <m:t>1×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-5</m:t>
            </m:r>
          </m:sup>
        </m:sSup>
      </m:oMath>
      <w:r w:rsidR="00AD2332">
        <w:rPr>
          <w:rFonts w:ascii="Cambria Math" w:hAnsi="Cambria Math"/>
          <w:i/>
        </w:rPr>
        <w:t xml:space="preserve"> </w:t>
      </w:r>
      <w:r w:rsidR="00AD2332">
        <w:rPr>
          <w:rFonts w:ascii="Cambria Math" w:hAnsi="Cambria Math"/>
          <w:iCs/>
        </w:rPr>
        <w:t xml:space="preserve">для </w:t>
      </w:r>
      <w:r w:rsidR="0027548A">
        <w:rPr>
          <w:rFonts w:ascii="Cambria Math" w:hAnsi="Cambria Math"/>
          <w:iCs/>
        </w:rPr>
        <w:t xml:space="preserve">механизма внимания и </w:t>
      </w:r>
      <m:oMath>
        <m:r>
          <w:rPr>
            <w:rFonts w:ascii="Cambria Math" w:hAnsi="Cambria Math"/>
          </w:rPr>
          <m:t>2×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-5</m:t>
            </m:r>
          </m:sup>
        </m:sSup>
      </m:oMath>
      <w:r w:rsidR="0027548A">
        <w:rPr>
          <w:rFonts w:ascii="Cambria Math" w:hAnsi="Cambria Math"/>
        </w:rPr>
        <w:t xml:space="preserve"> для остальных</w:t>
      </w:r>
      <w:r w:rsidR="0027548A">
        <w:t xml:space="preserve">. В качестве </w:t>
      </w:r>
      <w:r w:rsidR="00DD7F27">
        <w:t>оптимизатора использовался</w:t>
      </w:r>
      <w:r w:rsidRPr="00E30520">
        <w:t xml:space="preserve"> </w:t>
      </w:r>
      <w:proofErr w:type="spellStart"/>
      <w:r w:rsidRPr="00E30520">
        <w:t>AdamW</w:t>
      </w:r>
      <w:proofErr w:type="spellEnd"/>
      <w:r w:rsidR="00DD7F27">
        <w:t>. В</w:t>
      </w:r>
      <w:r w:rsidRPr="00E30520">
        <w:t xml:space="preserve"> случае модел</w:t>
      </w:r>
      <w:r w:rsidR="00DD7F27">
        <w:t>и</w:t>
      </w:r>
      <w:r w:rsidRPr="00E30520">
        <w:t xml:space="preserve"> на основе Word2Vec, напротив, повышение скорости обучения до </w:t>
      </w:r>
      <m:oMath>
        <m:r>
          <w:rPr>
            <w:rFonts w:ascii="Cambria Math" w:hAnsi="Cambria Math"/>
          </w:rPr>
          <m:t>1×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</m:oMath>
      <w:r>
        <w:t xml:space="preserve"> </w:t>
      </w:r>
      <w:r w:rsidRPr="00E30520">
        <w:t>улучшило сходимость. Размер</w:t>
      </w:r>
      <w:r w:rsidRPr="00753324">
        <w:t xml:space="preserve"> </w:t>
      </w:r>
      <w:proofErr w:type="spellStart"/>
      <w:r w:rsidRPr="00E30520">
        <w:t>батча</w:t>
      </w:r>
      <w:proofErr w:type="spellEnd"/>
      <w:r w:rsidR="0015093D" w:rsidRPr="00753324">
        <w:t xml:space="preserve"> – 64</w:t>
      </w:r>
      <w:r w:rsidR="001C633B" w:rsidRPr="00753324">
        <w:t xml:space="preserve"> </w:t>
      </w:r>
      <w:r w:rsidR="001C633B">
        <w:t>для</w:t>
      </w:r>
      <w:r w:rsidR="001C633B" w:rsidRPr="00753324">
        <w:t xml:space="preserve"> </w:t>
      </w:r>
      <w:r w:rsidR="00640F67">
        <w:t xml:space="preserve">всех моделей кроме </w:t>
      </w:r>
      <w:proofErr w:type="spellStart"/>
      <w:r w:rsidR="00640F67" w:rsidRPr="005018B1">
        <w:t>DistilBERT</w:t>
      </w:r>
      <w:proofErr w:type="spellEnd"/>
      <w:r w:rsidR="00640F67" w:rsidRPr="005018B1">
        <w:t xml:space="preserve"> + </w:t>
      </w:r>
      <w:proofErr w:type="spellStart"/>
      <w:r w:rsidR="00640F67" w:rsidRPr="005018B1">
        <w:t>Att</w:t>
      </w:r>
      <w:proofErr w:type="spellEnd"/>
      <w:r w:rsidR="00753324">
        <w:t xml:space="preserve">. Для нее размер </w:t>
      </w:r>
      <w:proofErr w:type="spellStart"/>
      <w:r w:rsidR="00753324">
        <w:t>батча</w:t>
      </w:r>
      <w:proofErr w:type="spellEnd"/>
      <w:r w:rsidR="00753324">
        <w:t xml:space="preserve"> – 32</w:t>
      </w:r>
      <w:r w:rsidRPr="00753324">
        <w:t xml:space="preserve">. </w:t>
      </w:r>
      <w:r w:rsidRPr="00E30520">
        <w:t xml:space="preserve">Параметр </w:t>
      </w:r>
      <w:proofErr w:type="spellStart"/>
      <w:r w:rsidRPr="00E30520">
        <w:t>margin</w:t>
      </w:r>
      <w:proofErr w:type="spellEnd"/>
      <w:r w:rsidRPr="00E30520">
        <w:t xml:space="preserve"> в функции потерь </w:t>
      </w:r>
      <w:proofErr w:type="spellStart"/>
      <w:r w:rsidRPr="00E30520">
        <w:t>MarginRankingLoss</w:t>
      </w:r>
      <w:proofErr w:type="spellEnd"/>
      <w:r w:rsidRPr="00E30520">
        <w:t xml:space="preserve"> также настраивался: для модел</w:t>
      </w:r>
      <w:r w:rsidR="00753324">
        <w:t>и</w:t>
      </w:r>
      <w:r w:rsidRPr="00E30520">
        <w:t xml:space="preserve"> с механизмом внимания увеличение до 0</w:t>
      </w:r>
      <w:r w:rsidR="00160A28">
        <w:t>,</w:t>
      </w:r>
      <w:r w:rsidRPr="00E30520">
        <w:t xml:space="preserve">7 снизило количество ошибок ранжирования, тогда как для </w:t>
      </w:r>
      <w:r w:rsidR="00160A28">
        <w:t>остальных</w:t>
      </w:r>
      <w:r w:rsidRPr="00E30520">
        <w:t xml:space="preserve"> версий значение 0</w:t>
      </w:r>
      <w:r w:rsidR="00160A28">
        <w:t>,</w:t>
      </w:r>
      <w:r w:rsidRPr="00E30520">
        <w:t>5 оказалось оптимальным.</w:t>
      </w:r>
      <w:r w:rsidR="00C8431A">
        <w:t xml:space="preserve"> </w:t>
      </w:r>
      <w:r w:rsidR="0013322D">
        <w:t xml:space="preserve">Подобранные </w:t>
      </w:r>
      <w:r w:rsidR="00C8431A">
        <w:t>параметр</w:t>
      </w:r>
      <w:r w:rsidR="0013322D">
        <w:t xml:space="preserve">ы для разных архитектур моделей представлены в </w:t>
      </w:r>
      <w:r w:rsidR="0013322D" w:rsidRPr="00864A66">
        <w:t xml:space="preserve">таблице </w:t>
      </w:r>
      <w:r w:rsidR="00864A66" w:rsidRPr="00864A66">
        <w:t>1</w:t>
      </w:r>
      <w:r w:rsidR="0013322D">
        <w:t>.</w:t>
      </w:r>
    </w:p>
    <w:p w14:paraId="241C9DC3" w14:textId="77777777" w:rsidR="00CB3F46" w:rsidRDefault="00CB3F46" w:rsidP="00CB3F46">
      <w:pPr>
        <w:pStyle w:val="1-"/>
      </w:pPr>
      <w:r>
        <w:t xml:space="preserve">Для ускорения обучения и экономии памяти был применен подход </w:t>
      </w:r>
      <w:r>
        <w:rPr>
          <w:lang w:val="en-US"/>
        </w:rPr>
        <w:t>mixed</w:t>
      </w:r>
      <w:r w:rsidRPr="009D583D">
        <w:t>-</w:t>
      </w:r>
      <w:r>
        <w:rPr>
          <w:lang w:val="en-US"/>
        </w:rPr>
        <w:t>precision</w:t>
      </w:r>
      <w:r w:rsidRPr="009D583D">
        <w:t xml:space="preserve"> </w:t>
      </w:r>
      <w:r>
        <w:rPr>
          <w:lang w:val="en-US"/>
        </w:rPr>
        <w:t>training</w:t>
      </w:r>
      <w:r w:rsidRPr="009D583D">
        <w:t xml:space="preserve"> </w:t>
      </w:r>
      <w:r>
        <w:t xml:space="preserve">с автоматическим масштабированием градиентов </w:t>
      </w:r>
      <w:r w:rsidRPr="009D583D">
        <w:t>(</w:t>
      </w:r>
      <w:proofErr w:type="spellStart"/>
      <w:r>
        <w:rPr>
          <w:lang w:val="en-US"/>
        </w:rPr>
        <w:t>GradScaler</w:t>
      </w:r>
      <w:proofErr w:type="spellEnd"/>
      <w:r w:rsidRPr="009D583D">
        <w:t>)</w:t>
      </w:r>
      <w:r>
        <w:t xml:space="preserve">. Подобная оптимизация стала необходимой ввиду изначальной нехватки ресурсов при работе на </w:t>
      </w:r>
      <w:r>
        <w:rPr>
          <w:lang w:val="en-US"/>
        </w:rPr>
        <w:t>GPU</w:t>
      </w:r>
      <w:r>
        <w:t xml:space="preserve">. </w:t>
      </w:r>
    </w:p>
    <w:p w14:paraId="2849AA85" w14:textId="07E5FA02" w:rsidR="00A8057F" w:rsidRDefault="00A8057F" w:rsidP="00A8057F">
      <w:pPr>
        <w:pStyle w:val="-1"/>
      </w:pPr>
      <w:r w:rsidRPr="00864A66">
        <w:lastRenderedPageBreak/>
        <w:t xml:space="preserve">Таблица </w:t>
      </w:r>
      <w:r w:rsidR="00864A66" w:rsidRPr="00864A66">
        <w:t>1</w:t>
      </w:r>
      <w:r>
        <w:t xml:space="preserve"> </w:t>
      </w:r>
      <w:r w:rsidR="00FE4F40">
        <w:t>–</w:t>
      </w:r>
      <w:r>
        <w:t xml:space="preserve"> </w:t>
      </w:r>
      <w:r w:rsidR="00FE4F40">
        <w:t xml:space="preserve">Результаты подбора </w:t>
      </w:r>
      <w:proofErr w:type="spellStart"/>
      <w:r w:rsidR="00FE4F40">
        <w:t>гиперпараметров</w:t>
      </w:r>
      <w:proofErr w:type="spellEnd"/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336"/>
        <w:gridCol w:w="2762"/>
        <w:gridCol w:w="2268"/>
        <w:gridCol w:w="1978"/>
      </w:tblGrid>
      <w:tr w:rsidR="00F467A0" w14:paraId="5C284A57" w14:textId="77777777" w:rsidTr="00B55E38">
        <w:trPr>
          <w:jc w:val="center"/>
        </w:trPr>
        <w:tc>
          <w:tcPr>
            <w:tcW w:w="2336" w:type="dxa"/>
            <w:vAlign w:val="center"/>
          </w:tcPr>
          <w:p w14:paraId="2DE3719E" w14:textId="209C7929" w:rsidR="00F467A0" w:rsidRDefault="00F467A0" w:rsidP="00F467A0">
            <w:pPr>
              <w:pStyle w:val="1-"/>
              <w:ind w:firstLine="0"/>
              <w:jc w:val="center"/>
            </w:pPr>
            <w:r>
              <w:t>Модель</w:t>
            </w:r>
          </w:p>
        </w:tc>
        <w:tc>
          <w:tcPr>
            <w:tcW w:w="2762" w:type="dxa"/>
          </w:tcPr>
          <w:p w14:paraId="098A7D2A" w14:textId="39AD418E" w:rsidR="00F467A0" w:rsidRDefault="007977D6" w:rsidP="00F467A0">
            <w:pPr>
              <w:pStyle w:val="1-"/>
              <w:ind w:firstLine="0"/>
              <w:jc w:val="center"/>
            </w:pPr>
            <w:r w:rsidRPr="006D3001">
              <w:t>Скорость обучения</w:t>
            </w:r>
          </w:p>
        </w:tc>
        <w:tc>
          <w:tcPr>
            <w:tcW w:w="2268" w:type="dxa"/>
          </w:tcPr>
          <w:p w14:paraId="20F061AB" w14:textId="46B8BAAE" w:rsidR="00F467A0" w:rsidRDefault="007977D6" w:rsidP="00F467A0">
            <w:pPr>
              <w:pStyle w:val="1-"/>
              <w:ind w:firstLine="0"/>
              <w:jc w:val="center"/>
            </w:pPr>
            <w:r w:rsidRPr="006D3001">
              <w:t xml:space="preserve">Размер </w:t>
            </w:r>
            <w:proofErr w:type="spellStart"/>
            <w:r w:rsidRPr="006D3001">
              <w:t>батча</w:t>
            </w:r>
            <w:proofErr w:type="spellEnd"/>
          </w:p>
        </w:tc>
        <w:tc>
          <w:tcPr>
            <w:tcW w:w="1978" w:type="dxa"/>
          </w:tcPr>
          <w:p w14:paraId="40DF9372" w14:textId="37DE73BD" w:rsidR="00F467A0" w:rsidRDefault="007977D6" w:rsidP="00F467A0">
            <w:pPr>
              <w:pStyle w:val="1-"/>
              <w:ind w:firstLine="0"/>
              <w:jc w:val="center"/>
            </w:pPr>
            <w:proofErr w:type="spellStart"/>
            <w:r w:rsidRPr="006D3001">
              <w:t>Margin</w:t>
            </w:r>
            <w:proofErr w:type="spellEnd"/>
          </w:p>
        </w:tc>
      </w:tr>
      <w:tr w:rsidR="00A92B36" w14:paraId="2BD4E260" w14:textId="77777777" w:rsidTr="00B55E38">
        <w:trPr>
          <w:jc w:val="center"/>
        </w:trPr>
        <w:tc>
          <w:tcPr>
            <w:tcW w:w="2336" w:type="dxa"/>
            <w:vAlign w:val="center"/>
          </w:tcPr>
          <w:p w14:paraId="4CE396AC" w14:textId="64C3D6BD" w:rsidR="00A92B36" w:rsidRPr="005018B1" w:rsidRDefault="00A92B36" w:rsidP="00A92B36">
            <w:pPr>
              <w:pStyle w:val="1-"/>
              <w:ind w:firstLine="0"/>
              <w:jc w:val="center"/>
            </w:pPr>
            <w:proofErr w:type="spellStart"/>
            <w:r w:rsidRPr="005018B1">
              <w:t>DistilBERT</w:t>
            </w:r>
            <w:proofErr w:type="spellEnd"/>
            <w:r w:rsidRPr="005018B1">
              <w:t xml:space="preserve"> + </w:t>
            </w:r>
            <w:proofErr w:type="spellStart"/>
            <w:r w:rsidRPr="005018B1">
              <w:t>Att</w:t>
            </w:r>
            <w:proofErr w:type="spellEnd"/>
          </w:p>
        </w:tc>
        <w:tc>
          <w:tcPr>
            <w:tcW w:w="2762" w:type="dxa"/>
            <w:vAlign w:val="center"/>
          </w:tcPr>
          <w:p w14:paraId="521832B4" w14:textId="1F35A755" w:rsidR="00A92B36" w:rsidRPr="005018B1" w:rsidRDefault="00AD2332" w:rsidP="00A92B36">
            <w:pPr>
              <w:pStyle w:val="1-"/>
              <w:ind w:firstLine="0"/>
              <w:jc w:val="center"/>
              <w:rPr>
                <w:rFonts w:eastAsia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1×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-5</m:t>
                    </m:r>
                  </m:sup>
                </m:sSup>
              </m:oMath>
            </m:oMathPara>
          </w:p>
        </w:tc>
        <w:tc>
          <w:tcPr>
            <w:tcW w:w="2268" w:type="dxa"/>
            <w:vAlign w:val="center"/>
          </w:tcPr>
          <w:p w14:paraId="055E04A7" w14:textId="0161630B" w:rsidR="00A92B36" w:rsidRPr="005018B1" w:rsidRDefault="00F25249" w:rsidP="00A92B36">
            <w:pPr>
              <w:pStyle w:val="1-"/>
              <w:ind w:firstLine="0"/>
              <w:jc w:val="center"/>
            </w:pPr>
            <w:r w:rsidRPr="005018B1">
              <w:t>32</w:t>
            </w:r>
          </w:p>
        </w:tc>
        <w:tc>
          <w:tcPr>
            <w:tcW w:w="1978" w:type="dxa"/>
            <w:vAlign w:val="center"/>
          </w:tcPr>
          <w:p w14:paraId="02E5254E" w14:textId="2102D2FB" w:rsidR="00A92B36" w:rsidRPr="005018B1" w:rsidRDefault="002E6790" w:rsidP="00A92B36">
            <w:pPr>
              <w:pStyle w:val="1-"/>
              <w:ind w:firstLine="0"/>
              <w:jc w:val="center"/>
            </w:pPr>
            <w:r w:rsidRPr="005018B1">
              <w:t>0,7</w:t>
            </w:r>
          </w:p>
        </w:tc>
      </w:tr>
      <w:tr w:rsidR="00A92B36" w14:paraId="01F2B64F" w14:textId="77777777" w:rsidTr="00B55E38">
        <w:trPr>
          <w:jc w:val="center"/>
        </w:trPr>
        <w:tc>
          <w:tcPr>
            <w:tcW w:w="2336" w:type="dxa"/>
            <w:vAlign w:val="center"/>
          </w:tcPr>
          <w:p w14:paraId="543FF64F" w14:textId="4811F7FC" w:rsidR="00A92B36" w:rsidRPr="005018B1" w:rsidRDefault="00A92B36" w:rsidP="00A92B36">
            <w:pPr>
              <w:pStyle w:val="1-"/>
              <w:ind w:firstLine="0"/>
              <w:jc w:val="center"/>
            </w:pPr>
            <w:proofErr w:type="spellStart"/>
            <w:r w:rsidRPr="005018B1">
              <w:rPr>
                <w:lang w:val="en-US"/>
              </w:rPr>
              <w:t>DistilBERT</w:t>
            </w:r>
            <w:proofErr w:type="spellEnd"/>
            <w:r w:rsidRPr="005018B1">
              <w:rPr>
                <w:lang w:val="en-US"/>
              </w:rPr>
              <w:t xml:space="preserve"> + </w:t>
            </w:r>
            <w:proofErr w:type="spellStart"/>
            <w:r w:rsidRPr="005018B1">
              <w:rPr>
                <w:lang w:val="en-US"/>
              </w:rPr>
              <w:t>BiLSTM</w:t>
            </w:r>
            <w:proofErr w:type="spellEnd"/>
          </w:p>
        </w:tc>
        <w:tc>
          <w:tcPr>
            <w:tcW w:w="2762" w:type="dxa"/>
            <w:vAlign w:val="center"/>
          </w:tcPr>
          <w:p w14:paraId="34D9095F" w14:textId="5AE4C466" w:rsidR="00A92B36" w:rsidRPr="005018B1" w:rsidRDefault="00AD2332" w:rsidP="00A92B36">
            <w:pPr>
              <w:pStyle w:val="1-"/>
              <w:ind w:firstLine="0"/>
              <w:jc w:val="center"/>
              <w:rPr>
                <w:rFonts w:eastAsia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2×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-5</m:t>
                    </m:r>
                  </m:sup>
                </m:sSup>
              </m:oMath>
            </m:oMathPara>
          </w:p>
        </w:tc>
        <w:tc>
          <w:tcPr>
            <w:tcW w:w="2268" w:type="dxa"/>
            <w:vAlign w:val="center"/>
          </w:tcPr>
          <w:p w14:paraId="05493EBB" w14:textId="7F18505D" w:rsidR="00A92B36" w:rsidRPr="005018B1" w:rsidRDefault="002E6790" w:rsidP="00A92B36">
            <w:pPr>
              <w:pStyle w:val="1-"/>
              <w:ind w:firstLine="0"/>
              <w:jc w:val="center"/>
            </w:pPr>
            <w:r w:rsidRPr="005018B1">
              <w:t>64</w:t>
            </w:r>
          </w:p>
        </w:tc>
        <w:tc>
          <w:tcPr>
            <w:tcW w:w="1978" w:type="dxa"/>
            <w:vAlign w:val="center"/>
          </w:tcPr>
          <w:p w14:paraId="65F84EC5" w14:textId="698DBBF0" w:rsidR="00A92B36" w:rsidRPr="005018B1" w:rsidRDefault="002E6790" w:rsidP="00A92B36">
            <w:pPr>
              <w:pStyle w:val="1-"/>
              <w:ind w:firstLine="0"/>
              <w:jc w:val="center"/>
            </w:pPr>
            <w:r w:rsidRPr="005018B1">
              <w:t>0,5</w:t>
            </w:r>
          </w:p>
        </w:tc>
      </w:tr>
      <w:tr w:rsidR="00A92B36" w14:paraId="06FEAD96" w14:textId="77777777" w:rsidTr="00B55E38">
        <w:trPr>
          <w:jc w:val="center"/>
        </w:trPr>
        <w:tc>
          <w:tcPr>
            <w:tcW w:w="2336" w:type="dxa"/>
            <w:vAlign w:val="center"/>
          </w:tcPr>
          <w:p w14:paraId="40326599" w14:textId="74636AE4" w:rsidR="00A92B36" w:rsidRPr="005018B1" w:rsidRDefault="00A92B36" w:rsidP="00A92B36">
            <w:pPr>
              <w:pStyle w:val="1-"/>
              <w:ind w:firstLine="0"/>
              <w:jc w:val="center"/>
            </w:pPr>
            <w:proofErr w:type="spellStart"/>
            <w:r w:rsidRPr="005018B1">
              <w:t>DistilBERT</w:t>
            </w:r>
            <w:proofErr w:type="spellEnd"/>
            <w:r w:rsidRPr="005018B1">
              <w:rPr>
                <w:lang w:val="en-US"/>
              </w:rPr>
              <w:t xml:space="preserve"> (Max Pooling)</w:t>
            </w:r>
          </w:p>
        </w:tc>
        <w:tc>
          <w:tcPr>
            <w:tcW w:w="2762" w:type="dxa"/>
            <w:vAlign w:val="center"/>
          </w:tcPr>
          <w:p w14:paraId="68706F81" w14:textId="266386E6" w:rsidR="00A92B36" w:rsidRPr="005018B1" w:rsidRDefault="002E6790" w:rsidP="00A92B36">
            <w:pPr>
              <w:pStyle w:val="1-"/>
              <w:ind w:firstLine="0"/>
              <w:jc w:val="center"/>
              <w:rPr>
                <w:rFonts w:eastAsia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2×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-5</m:t>
                    </m:r>
                  </m:sup>
                </m:sSup>
              </m:oMath>
            </m:oMathPara>
          </w:p>
        </w:tc>
        <w:tc>
          <w:tcPr>
            <w:tcW w:w="2268" w:type="dxa"/>
            <w:vAlign w:val="center"/>
          </w:tcPr>
          <w:p w14:paraId="3C72884C" w14:textId="4A5639F6" w:rsidR="00A92B36" w:rsidRPr="005018B1" w:rsidRDefault="005018B1" w:rsidP="00A92B36">
            <w:pPr>
              <w:pStyle w:val="1-"/>
              <w:ind w:firstLine="0"/>
              <w:jc w:val="center"/>
            </w:pPr>
            <w:r w:rsidRPr="005018B1">
              <w:t>64</w:t>
            </w:r>
          </w:p>
        </w:tc>
        <w:tc>
          <w:tcPr>
            <w:tcW w:w="1978" w:type="dxa"/>
            <w:vAlign w:val="center"/>
          </w:tcPr>
          <w:p w14:paraId="10E39CAF" w14:textId="662605E5" w:rsidR="00A92B36" w:rsidRPr="005018B1" w:rsidRDefault="005018B1" w:rsidP="00A92B36">
            <w:pPr>
              <w:pStyle w:val="1-"/>
              <w:ind w:firstLine="0"/>
              <w:jc w:val="center"/>
            </w:pPr>
            <w:r w:rsidRPr="005018B1">
              <w:t>0,5</w:t>
            </w:r>
          </w:p>
        </w:tc>
      </w:tr>
      <w:tr w:rsidR="00A92B36" w14:paraId="61F36297" w14:textId="77777777" w:rsidTr="00B55E38">
        <w:trPr>
          <w:jc w:val="center"/>
        </w:trPr>
        <w:tc>
          <w:tcPr>
            <w:tcW w:w="2336" w:type="dxa"/>
            <w:vAlign w:val="center"/>
          </w:tcPr>
          <w:p w14:paraId="0F05384C" w14:textId="25089FB2" w:rsidR="00A92B36" w:rsidRPr="005018B1" w:rsidRDefault="00A92B36" w:rsidP="00A92B36">
            <w:pPr>
              <w:pStyle w:val="1-"/>
              <w:ind w:firstLine="0"/>
              <w:jc w:val="center"/>
            </w:pPr>
            <w:proofErr w:type="spellStart"/>
            <w:r w:rsidRPr="005018B1">
              <w:t>DistilBERT</w:t>
            </w:r>
            <w:proofErr w:type="spellEnd"/>
            <w:r w:rsidRPr="005018B1">
              <w:rPr>
                <w:lang w:val="en-US"/>
              </w:rPr>
              <w:t xml:space="preserve"> [CLS]</w:t>
            </w:r>
          </w:p>
        </w:tc>
        <w:tc>
          <w:tcPr>
            <w:tcW w:w="2762" w:type="dxa"/>
            <w:vAlign w:val="center"/>
          </w:tcPr>
          <w:p w14:paraId="564D850A" w14:textId="49CC466A" w:rsidR="00A92B36" w:rsidRPr="005018B1" w:rsidRDefault="00F62139" w:rsidP="00A92B36">
            <w:pPr>
              <w:pStyle w:val="1-"/>
              <w:ind w:firstLine="0"/>
              <w:jc w:val="center"/>
              <w:rPr>
                <w:rFonts w:eastAsia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2×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-5</m:t>
                    </m:r>
                  </m:sup>
                </m:sSup>
              </m:oMath>
            </m:oMathPara>
          </w:p>
        </w:tc>
        <w:tc>
          <w:tcPr>
            <w:tcW w:w="2268" w:type="dxa"/>
            <w:vAlign w:val="center"/>
          </w:tcPr>
          <w:p w14:paraId="76F5AAC5" w14:textId="1E2D82ED" w:rsidR="00A92B36" w:rsidRPr="005018B1" w:rsidRDefault="005018B1" w:rsidP="00A92B36">
            <w:pPr>
              <w:pStyle w:val="1-"/>
              <w:ind w:firstLine="0"/>
              <w:jc w:val="center"/>
            </w:pPr>
            <w:r w:rsidRPr="005018B1">
              <w:t>64</w:t>
            </w:r>
          </w:p>
        </w:tc>
        <w:tc>
          <w:tcPr>
            <w:tcW w:w="1978" w:type="dxa"/>
            <w:vAlign w:val="center"/>
          </w:tcPr>
          <w:p w14:paraId="49A5351C" w14:textId="5614AC14" w:rsidR="00A92B36" w:rsidRPr="005018B1" w:rsidRDefault="005018B1" w:rsidP="00A92B36">
            <w:pPr>
              <w:pStyle w:val="1-"/>
              <w:ind w:firstLine="0"/>
              <w:jc w:val="center"/>
            </w:pPr>
            <w:r w:rsidRPr="005018B1">
              <w:t>0,5</w:t>
            </w:r>
          </w:p>
        </w:tc>
      </w:tr>
      <w:tr w:rsidR="00A92B36" w14:paraId="0B4BC010" w14:textId="77777777" w:rsidTr="00B55E38">
        <w:trPr>
          <w:jc w:val="center"/>
        </w:trPr>
        <w:tc>
          <w:tcPr>
            <w:tcW w:w="2336" w:type="dxa"/>
            <w:vAlign w:val="center"/>
          </w:tcPr>
          <w:p w14:paraId="463DB9D6" w14:textId="56E334AC" w:rsidR="00A92B36" w:rsidRPr="005018B1" w:rsidRDefault="00A92B36" w:rsidP="00A92B36">
            <w:pPr>
              <w:pStyle w:val="1-"/>
              <w:ind w:firstLine="0"/>
              <w:jc w:val="center"/>
            </w:pPr>
            <w:r w:rsidRPr="005018B1">
              <w:rPr>
                <w:lang w:val="en-US"/>
              </w:rPr>
              <w:t>Word2Vec</w:t>
            </w:r>
          </w:p>
        </w:tc>
        <w:tc>
          <w:tcPr>
            <w:tcW w:w="2762" w:type="dxa"/>
            <w:vAlign w:val="center"/>
          </w:tcPr>
          <w:p w14:paraId="490F2A06" w14:textId="57D29897" w:rsidR="00A92B36" w:rsidRPr="005018B1" w:rsidRDefault="00F62139" w:rsidP="00A92B36">
            <w:pPr>
              <w:pStyle w:val="1-"/>
              <w:ind w:firstLine="0"/>
              <w:jc w:val="center"/>
              <w:rPr>
                <w:rFonts w:eastAsia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1×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2268" w:type="dxa"/>
            <w:vAlign w:val="center"/>
          </w:tcPr>
          <w:p w14:paraId="65CBF581" w14:textId="3A85486F" w:rsidR="00A92B36" w:rsidRPr="005018B1" w:rsidRDefault="005018B1" w:rsidP="00A92B36">
            <w:pPr>
              <w:pStyle w:val="1-"/>
              <w:ind w:firstLine="0"/>
              <w:jc w:val="center"/>
            </w:pPr>
            <w:r w:rsidRPr="005018B1">
              <w:t>64</w:t>
            </w:r>
          </w:p>
        </w:tc>
        <w:tc>
          <w:tcPr>
            <w:tcW w:w="1978" w:type="dxa"/>
            <w:vAlign w:val="center"/>
          </w:tcPr>
          <w:p w14:paraId="5C964116" w14:textId="62FED9CB" w:rsidR="00A92B36" w:rsidRPr="005018B1" w:rsidRDefault="005018B1" w:rsidP="00A92B36">
            <w:pPr>
              <w:pStyle w:val="1-"/>
              <w:ind w:firstLine="0"/>
              <w:jc w:val="center"/>
            </w:pPr>
            <w:r w:rsidRPr="005018B1">
              <w:t>0,5</w:t>
            </w:r>
          </w:p>
        </w:tc>
      </w:tr>
    </w:tbl>
    <w:p w14:paraId="787A3181" w14:textId="77777777" w:rsidR="00FE4F40" w:rsidRDefault="00FE4F40" w:rsidP="00321B89">
      <w:pPr>
        <w:pStyle w:val="1-"/>
      </w:pPr>
    </w:p>
    <w:p w14:paraId="6C60408D" w14:textId="61D06D70" w:rsidR="00131CD5" w:rsidRDefault="00131CD5" w:rsidP="00131CD5">
      <w:pPr>
        <w:pStyle w:val="1-"/>
      </w:pPr>
      <w:r>
        <w:t xml:space="preserve">Далее модель </w:t>
      </w:r>
      <w:r w:rsidR="00EA0F0B">
        <w:t>тестировалась</w:t>
      </w:r>
      <w:r>
        <w:t xml:space="preserve"> на </w:t>
      </w:r>
      <w:r w:rsidR="00EA0F0B">
        <w:t>отложенном</w:t>
      </w:r>
      <w:r>
        <w:t xml:space="preserve"> наборе данных. Это позволило </w:t>
      </w:r>
      <w:r w:rsidR="00991405">
        <w:t xml:space="preserve">оценить качество работы модели на незнакомых данных. </w:t>
      </w:r>
    </w:p>
    <w:p w14:paraId="43994ED8" w14:textId="34A72802" w:rsidR="00131CD5" w:rsidRDefault="00131CD5" w:rsidP="00131CD5">
      <w:pPr>
        <w:pStyle w:val="1-"/>
      </w:pPr>
      <w:r>
        <w:t xml:space="preserve">Контроль обучения производился с помощью метрик </w:t>
      </w:r>
      <w:r>
        <w:rPr>
          <w:lang w:val="en-US"/>
        </w:rPr>
        <w:t>NDCG</w:t>
      </w:r>
      <w:r w:rsidRPr="004B3204">
        <w:t xml:space="preserve"> </w:t>
      </w:r>
      <w:r>
        <w:t>(нормализированный дисконтированный кумулятивный выигрыш)</w:t>
      </w:r>
      <w:r w:rsidRPr="004B3204">
        <w:t xml:space="preserve">, </w:t>
      </w:r>
      <w:r>
        <w:rPr>
          <w:lang w:val="en-US"/>
        </w:rPr>
        <w:t>LRAP</w:t>
      </w:r>
      <w:r w:rsidRPr="004B3204">
        <w:t xml:space="preserve"> </w:t>
      </w:r>
      <w:r>
        <w:t>(усредненная точность ранжирования меток). Выбор именно таких меток был обусловлен характером решаемой задачи, где важно учитывать не только бинарное соответствие предсказаний, но и относительный порядок элементов</w:t>
      </w:r>
      <w:r w:rsidR="001852C2">
        <w:t xml:space="preserve"> </w:t>
      </w:r>
      <w:r w:rsidR="001852C2" w:rsidRPr="001852C2">
        <w:t>[</w:t>
      </w:r>
      <w:r w:rsidR="00E3025D">
        <w:t>6</w:t>
      </w:r>
      <w:r w:rsidR="001852C2" w:rsidRPr="001852C2">
        <w:t>, 16]</w:t>
      </w:r>
      <w:r>
        <w:t xml:space="preserve">. </w:t>
      </w:r>
    </w:p>
    <w:p w14:paraId="2D766FF8" w14:textId="34892F70" w:rsidR="0014154D" w:rsidRDefault="00131CD5" w:rsidP="00131CD5">
      <w:pPr>
        <w:pStyle w:val="1-"/>
      </w:pPr>
      <w:r>
        <w:t xml:space="preserve">Для предотвращения переобучения в модель были включены такие техники регуляризации, как </w:t>
      </w:r>
      <w:r>
        <w:rPr>
          <w:lang w:val="en-US"/>
        </w:rPr>
        <w:t>dropout</w:t>
      </w:r>
      <w:r w:rsidRPr="00F32263">
        <w:t xml:space="preserve"> </w:t>
      </w:r>
      <w:r>
        <w:t>(с вероятностью 0,</w:t>
      </w:r>
      <w:r w:rsidR="00991405">
        <w:t>3</w:t>
      </w:r>
      <w:r>
        <w:t xml:space="preserve">) и </w:t>
      </w:r>
      <w:r>
        <w:rPr>
          <w:lang w:val="en-US"/>
        </w:rPr>
        <w:t>layer</w:t>
      </w:r>
      <w:r w:rsidRPr="00F32263">
        <w:t xml:space="preserve"> </w:t>
      </w:r>
      <w:r>
        <w:rPr>
          <w:lang w:val="en-US"/>
        </w:rPr>
        <w:t>normalization</w:t>
      </w:r>
      <w:r w:rsidRPr="00F32263">
        <w:t xml:space="preserve">. </w:t>
      </w:r>
      <w:r>
        <w:t xml:space="preserve">Также был реализован мониторинг использование видеопамяти с автоматической очисткой кэша при приближении к установленному лимиту в 12 ГБ. </w:t>
      </w:r>
    </w:p>
    <w:p w14:paraId="24DE73B1" w14:textId="27FBB527" w:rsidR="000D2154" w:rsidRDefault="00F23179" w:rsidP="006C139B">
      <w:pPr>
        <w:pStyle w:val="1"/>
      </w:pPr>
      <w:bookmarkStart w:id="36" w:name="_Toc199188523"/>
      <w:bookmarkStart w:id="37" w:name="_Toc199903420"/>
      <w:r>
        <w:lastRenderedPageBreak/>
        <w:t xml:space="preserve">Результаты </w:t>
      </w:r>
      <w:r w:rsidR="006D5ED3">
        <w:t>обучения и сравнительный анализ архитектур</w:t>
      </w:r>
      <w:bookmarkEnd w:id="36"/>
      <w:r w:rsidR="009304B7">
        <w:t xml:space="preserve"> нейронных сетей</w:t>
      </w:r>
      <w:bookmarkEnd w:id="37"/>
    </w:p>
    <w:p w14:paraId="050571A8" w14:textId="25415777" w:rsidR="00A32282" w:rsidRPr="00A5459D" w:rsidRDefault="00A32282" w:rsidP="00A32282">
      <w:pPr>
        <w:pStyle w:val="1-"/>
      </w:pPr>
      <w:r>
        <w:t xml:space="preserve">Результаты обучения и тестирования </w:t>
      </w:r>
      <w:r w:rsidRPr="000E7EBC">
        <w:t xml:space="preserve">рассмотренных в п. </w:t>
      </w:r>
      <w:r w:rsidR="000E7EBC" w:rsidRPr="000E7EBC">
        <w:t>5.1</w:t>
      </w:r>
      <w:r w:rsidRPr="000E7EBC">
        <w:t xml:space="preserve"> архитектур</w:t>
      </w:r>
      <w:r>
        <w:t xml:space="preserve"> представлены в </w:t>
      </w:r>
      <w:r w:rsidRPr="00765A22">
        <w:t xml:space="preserve">таблице </w:t>
      </w:r>
      <w:r w:rsidR="00765A22" w:rsidRPr="00765A22">
        <w:t>2</w:t>
      </w:r>
      <w:r w:rsidRPr="00765A22">
        <w:t>.</w:t>
      </w:r>
      <w:r w:rsidR="007A5EE8">
        <w:t xml:space="preserve"> В столбце </w:t>
      </w:r>
      <w:r w:rsidR="00A5459D">
        <w:t>«Эпоха»</w:t>
      </w:r>
      <w:r w:rsidR="007A5EE8">
        <w:t xml:space="preserve"> </w:t>
      </w:r>
      <w:r w:rsidR="00BE06C8">
        <w:t xml:space="preserve">приводится </w:t>
      </w:r>
      <w:r w:rsidR="00A5459D">
        <w:t>номер эпохи</w:t>
      </w:r>
      <w:r w:rsidR="00BE06C8">
        <w:t>, после которой в течении 5 послед</w:t>
      </w:r>
      <w:r w:rsidR="00A5459D">
        <w:t xml:space="preserve">ующих эпох не наблюдалось улучшение метрики </w:t>
      </w:r>
      <w:r w:rsidR="00A5459D">
        <w:rPr>
          <w:lang w:val="en-US"/>
        </w:rPr>
        <w:t>NDCG</w:t>
      </w:r>
      <w:r w:rsidR="001553A2">
        <w:t xml:space="preserve"> </w:t>
      </w:r>
      <w:r w:rsidR="005060B5">
        <w:t xml:space="preserve">на </w:t>
      </w:r>
      <w:proofErr w:type="spellStart"/>
      <w:r w:rsidR="005060B5">
        <w:t>фолде</w:t>
      </w:r>
      <w:proofErr w:type="spellEnd"/>
      <w:r w:rsidR="005060B5">
        <w:t xml:space="preserve"> с лучшими результатами</w:t>
      </w:r>
      <w:r w:rsidR="009120E8">
        <w:t>. В столбце «Время эпохи» приведена длительность конкретно этой эпохи.</w:t>
      </w:r>
    </w:p>
    <w:p w14:paraId="1155D459" w14:textId="6F23A38C" w:rsidR="0046460F" w:rsidRPr="00B61B3E" w:rsidRDefault="0046460F" w:rsidP="0046460F">
      <w:pPr>
        <w:pStyle w:val="-1"/>
      </w:pPr>
      <w:r w:rsidRPr="00DD3D67">
        <w:t>Таблица 2 – Результаты обучения моделей</w:t>
      </w:r>
      <w:r w:rsidR="005F5000" w:rsidRPr="005F5000">
        <w:t xml:space="preserve"> 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695"/>
        <w:gridCol w:w="897"/>
        <w:gridCol w:w="931"/>
        <w:gridCol w:w="1009"/>
        <w:gridCol w:w="931"/>
        <w:gridCol w:w="1009"/>
        <w:gridCol w:w="1037"/>
        <w:gridCol w:w="850"/>
        <w:gridCol w:w="985"/>
      </w:tblGrid>
      <w:tr w:rsidR="0046460F" w14:paraId="4B80824B" w14:textId="77777777" w:rsidTr="00A2260A">
        <w:trPr>
          <w:trHeight w:val="968"/>
          <w:jc w:val="center"/>
        </w:trPr>
        <w:tc>
          <w:tcPr>
            <w:tcW w:w="1696" w:type="dxa"/>
            <w:vMerge w:val="restart"/>
            <w:vAlign w:val="center"/>
          </w:tcPr>
          <w:p w14:paraId="24C0068B" w14:textId="77777777" w:rsidR="0046460F" w:rsidRPr="00501FC0" w:rsidRDefault="0046460F" w:rsidP="001032B3">
            <w:pPr>
              <w:pStyle w:val="1-"/>
              <w:ind w:firstLine="0"/>
              <w:jc w:val="center"/>
              <w:rPr>
                <w:sz w:val="24"/>
                <w:szCs w:val="24"/>
              </w:rPr>
            </w:pPr>
            <w:r w:rsidRPr="00501FC0">
              <w:rPr>
                <w:sz w:val="24"/>
                <w:szCs w:val="24"/>
              </w:rPr>
              <w:t>Модель</w:t>
            </w:r>
          </w:p>
        </w:tc>
        <w:tc>
          <w:tcPr>
            <w:tcW w:w="1822" w:type="dxa"/>
            <w:gridSpan w:val="2"/>
            <w:vAlign w:val="center"/>
          </w:tcPr>
          <w:p w14:paraId="75C7BC6A" w14:textId="77777777" w:rsidR="0046460F" w:rsidRPr="00501FC0" w:rsidRDefault="0046460F" w:rsidP="001032B3">
            <w:pPr>
              <w:pStyle w:val="1-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01FC0">
              <w:rPr>
                <w:sz w:val="24"/>
                <w:szCs w:val="24"/>
                <w:lang w:val="en-US"/>
              </w:rPr>
              <w:t>Train</w:t>
            </w:r>
          </w:p>
        </w:tc>
        <w:tc>
          <w:tcPr>
            <w:tcW w:w="1942" w:type="dxa"/>
            <w:gridSpan w:val="2"/>
            <w:vAlign w:val="center"/>
          </w:tcPr>
          <w:p w14:paraId="0A941803" w14:textId="77777777" w:rsidR="0046460F" w:rsidRPr="00501FC0" w:rsidRDefault="0046460F" w:rsidP="001032B3">
            <w:pPr>
              <w:pStyle w:val="1-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01FC0">
              <w:rPr>
                <w:sz w:val="24"/>
                <w:szCs w:val="24"/>
                <w:lang w:val="en-US"/>
              </w:rPr>
              <w:t>Val</w:t>
            </w:r>
          </w:p>
        </w:tc>
        <w:tc>
          <w:tcPr>
            <w:tcW w:w="2048" w:type="dxa"/>
            <w:gridSpan w:val="2"/>
            <w:vAlign w:val="center"/>
          </w:tcPr>
          <w:p w14:paraId="6E69D4F9" w14:textId="77777777" w:rsidR="0046460F" w:rsidRPr="00501FC0" w:rsidRDefault="0046460F" w:rsidP="001032B3">
            <w:pPr>
              <w:pStyle w:val="1-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01FC0">
              <w:rPr>
                <w:sz w:val="24"/>
                <w:szCs w:val="24"/>
                <w:lang w:val="en-US"/>
              </w:rPr>
              <w:t>Test</w:t>
            </w:r>
          </w:p>
        </w:tc>
        <w:tc>
          <w:tcPr>
            <w:tcW w:w="850" w:type="dxa"/>
            <w:vMerge w:val="restart"/>
            <w:vAlign w:val="center"/>
          </w:tcPr>
          <w:p w14:paraId="6D1C42E6" w14:textId="77777777" w:rsidR="0046460F" w:rsidRPr="00501FC0" w:rsidRDefault="0046460F" w:rsidP="001032B3">
            <w:pPr>
              <w:pStyle w:val="1-"/>
              <w:ind w:firstLine="0"/>
              <w:jc w:val="center"/>
              <w:rPr>
                <w:sz w:val="24"/>
                <w:szCs w:val="24"/>
              </w:rPr>
            </w:pPr>
            <w:r w:rsidRPr="00501FC0">
              <w:rPr>
                <w:sz w:val="24"/>
                <w:szCs w:val="24"/>
              </w:rPr>
              <w:t>Эпоха</w:t>
            </w:r>
          </w:p>
        </w:tc>
        <w:tc>
          <w:tcPr>
            <w:tcW w:w="986" w:type="dxa"/>
            <w:vMerge w:val="restart"/>
            <w:vAlign w:val="center"/>
          </w:tcPr>
          <w:p w14:paraId="703F67DD" w14:textId="77777777" w:rsidR="0046460F" w:rsidRPr="00501FC0" w:rsidRDefault="0046460F" w:rsidP="001032B3">
            <w:pPr>
              <w:pStyle w:val="1-"/>
              <w:ind w:firstLine="0"/>
              <w:jc w:val="center"/>
              <w:rPr>
                <w:sz w:val="24"/>
                <w:szCs w:val="24"/>
              </w:rPr>
            </w:pPr>
            <w:r w:rsidRPr="00501FC0">
              <w:rPr>
                <w:sz w:val="24"/>
                <w:szCs w:val="24"/>
              </w:rPr>
              <w:t>Время эпохи, с</w:t>
            </w:r>
          </w:p>
        </w:tc>
      </w:tr>
      <w:tr w:rsidR="0046460F" w14:paraId="44AFC211" w14:textId="77777777" w:rsidTr="00A2260A">
        <w:trPr>
          <w:trHeight w:val="967"/>
          <w:jc w:val="center"/>
        </w:trPr>
        <w:tc>
          <w:tcPr>
            <w:tcW w:w="1696" w:type="dxa"/>
            <w:vMerge/>
            <w:vAlign w:val="center"/>
          </w:tcPr>
          <w:p w14:paraId="1C135E93" w14:textId="77777777" w:rsidR="0046460F" w:rsidRPr="00501FC0" w:rsidRDefault="0046460F" w:rsidP="001032B3">
            <w:pPr>
              <w:pStyle w:val="1-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0" w:type="dxa"/>
            <w:vAlign w:val="center"/>
          </w:tcPr>
          <w:p w14:paraId="2E1FF363" w14:textId="77777777" w:rsidR="0046460F" w:rsidRPr="00501FC0" w:rsidRDefault="0046460F" w:rsidP="001032B3">
            <w:pPr>
              <w:pStyle w:val="1-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01FC0">
              <w:rPr>
                <w:sz w:val="24"/>
                <w:szCs w:val="24"/>
                <w:lang w:val="en-US"/>
              </w:rPr>
              <w:t>NDCG</w:t>
            </w:r>
          </w:p>
        </w:tc>
        <w:tc>
          <w:tcPr>
            <w:tcW w:w="932" w:type="dxa"/>
            <w:vAlign w:val="center"/>
          </w:tcPr>
          <w:p w14:paraId="1AC8E978" w14:textId="77777777" w:rsidR="0046460F" w:rsidRPr="00501FC0" w:rsidRDefault="0046460F" w:rsidP="001032B3">
            <w:pPr>
              <w:pStyle w:val="1-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01FC0">
              <w:rPr>
                <w:sz w:val="24"/>
                <w:szCs w:val="24"/>
                <w:lang w:val="en-US"/>
              </w:rPr>
              <w:t>LRAP</w:t>
            </w:r>
          </w:p>
        </w:tc>
        <w:tc>
          <w:tcPr>
            <w:tcW w:w="1010" w:type="dxa"/>
            <w:vAlign w:val="center"/>
          </w:tcPr>
          <w:p w14:paraId="28B16588" w14:textId="77777777" w:rsidR="0046460F" w:rsidRPr="00501FC0" w:rsidRDefault="0046460F" w:rsidP="001032B3">
            <w:pPr>
              <w:pStyle w:val="1-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01FC0">
              <w:rPr>
                <w:sz w:val="24"/>
                <w:szCs w:val="24"/>
                <w:lang w:val="en-US"/>
              </w:rPr>
              <w:t>NDCG</w:t>
            </w:r>
          </w:p>
        </w:tc>
        <w:tc>
          <w:tcPr>
            <w:tcW w:w="932" w:type="dxa"/>
            <w:vAlign w:val="center"/>
          </w:tcPr>
          <w:p w14:paraId="3890CA14" w14:textId="77777777" w:rsidR="0046460F" w:rsidRPr="00501FC0" w:rsidRDefault="0046460F" w:rsidP="001032B3">
            <w:pPr>
              <w:pStyle w:val="1-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01FC0">
              <w:rPr>
                <w:sz w:val="24"/>
                <w:szCs w:val="24"/>
                <w:lang w:val="en-US"/>
              </w:rPr>
              <w:t>LRAP</w:t>
            </w:r>
          </w:p>
        </w:tc>
        <w:tc>
          <w:tcPr>
            <w:tcW w:w="1010" w:type="dxa"/>
            <w:vAlign w:val="center"/>
          </w:tcPr>
          <w:p w14:paraId="25A53988" w14:textId="77777777" w:rsidR="0046460F" w:rsidRPr="00501FC0" w:rsidRDefault="0046460F" w:rsidP="001032B3">
            <w:pPr>
              <w:pStyle w:val="1-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01FC0">
              <w:rPr>
                <w:sz w:val="24"/>
                <w:szCs w:val="24"/>
                <w:lang w:val="en-US"/>
              </w:rPr>
              <w:t>NDCG</w:t>
            </w:r>
          </w:p>
        </w:tc>
        <w:tc>
          <w:tcPr>
            <w:tcW w:w="1038" w:type="dxa"/>
            <w:vAlign w:val="center"/>
          </w:tcPr>
          <w:p w14:paraId="4E9CEF32" w14:textId="77777777" w:rsidR="0046460F" w:rsidRPr="00501FC0" w:rsidRDefault="0046460F" w:rsidP="001032B3">
            <w:pPr>
              <w:pStyle w:val="1-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01FC0">
              <w:rPr>
                <w:sz w:val="24"/>
                <w:szCs w:val="24"/>
                <w:lang w:val="en-US"/>
              </w:rPr>
              <w:t>LRAP</w:t>
            </w:r>
          </w:p>
        </w:tc>
        <w:tc>
          <w:tcPr>
            <w:tcW w:w="850" w:type="dxa"/>
            <w:vMerge/>
            <w:vAlign w:val="center"/>
          </w:tcPr>
          <w:p w14:paraId="7591345E" w14:textId="77777777" w:rsidR="0046460F" w:rsidRPr="00501FC0" w:rsidRDefault="0046460F" w:rsidP="001032B3">
            <w:pPr>
              <w:pStyle w:val="1-"/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86" w:type="dxa"/>
            <w:vMerge/>
            <w:vAlign w:val="center"/>
          </w:tcPr>
          <w:p w14:paraId="5E92E6DE" w14:textId="77777777" w:rsidR="0046460F" w:rsidRPr="00501FC0" w:rsidRDefault="0046460F" w:rsidP="001032B3">
            <w:pPr>
              <w:pStyle w:val="1-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46460F" w14:paraId="2867D2E0" w14:textId="77777777" w:rsidTr="00A2260A">
        <w:trPr>
          <w:jc w:val="center"/>
        </w:trPr>
        <w:tc>
          <w:tcPr>
            <w:tcW w:w="1696" w:type="dxa"/>
            <w:vAlign w:val="center"/>
          </w:tcPr>
          <w:p w14:paraId="25B4E3D7" w14:textId="36B15FB5" w:rsidR="0046460F" w:rsidRPr="00426C41" w:rsidRDefault="0046460F" w:rsidP="001032B3">
            <w:pPr>
              <w:pStyle w:val="1-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426C41">
              <w:rPr>
                <w:sz w:val="24"/>
                <w:szCs w:val="24"/>
              </w:rPr>
              <w:t>DistilBERT</w:t>
            </w:r>
            <w:proofErr w:type="spellEnd"/>
            <w:r w:rsidRPr="00426C41">
              <w:rPr>
                <w:sz w:val="24"/>
                <w:szCs w:val="24"/>
              </w:rPr>
              <w:t xml:space="preserve"> + </w:t>
            </w:r>
            <w:proofErr w:type="spellStart"/>
            <w:r w:rsidRPr="00426C41">
              <w:rPr>
                <w:sz w:val="24"/>
                <w:szCs w:val="24"/>
              </w:rPr>
              <w:t>Att</w:t>
            </w:r>
            <w:proofErr w:type="spellEnd"/>
          </w:p>
        </w:tc>
        <w:tc>
          <w:tcPr>
            <w:tcW w:w="890" w:type="dxa"/>
            <w:vAlign w:val="center"/>
          </w:tcPr>
          <w:p w14:paraId="27956488" w14:textId="6ACA72B7" w:rsidR="0046460F" w:rsidRPr="00426C41" w:rsidRDefault="0046460F" w:rsidP="001032B3">
            <w:pPr>
              <w:pStyle w:val="1-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426C41">
              <w:rPr>
                <w:sz w:val="24"/>
                <w:szCs w:val="24"/>
              </w:rPr>
              <w:t>0,90</w:t>
            </w:r>
            <w:r w:rsidR="006A739B" w:rsidRPr="00426C41">
              <w:rPr>
                <w:sz w:val="24"/>
                <w:szCs w:val="24"/>
              </w:rPr>
              <w:t>3</w:t>
            </w:r>
          </w:p>
        </w:tc>
        <w:tc>
          <w:tcPr>
            <w:tcW w:w="932" w:type="dxa"/>
            <w:vAlign w:val="center"/>
          </w:tcPr>
          <w:p w14:paraId="293E7C71" w14:textId="03E3FF91" w:rsidR="0046460F" w:rsidRPr="00426C41" w:rsidRDefault="0046460F" w:rsidP="001032B3">
            <w:pPr>
              <w:pStyle w:val="1-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426C41">
              <w:rPr>
                <w:sz w:val="24"/>
                <w:szCs w:val="24"/>
              </w:rPr>
              <w:t>0,8</w:t>
            </w:r>
            <w:r w:rsidR="003721CE" w:rsidRPr="00426C41">
              <w:rPr>
                <w:sz w:val="24"/>
                <w:szCs w:val="24"/>
                <w:lang w:val="en-US"/>
              </w:rPr>
              <w:t>30</w:t>
            </w:r>
          </w:p>
        </w:tc>
        <w:tc>
          <w:tcPr>
            <w:tcW w:w="1010" w:type="dxa"/>
            <w:vAlign w:val="center"/>
          </w:tcPr>
          <w:p w14:paraId="5D38B605" w14:textId="74146674" w:rsidR="0046460F" w:rsidRPr="00426C41" w:rsidRDefault="0046460F" w:rsidP="001032B3">
            <w:pPr>
              <w:pStyle w:val="1-"/>
              <w:ind w:firstLine="0"/>
              <w:jc w:val="center"/>
              <w:rPr>
                <w:sz w:val="24"/>
                <w:szCs w:val="24"/>
              </w:rPr>
            </w:pPr>
            <w:r w:rsidRPr="00426C41">
              <w:rPr>
                <w:sz w:val="24"/>
                <w:szCs w:val="24"/>
              </w:rPr>
              <w:t>0,8</w:t>
            </w:r>
            <w:r w:rsidR="00C85CB2" w:rsidRPr="00426C41">
              <w:rPr>
                <w:sz w:val="24"/>
                <w:szCs w:val="24"/>
              </w:rPr>
              <w:t>73</w:t>
            </w:r>
          </w:p>
        </w:tc>
        <w:tc>
          <w:tcPr>
            <w:tcW w:w="932" w:type="dxa"/>
            <w:vAlign w:val="center"/>
          </w:tcPr>
          <w:p w14:paraId="63ABB5C8" w14:textId="6DD88ED9" w:rsidR="0046460F" w:rsidRPr="00426C41" w:rsidRDefault="0046460F" w:rsidP="001032B3">
            <w:pPr>
              <w:pStyle w:val="1-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426C41">
              <w:rPr>
                <w:sz w:val="24"/>
                <w:szCs w:val="24"/>
              </w:rPr>
              <w:t>0,</w:t>
            </w:r>
            <w:r w:rsidR="006718C4" w:rsidRPr="00426C41">
              <w:rPr>
                <w:sz w:val="24"/>
                <w:szCs w:val="24"/>
                <w:lang w:val="en-US"/>
              </w:rPr>
              <w:t>778</w:t>
            </w:r>
          </w:p>
        </w:tc>
        <w:tc>
          <w:tcPr>
            <w:tcW w:w="1010" w:type="dxa"/>
            <w:vAlign w:val="center"/>
          </w:tcPr>
          <w:p w14:paraId="4D699CF0" w14:textId="61F0C740" w:rsidR="0046460F" w:rsidRPr="00426C41" w:rsidRDefault="0046460F" w:rsidP="001032B3">
            <w:pPr>
              <w:pStyle w:val="1-"/>
              <w:ind w:firstLine="0"/>
              <w:jc w:val="center"/>
              <w:rPr>
                <w:sz w:val="24"/>
                <w:szCs w:val="24"/>
              </w:rPr>
            </w:pPr>
            <w:r w:rsidRPr="00426C41">
              <w:rPr>
                <w:sz w:val="24"/>
                <w:szCs w:val="24"/>
                <w:lang w:val="en-US"/>
              </w:rPr>
              <w:t>0</w:t>
            </w:r>
            <w:r w:rsidRPr="00426C41">
              <w:rPr>
                <w:sz w:val="24"/>
                <w:szCs w:val="24"/>
              </w:rPr>
              <w:t>,8</w:t>
            </w:r>
            <w:r w:rsidR="004235E9" w:rsidRPr="00426C41">
              <w:rPr>
                <w:sz w:val="24"/>
                <w:szCs w:val="24"/>
              </w:rPr>
              <w:t>56</w:t>
            </w:r>
          </w:p>
        </w:tc>
        <w:tc>
          <w:tcPr>
            <w:tcW w:w="1038" w:type="dxa"/>
            <w:vAlign w:val="center"/>
          </w:tcPr>
          <w:p w14:paraId="67B67083" w14:textId="682F4A28" w:rsidR="0046460F" w:rsidRPr="00426C41" w:rsidRDefault="0046460F" w:rsidP="001032B3">
            <w:pPr>
              <w:pStyle w:val="1-"/>
              <w:ind w:firstLine="0"/>
              <w:jc w:val="center"/>
              <w:rPr>
                <w:sz w:val="24"/>
                <w:szCs w:val="24"/>
              </w:rPr>
            </w:pPr>
            <w:r w:rsidRPr="00426C41">
              <w:rPr>
                <w:sz w:val="24"/>
                <w:szCs w:val="24"/>
              </w:rPr>
              <w:t>0,7</w:t>
            </w:r>
            <w:r w:rsidR="004235E9" w:rsidRPr="00426C41">
              <w:rPr>
                <w:sz w:val="24"/>
                <w:szCs w:val="24"/>
              </w:rPr>
              <w:t>5</w:t>
            </w:r>
            <w:r w:rsidR="00E922C4" w:rsidRPr="00426C41">
              <w:rPr>
                <w:sz w:val="24"/>
                <w:szCs w:val="24"/>
              </w:rPr>
              <w:t>5</w:t>
            </w:r>
          </w:p>
        </w:tc>
        <w:tc>
          <w:tcPr>
            <w:tcW w:w="850" w:type="dxa"/>
            <w:vAlign w:val="center"/>
          </w:tcPr>
          <w:p w14:paraId="5D073CD0" w14:textId="262FF459" w:rsidR="0046460F" w:rsidRPr="00426C41" w:rsidRDefault="0046460F" w:rsidP="001032B3">
            <w:pPr>
              <w:pStyle w:val="1-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426C41">
              <w:rPr>
                <w:sz w:val="24"/>
                <w:szCs w:val="24"/>
              </w:rPr>
              <w:t>1</w:t>
            </w:r>
            <w:r w:rsidR="00605B52" w:rsidRPr="00426C41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986" w:type="dxa"/>
            <w:vAlign w:val="center"/>
          </w:tcPr>
          <w:p w14:paraId="79B4CEA0" w14:textId="0448ED81" w:rsidR="0046460F" w:rsidRPr="00426C41" w:rsidRDefault="0046460F" w:rsidP="001032B3">
            <w:pPr>
              <w:pStyle w:val="1-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426C41">
              <w:rPr>
                <w:sz w:val="24"/>
                <w:szCs w:val="24"/>
              </w:rPr>
              <w:t>1</w:t>
            </w:r>
            <w:r w:rsidR="00D172A0" w:rsidRPr="00426C41">
              <w:rPr>
                <w:sz w:val="24"/>
                <w:szCs w:val="24"/>
                <w:lang w:val="en-US"/>
              </w:rPr>
              <w:t>23</w:t>
            </w:r>
          </w:p>
        </w:tc>
      </w:tr>
      <w:tr w:rsidR="0046460F" w14:paraId="0B99D822" w14:textId="77777777" w:rsidTr="00A2260A">
        <w:trPr>
          <w:jc w:val="center"/>
        </w:trPr>
        <w:tc>
          <w:tcPr>
            <w:tcW w:w="1696" w:type="dxa"/>
            <w:vAlign w:val="center"/>
          </w:tcPr>
          <w:p w14:paraId="3211B3DE" w14:textId="4CCEFB89" w:rsidR="0046460F" w:rsidRPr="00426C41" w:rsidRDefault="00060D5B" w:rsidP="001032B3">
            <w:pPr>
              <w:pStyle w:val="1-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426C41">
              <w:rPr>
                <w:sz w:val="24"/>
                <w:szCs w:val="24"/>
                <w:lang w:val="en-US"/>
              </w:rPr>
              <w:t>DistilBERT</w:t>
            </w:r>
            <w:proofErr w:type="spellEnd"/>
            <w:r w:rsidRPr="00426C41">
              <w:rPr>
                <w:sz w:val="24"/>
                <w:szCs w:val="24"/>
                <w:lang w:val="en-US"/>
              </w:rPr>
              <w:t xml:space="preserve"> </w:t>
            </w:r>
            <w:r w:rsidR="009B356B" w:rsidRPr="00426C41">
              <w:rPr>
                <w:sz w:val="24"/>
                <w:szCs w:val="24"/>
                <w:lang w:val="en-US"/>
              </w:rPr>
              <w:t xml:space="preserve">+ </w:t>
            </w:r>
            <w:proofErr w:type="spellStart"/>
            <w:r w:rsidR="009B356B" w:rsidRPr="00426C41">
              <w:rPr>
                <w:sz w:val="24"/>
                <w:szCs w:val="24"/>
                <w:lang w:val="en-US"/>
              </w:rPr>
              <w:t>BiLSTM</w:t>
            </w:r>
            <w:proofErr w:type="spellEnd"/>
          </w:p>
        </w:tc>
        <w:tc>
          <w:tcPr>
            <w:tcW w:w="890" w:type="dxa"/>
            <w:vAlign w:val="center"/>
          </w:tcPr>
          <w:p w14:paraId="6C2E12FA" w14:textId="683E9432" w:rsidR="0046460F" w:rsidRPr="00426C41" w:rsidRDefault="0046460F" w:rsidP="001032B3">
            <w:pPr>
              <w:pStyle w:val="1-"/>
              <w:ind w:firstLine="0"/>
              <w:jc w:val="center"/>
              <w:rPr>
                <w:sz w:val="24"/>
                <w:szCs w:val="24"/>
              </w:rPr>
            </w:pPr>
            <w:r w:rsidRPr="00426C41">
              <w:rPr>
                <w:sz w:val="24"/>
                <w:szCs w:val="24"/>
              </w:rPr>
              <w:t>0,90</w:t>
            </w:r>
            <w:r w:rsidR="00ED0330" w:rsidRPr="00426C41">
              <w:rPr>
                <w:sz w:val="24"/>
                <w:szCs w:val="24"/>
              </w:rPr>
              <w:t>2</w:t>
            </w:r>
          </w:p>
        </w:tc>
        <w:tc>
          <w:tcPr>
            <w:tcW w:w="932" w:type="dxa"/>
            <w:vAlign w:val="center"/>
          </w:tcPr>
          <w:p w14:paraId="3E9AFE07" w14:textId="053358C7" w:rsidR="0046460F" w:rsidRPr="00426C41" w:rsidRDefault="0046460F" w:rsidP="001032B3">
            <w:pPr>
              <w:pStyle w:val="1-"/>
              <w:ind w:firstLine="0"/>
              <w:jc w:val="center"/>
              <w:rPr>
                <w:sz w:val="24"/>
                <w:szCs w:val="24"/>
              </w:rPr>
            </w:pPr>
            <w:r w:rsidRPr="00426C41">
              <w:rPr>
                <w:sz w:val="24"/>
                <w:szCs w:val="24"/>
              </w:rPr>
              <w:t>0,8</w:t>
            </w:r>
            <w:r w:rsidR="00902CEE" w:rsidRPr="00426C41">
              <w:rPr>
                <w:sz w:val="24"/>
                <w:szCs w:val="24"/>
              </w:rPr>
              <w:t>24</w:t>
            </w:r>
          </w:p>
        </w:tc>
        <w:tc>
          <w:tcPr>
            <w:tcW w:w="1010" w:type="dxa"/>
            <w:vAlign w:val="center"/>
          </w:tcPr>
          <w:p w14:paraId="5B101A19" w14:textId="17BC4767" w:rsidR="0046460F" w:rsidRPr="00426C41" w:rsidRDefault="0046460F" w:rsidP="001032B3">
            <w:pPr>
              <w:pStyle w:val="1-"/>
              <w:ind w:firstLine="0"/>
              <w:jc w:val="center"/>
              <w:rPr>
                <w:sz w:val="24"/>
                <w:szCs w:val="24"/>
              </w:rPr>
            </w:pPr>
            <w:r w:rsidRPr="00426C41">
              <w:rPr>
                <w:sz w:val="24"/>
                <w:szCs w:val="24"/>
              </w:rPr>
              <w:t>0,8</w:t>
            </w:r>
            <w:r w:rsidR="00404EC7" w:rsidRPr="00426C41">
              <w:rPr>
                <w:sz w:val="24"/>
                <w:szCs w:val="24"/>
              </w:rPr>
              <w:t>43</w:t>
            </w:r>
          </w:p>
        </w:tc>
        <w:tc>
          <w:tcPr>
            <w:tcW w:w="932" w:type="dxa"/>
            <w:vAlign w:val="center"/>
          </w:tcPr>
          <w:p w14:paraId="13C61CD5" w14:textId="11016505" w:rsidR="0046460F" w:rsidRPr="00426C41" w:rsidRDefault="0046460F" w:rsidP="001032B3">
            <w:pPr>
              <w:pStyle w:val="1-"/>
              <w:ind w:firstLine="0"/>
              <w:jc w:val="center"/>
              <w:rPr>
                <w:sz w:val="24"/>
                <w:szCs w:val="24"/>
              </w:rPr>
            </w:pPr>
            <w:r w:rsidRPr="00426C41">
              <w:rPr>
                <w:sz w:val="24"/>
                <w:szCs w:val="24"/>
              </w:rPr>
              <w:t>0,7</w:t>
            </w:r>
            <w:r w:rsidR="000B4C8C" w:rsidRPr="00426C41">
              <w:rPr>
                <w:sz w:val="24"/>
                <w:szCs w:val="24"/>
              </w:rPr>
              <w:t>19</w:t>
            </w:r>
          </w:p>
        </w:tc>
        <w:tc>
          <w:tcPr>
            <w:tcW w:w="1010" w:type="dxa"/>
            <w:vAlign w:val="center"/>
          </w:tcPr>
          <w:p w14:paraId="324CD280" w14:textId="42ECB5B1" w:rsidR="0046460F" w:rsidRPr="00426C41" w:rsidRDefault="0046460F" w:rsidP="001032B3">
            <w:pPr>
              <w:pStyle w:val="1-"/>
              <w:ind w:firstLine="0"/>
              <w:jc w:val="center"/>
              <w:rPr>
                <w:sz w:val="24"/>
                <w:szCs w:val="24"/>
              </w:rPr>
            </w:pPr>
            <w:r w:rsidRPr="00426C41">
              <w:rPr>
                <w:sz w:val="24"/>
                <w:szCs w:val="24"/>
              </w:rPr>
              <w:t>0,8</w:t>
            </w:r>
            <w:r w:rsidR="00FF7029" w:rsidRPr="00426C41">
              <w:rPr>
                <w:sz w:val="24"/>
                <w:szCs w:val="24"/>
              </w:rPr>
              <w:t>40</w:t>
            </w:r>
          </w:p>
        </w:tc>
        <w:tc>
          <w:tcPr>
            <w:tcW w:w="1038" w:type="dxa"/>
            <w:vAlign w:val="center"/>
          </w:tcPr>
          <w:p w14:paraId="4834380A" w14:textId="7BA357FE" w:rsidR="0046460F" w:rsidRPr="00426C41" w:rsidRDefault="0046460F" w:rsidP="001032B3">
            <w:pPr>
              <w:pStyle w:val="1-"/>
              <w:ind w:firstLine="0"/>
              <w:jc w:val="center"/>
              <w:rPr>
                <w:sz w:val="24"/>
                <w:szCs w:val="24"/>
              </w:rPr>
            </w:pPr>
            <w:r w:rsidRPr="00426C41">
              <w:rPr>
                <w:sz w:val="24"/>
                <w:szCs w:val="24"/>
              </w:rPr>
              <w:t>0,7</w:t>
            </w:r>
            <w:r w:rsidR="00FF7029" w:rsidRPr="00426C41">
              <w:rPr>
                <w:sz w:val="24"/>
                <w:szCs w:val="24"/>
              </w:rPr>
              <w:t>14</w:t>
            </w:r>
          </w:p>
        </w:tc>
        <w:tc>
          <w:tcPr>
            <w:tcW w:w="850" w:type="dxa"/>
            <w:vAlign w:val="center"/>
          </w:tcPr>
          <w:p w14:paraId="1656B2AC" w14:textId="7F2AB51D" w:rsidR="0046460F" w:rsidRPr="00426C41" w:rsidRDefault="00240FEF" w:rsidP="001032B3">
            <w:pPr>
              <w:pStyle w:val="1-"/>
              <w:ind w:firstLine="0"/>
              <w:jc w:val="center"/>
              <w:rPr>
                <w:sz w:val="24"/>
                <w:szCs w:val="24"/>
              </w:rPr>
            </w:pPr>
            <w:r w:rsidRPr="00426C41">
              <w:rPr>
                <w:sz w:val="24"/>
                <w:szCs w:val="24"/>
              </w:rPr>
              <w:t>30</w:t>
            </w:r>
          </w:p>
        </w:tc>
        <w:tc>
          <w:tcPr>
            <w:tcW w:w="986" w:type="dxa"/>
            <w:vAlign w:val="center"/>
          </w:tcPr>
          <w:p w14:paraId="17113E90" w14:textId="68ECFF31" w:rsidR="0046460F" w:rsidRPr="00426C41" w:rsidRDefault="002B62C8" w:rsidP="001032B3">
            <w:pPr>
              <w:pStyle w:val="1-"/>
              <w:ind w:firstLine="0"/>
              <w:jc w:val="center"/>
              <w:rPr>
                <w:sz w:val="24"/>
                <w:szCs w:val="24"/>
              </w:rPr>
            </w:pPr>
            <w:r w:rsidRPr="00426C41">
              <w:rPr>
                <w:sz w:val="24"/>
                <w:szCs w:val="24"/>
              </w:rPr>
              <w:t>110</w:t>
            </w:r>
          </w:p>
        </w:tc>
      </w:tr>
      <w:tr w:rsidR="0046460F" w14:paraId="4AD6FA3B" w14:textId="77777777" w:rsidTr="00A2260A">
        <w:trPr>
          <w:jc w:val="center"/>
        </w:trPr>
        <w:tc>
          <w:tcPr>
            <w:tcW w:w="1696" w:type="dxa"/>
            <w:vAlign w:val="center"/>
          </w:tcPr>
          <w:p w14:paraId="28053E36" w14:textId="228E4B57" w:rsidR="0046460F" w:rsidRPr="00426C41" w:rsidRDefault="0046460F" w:rsidP="001032B3">
            <w:pPr>
              <w:pStyle w:val="1-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426C41">
              <w:rPr>
                <w:sz w:val="24"/>
                <w:szCs w:val="24"/>
              </w:rPr>
              <w:t>DistilBERT</w:t>
            </w:r>
            <w:proofErr w:type="spellEnd"/>
            <w:r w:rsidR="009B356B" w:rsidRPr="00426C41">
              <w:rPr>
                <w:sz w:val="24"/>
                <w:szCs w:val="24"/>
                <w:lang w:val="en-US"/>
              </w:rPr>
              <w:t xml:space="preserve"> (Max Pooling)</w:t>
            </w:r>
          </w:p>
        </w:tc>
        <w:tc>
          <w:tcPr>
            <w:tcW w:w="890" w:type="dxa"/>
            <w:vAlign w:val="center"/>
          </w:tcPr>
          <w:p w14:paraId="6C305762" w14:textId="3258F96A" w:rsidR="0046460F" w:rsidRPr="00426C41" w:rsidRDefault="0046460F" w:rsidP="001032B3">
            <w:pPr>
              <w:pStyle w:val="1-"/>
              <w:ind w:firstLine="0"/>
              <w:jc w:val="center"/>
              <w:rPr>
                <w:sz w:val="24"/>
                <w:szCs w:val="24"/>
              </w:rPr>
            </w:pPr>
            <w:r w:rsidRPr="00426C41">
              <w:rPr>
                <w:sz w:val="24"/>
                <w:szCs w:val="24"/>
              </w:rPr>
              <w:t>0,</w:t>
            </w:r>
            <w:r w:rsidR="00DF200F" w:rsidRPr="00426C41">
              <w:rPr>
                <w:sz w:val="24"/>
                <w:szCs w:val="24"/>
              </w:rPr>
              <w:t>899</w:t>
            </w:r>
          </w:p>
        </w:tc>
        <w:tc>
          <w:tcPr>
            <w:tcW w:w="932" w:type="dxa"/>
            <w:vAlign w:val="center"/>
          </w:tcPr>
          <w:p w14:paraId="15954C88" w14:textId="1FE20ED1" w:rsidR="0046460F" w:rsidRPr="00426C41" w:rsidRDefault="0046460F" w:rsidP="001032B3">
            <w:pPr>
              <w:pStyle w:val="1-"/>
              <w:ind w:firstLine="0"/>
              <w:jc w:val="center"/>
              <w:rPr>
                <w:sz w:val="24"/>
                <w:szCs w:val="24"/>
              </w:rPr>
            </w:pPr>
            <w:r w:rsidRPr="00426C41">
              <w:rPr>
                <w:sz w:val="24"/>
                <w:szCs w:val="24"/>
              </w:rPr>
              <w:t>0,8</w:t>
            </w:r>
            <w:r w:rsidR="00FA0EC5" w:rsidRPr="00426C41">
              <w:rPr>
                <w:sz w:val="24"/>
                <w:szCs w:val="24"/>
              </w:rPr>
              <w:t>16</w:t>
            </w:r>
          </w:p>
        </w:tc>
        <w:tc>
          <w:tcPr>
            <w:tcW w:w="1010" w:type="dxa"/>
            <w:vAlign w:val="center"/>
          </w:tcPr>
          <w:p w14:paraId="1BA5AFB0" w14:textId="1BC0B133" w:rsidR="0046460F" w:rsidRPr="00426C41" w:rsidRDefault="00BD1152" w:rsidP="001032B3">
            <w:pPr>
              <w:pStyle w:val="1-"/>
              <w:ind w:firstLine="0"/>
              <w:jc w:val="center"/>
              <w:rPr>
                <w:sz w:val="24"/>
                <w:szCs w:val="24"/>
              </w:rPr>
            </w:pPr>
            <w:r w:rsidRPr="00426C41">
              <w:rPr>
                <w:sz w:val="24"/>
                <w:szCs w:val="24"/>
                <w:lang w:val="en-US"/>
              </w:rPr>
              <w:t>0</w:t>
            </w:r>
            <w:r w:rsidRPr="00426C41">
              <w:rPr>
                <w:sz w:val="24"/>
                <w:szCs w:val="24"/>
              </w:rPr>
              <w:t>,839</w:t>
            </w:r>
          </w:p>
        </w:tc>
        <w:tc>
          <w:tcPr>
            <w:tcW w:w="932" w:type="dxa"/>
            <w:vAlign w:val="center"/>
          </w:tcPr>
          <w:p w14:paraId="3E51A1D8" w14:textId="33DD1FB9" w:rsidR="0046460F" w:rsidRPr="00426C41" w:rsidRDefault="0046460F" w:rsidP="001032B3">
            <w:pPr>
              <w:pStyle w:val="1-"/>
              <w:ind w:firstLine="0"/>
              <w:jc w:val="center"/>
              <w:rPr>
                <w:sz w:val="24"/>
                <w:szCs w:val="24"/>
              </w:rPr>
            </w:pPr>
            <w:r w:rsidRPr="00426C41">
              <w:rPr>
                <w:sz w:val="24"/>
                <w:szCs w:val="24"/>
              </w:rPr>
              <w:t>0,7</w:t>
            </w:r>
            <w:r w:rsidR="008634A1" w:rsidRPr="00426C41">
              <w:rPr>
                <w:sz w:val="24"/>
                <w:szCs w:val="24"/>
              </w:rPr>
              <w:t>16</w:t>
            </w:r>
          </w:p>
        </w:tc>
        <w:tc>
          <w:tcPr>
            <w:tcW w:w="1010" w:type="dxa"/>
            <w:vAlign w:val="center"/>
          </w:tcPr>
          <w:p w14:paraId="5CBAAA11" w14:textId="2B6F57FF" w:rsidR="0046460F" w:rsidRPr="00426C41" w:rsidRDefault="0046460F" w:rsidP="001032B3">
            <w:pPr>
              <w:pStyle w:val="1-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426C41">
              <w:rPr>
                <w:sz w:val="24"/>
                <w:szCs w:val="24"/>
              </w:rPr>
              <w:t>0,8</w:t>
            </w:r>
            <w:r w:rsidR="0063756C" w:rsidRPr="00426C41">
              <w:rPr>
                <w:sz w:val="24"/>
                <w:szCs w:val="24"/>
                <w:lang w:val="en-US"/>
              </w:rPr>
              <w:t>31</w:t>
            </w:r>
          </w:p>
        </w:tc>
        <w:tc>
          <w:tcPr>
            <w:tcW w:w="1038" w:type="dxa"/>
            <w:vAlign w:val="center"/>
          </w:tcPr>
          <w:p w14:paraId="001B3CC6" w14:textId="4ACE2F74" w:rsidR="0046460F" w:rsidRPr="00426C41" w:rsidRDefault="0046460F" w:rsidP="001032B3">
            <w:pPr>
              <w:pStyle w:val="1-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426C41">
              <w:rPr>
                <w:sz w:val="24"/>
                <w:szCs w:val="24"/>
              </w:rPr>
              <w:t>0,7</w:t>
            </w:r>
            <w:r w:rsidR="0063756C" w:rsidRPr="00426C41">
              <w:rPr>
                <w:sz w:val="24"/>
                <w:szCs w:val="24"/>
                <w:lang w:val="en-US"/>
              </w:rPr>
              <w:t>06</w:t>
            </w:r>
          </w:p>
        </w:tc>
        <w:tc>
          <w:tcPr>
            <w:tcW w:w="850" w:type="dxa"/>
            <w:vAlign w:val="center"/>
          </w:tcPr>
          <w:p w14:paraId="2FF72F4E" w14:textId="00F85AE9" w:rsidR="0046460F" w:rsidRPr="00426C41" w:rsidRDefault="000A459D" w:rsidP="001032B3">
            <w:pPr>
              <w:pStyle w:val="1-"/>
              <w:ind w:firstLine="0"/>
              <w:jc w:val="center"/>
              <w:rPr>
                <w:sz w:val="24"/>
                <w:szCs w:val="24"/>
              </w:rPr>
            </w:pPr>
            <w:r w:rsidRPr="00426C41">
              <w:rPr>
                <w:sz w:val="24"/>
                <w:szCs w:val="24"/>
              </w:rPr>
              <w:t>30</w:t>
            </w:r>
          </w:p>
        </w:tc>
        <w:tc>
          <w:tcPr>
            <w:tcW w:w="986" w:type="dxa"/>
            <w:vAlign w:val="center"/>
          </w:tcPr>
          <w:p w14:paraId="38DE7FBB" w14:textId="306487AC" w:rsidR="0046460F" w:rsidRPr="00426C41" w:rsidRDefault="0046460F" w:rsidP="001032B3">
            <w:pPr>
              <w:pStyle w:val="1-"/>
              <w:ind w:firstLine="0"/>
              <w:jc w:val="center"/>
              <w:rPr>
                <w:sz w:val="24"/>
                <w:szCs w:val="24"/>
              </w:rPr>
            </w:pPr>
            <w:r w:rsidRPr="00426C41">
              <w:rPr>
                <w:sz w:val="24"/>
                <w:szCs w:val="24"/>
              </w:rPr>
              <w:t>1</w:t>
            </w:r>
            <w:r w:rsidR="00C215DE" w:rsidRPr="00426C41">
              <w:rPr>
                <w:sz w:val="24"/>
                <w:szCs w:val="24"/>
              </w:rPr>
              <w:t>00</w:t>
            </w:r>
          </w:p>
        </w:tc>
      </w:tr>
      <w:tr w:rsidR="0046460F" w14:paraId="64740D8D" w14:textId="77777777" w:rsidTr="00A2260A">
        <w:trPr>
          <w:jc w:val="center"/>
        </w:trPr>
        <w:tc>
          <w:tcPr>
            <w:tcW w:w="1696" w:type="dxa"/>
            <w:vAlign w:val="center"/>
          </w:tcPr>
          <w:p w14:paraId="344A8659" w14:textId="2850747E" w:rsidR="0046460F" w:rsidRPr="00426C41" w:rsidRDefault="00501FC0" w:rsidP="001032B3">
            <w:pPr>
              <w:pStyle w:val="1-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426C41">
              <w:rPr>
                <w:sz w:val="24"/>
                <w:szCs w:val="24"/>
              </w:rPr>
              <w:t>DistilBERT</w:t>
            </w:r>
            <w:proofErr w:type="spellEnd"/>
            <w:r w:rsidRPr="00426C41">
              <w:rPr>
                <w:sz w:val="24"/>
                <w:szCs w:val="24"/>
                <w:lang w:val="en-US"/>
              </w:rPr>
              <w:t xml:space="preserve"> </w:t>
            </w:r>
            <w:r w:rsidR="0063756C" w:rsidRPr="00426C41">
              <w:rPr>
                <w:sz w:val="24"/>
                <w:szCs w:val="24"/>
                <w:lang w:val="en-US"/>
              </w:rPr>
              <w:t>[</w:t>
            </w:r>
            <w:r w:rsidRPr="00426C41">
              <w:rPr>
                <w:sz w:val="24"/>
                <w:szCs w:val="24"/>
                <w:lang w:val="en-US"/>
              </w:rPr>
              <w:t>CLS</w:t>
            </w:r>
            <w:r w:rsidR="0063756C" w:rsidRPr="00426C41">
              <w:rPr>
                <w:sz w:val="24"/>
                <w:szCs w:val="24"/>
                <w:lang w:val="en-US"/>
              </w:rPr>
              <w:t>]</w:t>
            </w:r>
          </w:p>
        </w:tc>
        <w:tc>
          <w:tcPr>
            <w:tcW w:w="890" w:type="dxa"/>
            <w:vAlign w:val="center"/>
          </w:tcPr>
          <w:p w14:paraId="2A10C0CD" w14:textId="713FA833" w:rsidR="0046460F" w:rsidRPr="00426C41" w:rsidRDefault="0046460F" w:rsidP="001032B3">
            <w:pPr>
              <w:pStyle w:val="1-"/>
              <w:ind w:firstLine="0"/>
              <w:jc w:val="center"/>
              <w:rPr>
                <w:sz w:val="24"/>
                <w:szCs w:val="24"/>
              </w:rPr>
            </w:pPr>
            <w:r w:rsidRPr="00426C41">
              <w:rPr>
                <w:sz w:val="24"/>
                <w:szCs w:val="24"/>
              </w:rPr>
              <w:t>0,</w:t>
            </w:r>
            <w:r w:rsidR="00684CA7" w:rsidRPr="00426C41">
              <w:rPr>
                <w:sz w:val="24"/>
                <w:szCs w:val="24"/>
              </w:rPr>
              <w:t>89</w:t>
            </w:r>
            <w:r w:rsidR="002076A0" w:rsidRPr="00426C41">
              <w:rPr>
                <w:sz w:val="24"/>
                <w:szCs w:val="24"/>
              </w:rPr>
              <w:t>8</w:t>
            </w:r>
          </w:p>
        </w:tc>
        <w:tc>
          <w:tcPr>
            <w:tcW w:w="932" w:type="dxa"/>
            <w:vAlign w:val="center"/>
          </w:tcPr>
          <w:p w14:paraId="5FC1425A" w14:textId="2ABBC6C9" w:rsidR="0046460F" w:rsidRPr="00426C41" w:rsidRDefault="0046460F" w:rsidP="001032B3">
            <w:pPr>
              <w:pStyle w:val="1-"/>
              <w:ind w:firstLine="0"/>
              <w:jc w:val="center"/>
              <w:rPr>
                <w:sz w:val="24"/>
                <w:szCs w:val="24"/>
              </w:rPr>
            </w:pPr>
            <w:r w:rsidRPr="00426C41">
              <w:rPr>
                <w:sz w:val="24"/>
                <w:szCs w:val="24"/>
              </w:rPr>
              <w:t>0,8</w:t>
            </w:r>
            <w:r w:rsidR="004F784D" w:rsidRPr="00426C41">
              <w:rPr>
                <w:sz w:val="24"/>
                <w:szCs w:val="24"/>
              </w:rPr>
              <w:t>18</w:t>
            </w:r>
          </w:p>
        </w:tc>
        <w:tc>
          <w:tcPr>
            <w:tcW w:w="1010" w:type="dxa"/>
            <w:vAlign w:val="center"/>
          </w:tcPr>
          <w:p w14:paraId="141B5449" w14:textId="07E1DFC0" w:rsidR="0046460F" w:rsidRPr="00426C41" w:rsidRDefault="0046460F" w:rsidP="001032B3">
            <w:pPr>
              <w:pStyle w:val="1-"/>
              <w:ind w:firstLine="0"/>
              <w:jc w:val="center"/>
              <w:rPr>
                <w:sz w:val="24"/>
                <w:szCs w:val="24"/>
              </w:rPr>
            </w:pPr>
            <w:r w:rsidRPr="00426C41">
              <w:rPr>
                <w:sz w:val="24"/>
                <w:szCs w:val="24"/>
              </w:rPr>
              <w:t>0,8</w:t>
            </w:r>
            <w:r w:rsidR="009719B7" w:rsidRPr="00426C41">
              <w:rPr>
                <w:sz w:val="24"/>
                <w:szCs w:val="24"/>
              </w:rPr>
              <w:t>41</w:t>
            </w:r>
          </w:p>
        </w:tc>
        <w:tc>
          <w:tcPr>
            <w:tcW w:w="932" w:type="dxa"/>
            <w:vAlign w:val="center"/>
          </w:tcPr>
          <w:p w14:paraId="777D22F9" w14:textId="77F3F675" w:rsidR="0046460F" w:rsidRPr="00426C41" w:rsidRDefault="0046460F" w:rsidP="001032B3">
            <w:pPr>
              <w:pStyle w:val="1-"/>
              <w:ind w:firstLine="0"/>
              <w:jc w:val="center"/>
              <w:rPr>
                <w:sz w:val="24"/>
                <w:szCs w:val="24"/>
              </w:rPr>
            </w:pPr>
            <w:r w:rsidRPr="00426C41">
              <w:rPr>
                <w:sz w:val="24"/>
                <w:szCs w:val="24"/>
              </w:rPr>
              <w:t>0,7</w:t>
            </w:r>
            <w:r w:rsidR="0091534A" w:rsidRPr="00426C41">
              <w:rPr>
                <w:sz w:val="24"/>
                <w:szCs w:val="24"/>
              </w:rPr>
              <w:t>1</w:t>
            </w:r>
            <w:r w:rsidR="006A7123" w:rsidRPr="00426C41">
              <w:rPr>
                <w:sz w:val="24"/>
                <w:szCs w:val="24"/>
              </w:rPr>
              <w:t>9</w:t>
            </w:r>
          </w:p>
        </w:tc>
        <w:tc>
          <w:tcPr>
            <w:tcW w:w="1010" w:type="dxa"/>
            <w:vAlign w:val="center"/>
          </w:tcPr>
          <w:p w14:paraId="16B39BFA" w14:textId="19A3EDCE" w:rsidR="0046460F" w:rsidRPr="00426C41" w:rsidRDefault="0046460F" w:rsidP="001032B3">
            <w:pPr>
              <w:pStyle w:val="1-"/>
              <w:ind w:firstLine="0"/>
              <w:jc w:val="center"/>
              <w:rPr>
                <w:sz w:val="24"/>
                <w:szCs w:val="24"/>
              </w:rPr>
            </w:pPr>
            <w:r w:rsidRPr="00426C41">
              <w:rPr>
                <w:sz w:val="24"/>
                <w:szCs w:val="24"/>
              </w:rPr>
              <w:t>0,8</w:t>
            </w:r>
            <w:r w:rsidR="00F25F09" w:rsidRPr="00426C41">
              <w:rPr>
                <w:sz w:val="24"/>
                <w:szCs w:val="24"/>
              </w:rPr>
              <w:t>37</w:t>
            </w:r>
          </w:p>
        </w:tc>
        <w:tc>
          <w:tcPr>
            <w:tcW w:w="1038" w:type="dxa"/>
            <w:vAlign w:val="center"/>
          </w:tcPr>
          <w:p w14:paraId="0373807E" w14:textId="2F872FED" w:rsidR="0046460F" w:rsidRPr="00426C41" w:rsidRDefault="0046460F" w:rsidP="001032B3">
            <w:pPr>
              <w:pStyle w:val="1-"/>
              <w:ind w:firstLine="0"/>
              <w:jc w:val="center"/>
              <w:rPr>
                <w:sz w:val="24"/>
                <w:szCs w:val="24"/>
              </w:rPr>
            </w:pPr>
            <w:r w:rsidRPr="00426C41">
              <w:rPr>
                <w:sz w:val="24"/>
                <w:szCs w:val="24"/>
              </w:rPr>
              <w:t>0,7</w:t>
            </w:r>
            <w:r w:rsidR="00367A6A" w:rsidRPr="00426C41">
              <w:rPr>
                <w:sz w:val="24"/>
                <w:szCs w:val="24"/>
              </w:rPr>
              <w:t>13</w:t>
            </w:r>
          </w:p>
        </w:tc>
        <w:tc>
          <w:tcPr>
            <w:tcW w:w="850" w:type="dxa"/>
            <w:vAlign w:val="center"/>
          </w:tcPr>
          <w:p w14:paraId="01151DDF" w14:textId="31EAFC17" w:rsidR="0046460F" w:rsidRPr="00426C41" w:rsidRDefault="00BB14BD" w:rsidP="001032B3">
            <w:pPr>
              <w:pStyle w:val="1-"/>
              <w:ind w:firstLine="0"/>
              <w:jc w:val="center"/>
              <w:rPr>
                <w:sz w:val="24"/>
                <w:szCs w:val="24"/>
              </w:rPr>
            </w:pPr>
            <w:r w:rsidRPr="00426C41">
              <w:rPr>
                <w:sz w:val="24"/>
                <w:szCs w:val="24"/>
              </w:rPr>
              <w:t>28</w:t>
            </w:r>
          </w:p>
        </w:tc>
        <w:tc>
          <w:tcPr>
            <w:tcW w:w="986" w:type="dxa"/>
            <w:vAlign w:val="center"/>
          </w:tcPr>
          <w:p w14:paraId="22279B0D" w14:textId="474CD724" w:rsidR="0046460F" w:rsidRPr="00426C41" w:rsidRDefault="00B86B28" w:rsidP="001032B3">
            <w:pPr>
              <w:pStyle w:val="1-"/>
              <w:ind w:firstLine="0"/>
              <w:jc w:val="center"/>
              <w:rPr>
                <w:sz w:val="24"/>
                <w:szCs w:val="24"/>
              </w:rPr>
            </w:pPr>
            <w:r w:rsidRPr="00426C41">
              <w:rPr>
                <w:sz w:val="24"/>
                <w:szCs w:val="24"/>
              </w:rPr>
              <w:t>104</w:t>
            </w:r>
          </w:p>
        </w:tc>
      </w:tr>
      <w:tr w:rsidR="00EF3077" w14:paraId="0628C995" w14:textId="77777777" w:rsidTr="00A2260A">
        <w:trPr>
          <w:jc w:val="center"/>
        </w:trPr>
        <w:tc>
          <w:tcPr>
            <w:tcW w:w="1696" w:type="dxa"/>
            <w:vAlign w:val="center"/>
          </w:tcPr>
          <w:p w14:paraId="7AD0E376" w14:textId="5F1AA4A7" w:rsidR="00EF3077" w:rsidRPr="00EF3077" w:rsidRDefault="00EF3077" w:rsidP="001032B3">
            <w:pPr>
              <w:pStyle w:val="1-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Word2Vec</w:t>
            </w:r>
          </w:p>
        </w:tc>
        <w:tc>
          <w:tcPr>
            <w:tcW w:w="890" w:type="dxa"/>
            <w:vAlign w:val="center"/>
          </w:tcPr>
          <w:p w14:paraId="3AB30DB8" w14:textId="7174D4E4" w:rsidR="00EF3077" w:rsidRPr="00B74DAA" w:rsidRDefault="00B74DAA" w:rsidP="001032B3">
            <w:pPr>
              <w:pStyle w:val="1-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</w:rPr>
              <w:t>,810</w:t>
            </w:r>
          </w:p>
        </w:tc>
        <w:tc>
          <w:tcPr>
            <w:tcW w:w="932" w:type="dxa"/>
            <w:vAlign w:val="center"/>
          </w:tcPr>
          <w:p w14:paraId="02221C65" w14:textId="69142878" w:rsidR="00EF3077" w:rsidRPr="00426C41" w:rsidRDefault="00B74DAA" w:rsidP="001032B3">
            <w:pPr>
              <w:pStyle w:val="1-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0,722</w:t>
            </w:r>
          </w:p>
        </w:tc>
        <w:tc>
          <w:tcPr>
            <w:tcW w:w="1010" w:type="dxa"/>
            <w:vAlign w:val="center"/>
          </w:tcPr>
          <w:p w14:paraId="71A80C48" w14:textId="7258A2F1" w:rsidR="00EF3077" w:rsidRPr="00426C41" w:rsidRDefault="00B74DAA" w:rsidP="001032B3">
            <w:pPr>
              <w:pStyle w:val="1-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0,781</w:t>
            </w:r>
          </w:p>
        </w:tc>
        <w:tc>
          <w:tcPr>
            <w:tcW w:w="932" w:type="dxa"/>
            <w:vAlign w:val="center"/>
          </w:tcPr>
          <w:p w14:paraId="56EC0BD6" w14:textId="13A11322" w:rsidR="00EF3077" w:rsidRPr="00426C41" w:rsidRDefault="002D1C55" w:rsidP="001032B3">
            <w:pPr>
              <w:pStyle w:val="1-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0,678</w:t>
            </w:r>
          </w:p>
        </w:tc>
        <w:tc>
          <w:tcPr>
            <w:tcW w:w="1010" w:type="dxa"/>
            <w:vAlign w:val="center"/>
          </w:tcPr>
          <w:p w14:paraId="388EEDE1" w14:textId="18C157D8" w:rsidR="00EF3077" w:rsidRPr="00426C41" w:rsidRDefault="002D1C55" w:rsidP="001032B3">
            <w:pPr>
              <w:pStyle w:val="1-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0,765</w:t>
            </w:r>
          </w:p>
        </w:tc>
        <w:tc>
          <w:tcPr>
            <w:tcW w:w="1038" w:type="dxa"/>
            <w:vAlign w:val="center"/>
          </w:tcPr>
          <w:p w14:paraId="5E48A21C" w14:textId="1FA461BA" w:rsidR="00EF3077" w:rsidRPr="00426C41" w:rsidRDefault="002D1C55" w:rsidP="001032B3">
            <w:pPr>
              <w:pStyle w:val="1-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0,651</w:t>
            </w:r>
          </w:p>
        </w:tc>
        <w:tc>
          <w:tcPr>
            <w:tcW w:w="850" w:type="dxa"/>
            <w:vAlign w:val="center"/>
          </w:tcPr>
          <w:p w14:paraId="237FF00E" w14:textId="19F8E461" w:rsidR="00EF3077" w:rsidRPr="00426C41" w:rsidRDefault="002D1C55" w:rsidP="001032B3">
            <w:pPr>
              <w:pStyle w:val="1-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986" w:type="dxa"/>
            <w:vAlign w:val="center"/>
          </w:tcPr>
          <w:p w14:paraId="7E29016E" w14:textId="43434528" w:rsidR="00EF3077" w:rsidRPr="00426C41" w:rsidRDefault="002D1C55" w:rsidP="001032B3">
            <w:pPr>
              <w:pStyle w:val="1-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</w:tr>
    </w:tbl>
    <w:p w14:paraId="037815A0" w14:textId="77777777" w:rsidR="00AF6A10" w:rsidRDefault="00AF6A10" w:rsidP="00DD20E8">
      <w:pPr>
        <w:pStyle w:val="1-"/>
      </w:pPr>
    </w:p>
    <w:p w14:paraId="032C8D8C" w14:textId="2E82F668" w:rsidR="00DD20E8" w:rsidRDefault="0086195C" w:rsidP="00DD20E8">
      <w:pPr>
        <w:pStyle w:val="1-"/>
      </w:pPr>
      <w:r w:rsidRPr="001074B8">
        <w:t xml:space="preserve">На рисунке </w:t>
      </w:r>
      <w:r w:rsidR="001074B8" w:rsidRPr="001074B8">
        <w:t>19</w:t>
      </w:r>
      <w:r w:rsidRPr="001074B8">
        <w:t xml:space="preserve"> приведено</w:t>
      </w:r>
      <w:r>
        <w:t xml:space="preserve"> сравнение моделей по метрикам ранжирования. Как можно видеть, </w:t>
      </w:r>
      <w:r w:rsidR="005B53AF">
        <w:t xml:space="preserve">модели на базе </w:t>
      </w:r>
      <w:proofErr w:type="spellStart"/>
      <w:r w:rsidR="005B53AF">
        <w:rPr>
          <w:lang w:val="en-US"/>
        </w:rPr>
        <w:t>DistilBERT</w:t>
      </w:r>
      <w:proofErr w:type="spellEnd"/>
      <w:r w:rsidR="005B53AF">
        <w:t xml:space="preserve"> демонстрируют </w:t>
      </w:r>
      <w:r w:rsidR="00620C94">
        <w:t>существенно</w:t>
      </w:r>
      <w:r w:rsidR="005B53AF">
        <w:t xml:space="preserve"> более высокие значения метрик </w:t>
      </w:r>
      <w:r w:rsidR="005B53AF">
        <w:rPr>
          <w:lang w:val="en-US"/>
        </w:rPr>
        <w:t>NDCG</w:t>
      </w:r>
      <w:r w:rsidR="005B53AF" w:rsidRPr="005B53AF">
        <w:t xml:space="preserve"> </w:t>
      </w:r>
      <w:r w:rsidR="005B53AF">
        <w:t xml:space="preserve">и </w:t>
      </w:r>
      <w:r w:rsidR="005B53AF">
        <w:rPr>
          <w:lang w:val="en-US"/>
        </w:rPr>
        <w:t>LRAP</w:t>
      </w:r>
      <w:r w:rsidR="005B53AF" w:rsidRPr="005B53AF">
        <w:t xml:space="preserve"> </w:t>
      </w:r>
      <w:r w:rsidR="005B53AF">
        <w:t xml:space="preserve">на тестовой выборке по сравнению с базовой моделью на основе </w:t>
      </w:r>
      <w:r w:rsidR="005B53AF">
        <w:rPr>
          <w:lang w:val="en-US"/>
        </w:rPr>
        <w:t>Word</w:t>
      </w:r>
      <w:r w:rsidR="005B53AF" w:rsidRPr="005B53AF">
        <w:t>2</w:t>
      </w:r>
      <w:r w:rsidR="005B53AF">
        <w:rPr>
          <w:lang w:val="en-US"/>
        </w:rPr>
        <w:t>Vec</w:t>
      </w:r>
      <w:r w:rsidR="005B53AF">
        <w:t>, что подтверж</w:t>
      </w:r>
      <w:r w:rsidR="00620C94">
        <w:t xml:space="preserve">дает </w:t>
      </w:r>
      <w:r w:rsidR="009005FE">
        <w:t xml:space="preserve">эффективность современных </w:t>
      </w:r>
      <w:proofErr w:type="spellStart"/>
      <w:r w:rsidR="009005FE">
        <w:t>трансформерных</w:t>
      </w:r>
      <w:proofErr w:type="spellEnd"/>
      <w:r w:rsidR="009005FE">
        <w:t xml:space="preserve"> архитектур </w:t>
      </w:r>
      <w:r w:rsidR="00231607">
        <w:t>для задачи сопоставления резюме и вакансий.</w:t>
      </w:r>
      <w:r w:rsidR="004141A4">
        <w:t xml:space="preserve"> Особенно актуально это в том случае, когда </w:t>
      </w:r>
      <w:r w:rsidR="00574682">
        <w:t xml:space="preserve">становится </w:t>
      </w:r>
      <w:r w:rsidR="004141A4">
        <w:t xml:space="preserve">необходимо учитывать </w:t>
      </w:r>
      <w:r w:rsidR="00574682">
        <w:t>сложные семантические связи между текстами.</w:t>
      </w:r>
    </w:p>
    <w:p w14:paraId="30B68C26" w14:textId="5AA3A040" w:rsidR="003E6479" w:rsidRPr="00557069" w:rsidRDefault="003E6479" w:rsidP="003E6479">
      <w:pPr>
        <w:pStyle w:val="1-"/>
      </w:pPr>
      <w:r>
        <w:t xml:space="preserve">Модель с перекрестным вниманием показала лучший результат по метрике </w:t>
      </w:r>
      <w:r>
        <w:rPr>
          <w:lang w:val="en-US"/>
        </w:rPr>
        <w:t>NDCG</w:t>
      </w:r>
      <w:r w:rsidRPr="004B6976">
        <w:t xml:space="preserve"> </w:t>
      </w:r>
      <w:r>
        <w:t xml:space="preserve">на тесте – </w:t>
      </w:r>
      <w:r w:rsidRPr="004B6976">
        <w:t>0</w:t>
      </w:r>
      <w:r w:rsidR="00A2260A">
        <w:t>,</w:t>
      </w:r>
      <w:r w:rsidRPr="004B6976">
        <w:t>856</w:t>
      </w:r>
      <w:r w:rsidRPr="00AB74FA">
        <w:t xml:space="preserve">, </w:t>
      </w:r>
      <w:r>
        <w:t xml:space="preserve">что на 11,9% выше, чем у </w:t>
      </w:r>
      <w:r>
        <w:rPr>
          <w:lang w:val="en-US"/>
        </w:rPr>
        <w:t>Word</w:t>
      </w:r>
      <w:r w:rsidRPr="00DE54B5">
        <w:t>2</w:t>
      </w:r>
      <w:r>
        <w:rPr>
          <w:lang w:val="en-US"/>
        </w:rPr>
        <w:t>Vec</w:t>
      </w:r>
      <w:r>
        <w:t xml:space="preserve">-модели </w:t>
      </w:r>
      <w:r>
        <w:lastRenderedPageBreak/>
        <w:t xml:space="preserve">(0,765) и на 2,3% лучше базовой </w:t>
      </w:r>
      <w:proofErr w:type="spellStart"/>
      <w:r>
        <w:rPr>
          <w:lang w:val="en-US"/>
        </w:rPr>
        <w:t>DistilBERT</w:t>
      </w:r>
      <w:proofErr w:type="spellEnd"/>
      <w:r>
        <w:t xml:space="preserve">-модели с извлечением </w:t>
      </w:r>
      <w:r w:rsidRPr="00AE1E66">
        <w:t>[</w:t>
      </w:r>
      <w:r>
        <w:rPr>
          <w:lang w:val="en-US"/>
        </w:rPr>
        <w:t>CLS</w:t>
      </w:r>
      <w:r w:rsidRPr="00AE1E66">
        <w:t>]</w:t>
      </w:r>
      <w:r>
        <w:t xml:space="preserve">-токена (0,837). Аналогично, </w:t>
      </w:r>
      <w:r>
        <w:rPr>
          <w:lang w:val="en-US"/>
        </w:rPr>
        <w:t>LRAP</w:t>
      </w:r>
      <w:r>
        <w:t xml:space="preserve"> у </w:t>
      </w:r>
      <w:r>
        <w:rPr>
          <w:lang w:val="en-US"/>
        </w:rPr>
        <w:t>cross</w:t>
      </w:r>
      <w:r w:rsidRPr="00557069">
        <w:t>-</w:t>
      </w:r>
      <w:r>
        <w:rPr>
          <w:lang w:val="en-US"/>
        </w:rPr>
        <w:t>attention</w:t>
      </w:r>
      <w:r w:rsidRPr="00557069">
        <w:t xml:space="preserve"> </w:t>
      </w:r>
      <w:r>
        <w:t xml:space="preserve">составил 0,755, что на 5,9% выше, чем у </w:t>
      </w:r>
      <w:r>
        <w:rPr>
          <w:lang w:val="en-US"/>
        </w:rPr>
        <w:t>CLS</w:t>
      </w:r>
      <w:r>
        <w:t xml:space="preserve"> (0,713).</w:t>
      </w:r>
    </w:p>
    <w:p w14:paraId="662B6E4F" w14:textId="77777777" w:rsidR="003E6479" w:rsidRDefault="003E6479" w:rsidP="003E6479">
      <w:pPr>
        <w:pStyle w:val="1-"/>
      </w:pPr>
      <w:r w:rsidRPr="006262D1">
        <w:t xml:space="preserve">Модель с </w:t>
      </w:r>
      <w:r w:rsidRPr="00E032A7">
        <w:t>[</w:t>
      </w:r>
      <w:r w:rsidRPr="006262D1">
        <w:t>CLS</w:t>
      </w:r>
      <w:r w:rsidRPr="00E032A7">
        <w:t>]</w:t>
      </w:r>
      <w:r w:rsidRPr="006262D1">
        <w:t xml:space="preserve">-токеном уступает </w:t>
      </w:r>
      <w:proofErr w:type="spellStart"/>
      <w:r w:rsidRPr="006262D1">
        <w:t>cross-attention</w:t>
      </w:r>
      <w:proofErr w:type="spellEnd"/>
      <w:r w:rsidRPr="006262D1">
        <w:t xml:space="preserve"> по NDCG на 0</w:t>
      </w:r>
      <w:r>
        <w:t>,</w:t>
      </w:r>
      <w:r w:rsidRPr="006262D1">
        <w:t>019 и LRAP на 0</w:t>
      </w:r>
      <w:r>
        <w:t>,</w:t>
      </w:r>
      <w:r w:rsidRPr="006262D1">
        <w:t>042, что указывает на ограниченность использования только одного токена для агрегации информации в задачах семантического сопоставления пар текстов.</w:t>
      </w:r>
    </w:p>
    <w:p w14:paraId="2B33CB1B" w14:textId="774C0F2E" w:rsidR="003E6479" w:rsidRPr="00E032A7" w:rsidRDefault="003E6479" w:rsidP="003E6479">
      <w:pPr>
        <w:pStyle w:val="1-"/>
      </w:pPr>
      <w:proofErr w:type="spellStart"/>
      <w:r w:rsidRPr="000C7A88">
        <w:t>BiLSTM</w:t>
      </w:r>
      <w:proofErr w:type="spellEnd"/>
      <w:r w:rsidRPr="000C7A88">
        <w:t xml:space="preserve"> добавляет контекстуальную обработку последовательности поверх </w:t>
      </w:r>
      <w:proofErr w:type="spellStart"/>
      <w:r w:rsidRPr="000C7A88">
        <w:t>эмбеддингов</w:t>
      </w:r>
      <w:proofErr w:type="spellEnd"/>
      <w:r w:rsidRPr="000C7A88">
        <w:t xml:space="preserve"> BERT и показывает промежуточные результаты:</w:t>
      </w:r>
      <w:r w:rsidR="00DC5591">
        <w:t xml:space="preserve"> </w:t>
      </w:r>
      <w:r w:rsidR="00DC5591">
        <w:br/>
      </w:r>
      <w:r w:rsidRPr="000C7A88">
        <w:t>NDCG</w:t>
      </w:r>
      <w:r>
        <w:t xml:space="preserve"> = </w:t>
      </w:r>
      <w:r w:rsidRPr="000C7A88">
        <w:t>0</w:t>
      </w:r>
      <w:r>
        <w:t>,</w:t>
      </w:r>
      <w:r w:rsidRPr="000C7A88">
        <w:t xml:space="preserve">840 и LRAP </w:t>
      </w:r>
      <w:r>
        <w:t xml:space="preserve">= </w:t>
      </w:r>
      <w:r w:rsidRPr="000C7A88">
        <w:t>0</w:t>
      </w:r>
      <w:r>
        <w:t>,</w:t>
      </w:r>
      <w:r w:rsidRPr="000C7A88">
        <w:t>714</w:t>
      </w:r>
      <w:r>
        <w:t xml:space="preserve">, что является более высоким показателем, чем у базовых </w:t>
      </w:r>
      <w:proofErr w:type="spellStart"/>
      <w:r>
        <w:rPr>
          <w:lang w:val="en-US"/>
        </w:rPr>
        <w:t>DistilBERT</w:t>
      </w:r>
      <w:proofErr w:type="spellEnd"/>
      <w:r w:rsidRPr="00E032A7">
        <w:t xml:space="preserve"> </w:t>
      </w:r>
      <w:r>
        <w:t xml:space="preserve">моделей с </w:t>
      </w:r>
      <w:r w:rsidRPr="00E032A7">
        <w:t>[</w:t>
      </w:r>
      <w:r w:rsidRPr="006262D1">
        <w:t>CLS</w:t>
      </w:r>
      <w:r w:rsidRPr="00E032A7">
        <w:t>]</w:t>
      </w:r>
      <w:r w:rsidRPr="006262D1">
        <w:t>-токеном</w:t>
      </w:r>
      <w:r w:rsidRPr="00E032A7">
        <w:t xml:space="preserve"> </w:t>
      </w:r>
      <w:r>
        <w:t xml:space="preserve">и </w:t>
      </w:r>
      <w:r>
        <w:rPr>
          <w:lang w:val="en-US"/>
        </w:rPr>
        <w:t>max</w:t>
      </w:r>
      <w:r w:rsidRPr="00E032A7">
        <w:t xml:space="preserve"> </w:t>
      </w:r>
      <w:r>
        <w:rPr>
          <w:lang w:val="en-US"/>
        </w:rPr>
        <w:t>pooling</w:t>
      </w:r>
      <w:r>
        <w:t>, но все еще не ниже, чем у модели с вниманием.</w:t>
      </w:r>
    </w:p>
    <w:p w14:paraId="7D038EB1" w14:textId="1E163E40" w:rsidR="003E6479" w:rsidRDefault="003E6479" w:rsidP="003E6479">
      <w:pPr>
        <w:pStyle w:val="1-"/>
      </w:pPr>
      <w:r w:rsidRPr="00D65BD1">
        <w:t>Cross-</w:t>
      </w:r>
      <w:proofErr w:type="spellStart"/>
      <w:r w:rsidRPr="00D65BD1">
        <w:t>attention</w:t>
      </w:r>
      <w:proofErr w:type="spellEnd"/>
      <w:r w:rsidRPr="00D65BD1">
        <w:t xml:space="preserve"> явно выигрывает за счёт прямого моделирования взаимных связей между текстами резюме и вакансии, что особенно важно</w:t>
      </w:r>
      <w:r w:rsidR="00DC5591">
        <w:t>, когда</w:t>
      </w:r>
      <w:r w:rsidRPr="00D65BD1">
        <w:t xml:space="preserve"> релевантность зависит от соответствия конкретных частей текстов, а не только общего представления.</w:t>
      </w:r>
    </w:p>
    <w:p w14:paraId="0C860BDF" w14:textId="77777777" w:rsidR="003E6479" w:rsidRDefault="003E6479" w:rsidP="003E6479">
      <w:pPr>
        <w:pStyle w:val="1-"/>
      </w:pPr>
      <w:r w:rsidRPr="004902A7">
        <w:t>CLS-токен, хотя и широко используется в задачах классификации, может нести недостаточно информации для сложных парных задач, где важно учитывать распределённые признаки по всему тексту.</w:t>
      </w:r>
      <w:r>
        <w:t xml:space="preserve"> Тем не менее, использование подхода </w:t>
      </w:r>
      <w:r>
        <w:rPr>
          <w:lang w:val="en-US"/>
        </w:rPr>
        <w:t>max</w:t>
      </w:r>
      <w:r w:rsidRPr="004902A7">
        <w:t xml:space="preserve"> </w:t>
      </w:r>
      <w:r>
        <w:rPr>
          <w:lang w:val="en-US"/>
        </w:rPr>
        <w:t>pooling</w:t>
      </w:r>
      <w:r w:rsidRPr="009A250E">
        <w:t xml:space="preserve"> </w:t>
      </w:r>
      <w:r>
        <w:t>не привело к значительному улучшению качества ранжирования.</w:t>
      </w:r>
    </w:p>
    <w:p w14:paraId="0D822F53" w14:textId="77777777" w:rsidR="003E6479" w:rsidRPr="004902A7" w:rsidRDefault="003E6479" w:rsidP="003E6479">
      <w:pPr>
        <w:pStyle w:val="1-"/>
      </w:pPr>
      <w:proofErr w:type="spellStart"/>
      <w:r w:rsidRPr="00503E71">
        <w:t>BiLSTM</w:t>
      </w:r>
      <w:proofErr w:type="spellEnd"/>
      <w:r w:rsidRPr="00503E71">
        <w:t xml:space="preserve"> добавляет способность учитывать последовательные зависимости, но, учитывая, что BERT уже содержит двунаправленные </w:t>
      </w:r>
      <w:proofErr w:type="spellStart"/>
      <w:r w:rsidRPr="00503E71">
        <w:t>трансформерные</w:t>
      </w:r>
      <w:proofErr w:type="spellEnd"/>
      <w:r w:rsidRPr="00503E71">
        <w:t xml:space="preserve"> слои, прирост качества </w:t>
      </w:r>
      <w:r>
        <w:t>довольно мал при сравнении с добавленным слоем внимания.</w:t>
      </w:r>
    </w:p>
    <w:p w14:paraId="41353171" w14:textId="77777777" w:rsidR="003E6479" w:rsidRPr="005B53AF" w:rsidRDefault="003E6479" w:rsidP="00DD20E8">
      <w:pPr>
        <w:pStyle w:val="1-"/>
      </w:pPr>
    </w:p>
    <w:p w14:paraId="551C610C" w14:textId="0CD26208" w:rsidR="004E2E32" w:rsidRDefault="004E2E32" w:rsidP="004E2E32">
      <w:pPr>
        <w:pStyle w:val="-"/>
      </w:pPr>
      <w:r>
        <w:rPr>
          <w:noProof/>
        </w:rPr>
        <w:lastRenderedPageBreak/>
        <w:drawing>
          <wp:inline distT="0" distB="0" distL="0" distR="0" wp14:anchorId="13B26F41" wp14:editId="29C7BDD2">
            <wp:extent cx="5286375" cy="2991883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09"/>
                    <a:stretch/>
                  </pic:blipFill>
                  <pic:spPr bwMode="auto">
                    <a:xfrm>
                      <a:off x="0" y="0"/>
                      <a:ext cx="5296930" cy="2997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6BCAA5" w14:textId="7AD144AE" w:rsidR="004E2E32" w:rsidRDefault="009545B7" w:rsidP="009545B7">
      <w:pPr>
        <w:pStyle w:val="-"/>
      </w:pPr>
      <w:r w:rsidRPr="001074B8">
        <w:t xml:space="preserve">Рисунок </w:t>
      </w:r>
      <w:r w:rsidR="001074B8" w:rsidRPr="001074B8">
        <w:t>19</w:t>
      </w:r>
      <w:r>
        <w:t xml:space="preserve"> – Сравнение моделей по метрикам ранжирования на тестовой выборке</w:t>
      </w:r>
    </w:p>
    <w:p w14:paraId="6080218A" w14:textId="35F0B80A" w:rsidR="004F3D8E" w:rsidRPr="004F3D8E" w:rsidRDefault="008830A8" w:rsidP="004B3384">
      <w:pPr>
        <w:pStyle w:val="1-"/>
      </w:pPr>
      <w:r w:rsidRPr="008830A8">
        <w:t xml:space="preserve">Модель </w:t>
      </w:r>
      <w:r>
        <w:t xml:space="preserve">с </w:t>
      </w:r>
      <w:proofErr w:type="spellStart"/>
      <w:r w:rsidRPr="008830A8">
        <w:t>cross-attention</w:t>
      </w:r>
      <w:proofErr w:type="spellEnd"/>
      <w:r w:rsidRPr="008830A8">
        <w:t xml:space="preserve"> требует больше ресурсов и времени (около 123 с на эпоху), что оправдано существенным приростом качества.</w:t>
      </w:r>
      <w:r w:rsidR="003E6479">
        <w:t xml:space="preserve"> </w:t>
      </w:r>
      <w:r w:rsidR="003E6479" w:rsidRPr="003E6479">
        <w:t xml:space="preserve">CLS и </w:t>
      </w:r>
      <w:proofErr w:type="spellStart"/>
      <w:r w:rsidR="003E6479" w:rsidRPr="003E6479">
        <w:t>max</w:t>
      </w:r>
      <w:proofErr w:type="spellEnd"/>
      <w:r w:rsidR="003E6479" w:rsidRPr="003E6479">
        <w:t xml:space="preserve"> </w:t>
      </w:r>
      <w:proofErr w:type="spellStart"/>
      <w:r w:rsidR="003E6479" w:rsidRPr="003E6479">
        <w:t>pooling</w:t>
      </w:r>
      <w:proofErr w:type="spellEnd"/>
      <w:r w:rsidR="003E6479" w:rsidRPr="003E6479">
        <w:t xml:space="preserve"> — более лёгкие архитектуры (100–104 с на эпоху), которые могут быть полезны при ограничениях по ресурсам.</w:t>
      </w:r>
      <w:r w:rsidR="003E6479">
        <w:t xml:space="preserve"> </w:t>
      </w:r>
      <w:proofErr w:type="spellStart"/>
      <w:r w:rsidR="003E6479" w:rsidRPr="003E6479">
        <w:t>BiLSTM</w:t>
      </w:r>
      <w:proofErr w:type="spellEnd"/>
      <w:r w:rsidR="003E6479" w:rsidRPr="003E6479">
        <w:t xml:space="preserve"> добавляет вычислительную сложность, но не всегда гарантирует значимый прирост</w:t>
      </w:r>
      <w:r w:rsidR="003E6479" w:rsidRPr="001074B8">
        <w:t xml:space="preserve">. </w:t>
      </w:r>
      <w:r w:rsidR="009928C3">
        <w:t>Наглядное</w:t>
      </w:r>
      <w:r w:rsidR="000A4FCA" w:rsidRPr="001074B8">
        <w:t xml:space="preserve"> с</w:t>
      </w:r>
      <w:r w:rsidR="004B3384" w:rsidRPr="001074B8">
        <w:t xml:space="preserve">равнение моделей по времени одной эпохи представлено на рисунке </w:t>
      </w:r>
      <w:r w:rsidR="001074B8" w:rsidRPr="001074B8">
        <w:t>20</w:t>
      </w:r>
      <w:r w:rsidR="004B3384" w:rsidRPr="001074B8">
        <w:t>.</w:t>
      </w:r>
    </w:p>
    <w:p w14:paraId="4C20225B" w14:textId="4628C1EA" w:rsidR="004E2E32" w:rsidRDefault="004E2E32" w:rsidP="004E2E32">
      <w:pPr>
        <w:pStyle w:val="-"/>
      </w:pPr>
      <w:r>
        <w:rPr>
          <w:noProof/>
        </w:rPr>
        <w:drawing>
          <wp:inline distT="0" distB="0" distL="0" distR="0" wp14:anchorId="4BC0CDCF" wp14:editId="499F51B0">
            <wp:extent cx="5124107" cy="2900045"/>
            <wp:effectExtent l="0" t="0" r="63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09"/>
                    <a:stretch/>
                  </pic:blipFill>
                  <pic:spPr bwMode="auto">
                    <a:xfrm>
                      <a:off x="0" y="0"/>
                      <a:ext cx="5136175" cy="290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F270BE" w14:textId="68A3447D" w:rsidR="004B3384" w:rsidRPr="004B3384" w:rsidRDefault="004B3384" w:rsidP="004B3384">
      <w:pPr>
        <w:pStyle w:val="-"/>
      </w:pPr>
      <w:r w:rsidRPr="001074B8">
        <w:t xml:space="preserve">Рисунок </w:t>
      </w:r>
      <w:r w:rsidR="001074B8" w:rsidRPr="001074B8">
        <w:t>20</w:t>
      </w:r>
      <w:r w:rsidRPr="001074B8">
        <w:t xml:space="preserve"> –</w:t>
      </w:r>
      <w:r>
        <w:t xml:space="preserve"> Сравнение времени обучения моделей </w:t>
      </w:r>
      <w:r w:rsidR="001C3977">
        <w:t>в течении одной эпохи</w:t>
      </w:r>
    </w:p>
    <w:p w14:paraId="668323AE" w14:textId="3EF7C25C" w:rsidR="004E2E32" w:rsidRDefault="006A4228" w:rsidP="004E2E32">
      <w:pPr>
        <w:pStyle w:val="1-"/>
      </w:pPr>
      <w:r>
        <w:lastRenderedPageBreak/>
        <w:t>Количество эпох до остановки обучения в модели с вниманием сильно меньше</w:t>
      </w:r>
      <w:r w:rsidR="00B0197C">
        <w:t>, чем у остальных. В данном сл</w:t>
      </w:r>
      <w:r w:rsidR="00103D52">
        <w:t xml:space="preserve">учае добавление механизма внимания приводит к более быстрому переобучению модели. Вероятно, проблема может заключаться в недостаточном </w:t>
      </w:r>
      <w:r w:rsidR="00A563BB">
        <w:t xml:space="preserve">количестве обучающих пар, в результате чего </w:t>
      </w:r>
      <w:r w:rsidR="00E63591">
        <w:t>внимание способствует</w:t>
      </w:r>
      <w:r w:rsidR="00A563BB">
        <w:t xml:space="preserve"> </w:t>
      </w:r>
      <w:r w:rsidR="00E63591">
        <w:t xml:space="preserve">более </w:t>
      </w:r>
      <w:r w:rsidR="00C935F3">
        <w:t>быстрой адаптации модели к конкретным обучающим данным</w:t>
      </w:r>
      <w:r w:rsidR="00537DB5">
        <w:t xml:space="preserve"> при </w:t>
      </w:r>
      <w:r w:rsidR="007565A3">
        <w:t>некоторой потере в</w:t>
      </w:r>
      <w:r w:rsidR="00537DB5">
        <w:t xml:space="preserve"> обобщающей способности. </w:t>
      </w:r>
      <w:r w:rsidR="001074B8">
        <w:t>Сравнение по количеству эпох – на рисунке 21.</w:t>
      </w:r>
    </w:p>
    <w:p w14:paraId="20A6A291" w14:textId="17DFE485" w:rsidR="00F61AD1" w:rsidRDefault="00C6429C" w:rsidP="00F61AD1">
      <w:pPr>
        <w:pStyle w:val="1-"/>
      </w:pPr>
      <w:r>
        <w:t xml:space="preserve">Стоит отметить также и то, что о переобучении модели с вниманием свидетельствует довольно большая разница между </w:t>
      </w:r>
      <w:r>
        <w:rPr>
          <w:lang w:val="en-US"/>
        </w:rPr>
        <w:t>NDCG</w:t>
      </w:r>
      <w:r>
        <w:t xml:space="preserve"> на этапах тестирования и валидации – около </w:t>
      </w:r>
      <w:r w:rsidR="0021434B">
        <w:t>2%</w:t>
      </w:r>
      <w:r>
        <w:t>.</w:t>
      </w:r>
      <w:r w:rsidR="0021434B">
        <w:t xml:space="preserve"> Для сравнения та же разница </w:t>
      </w:r>
      <w:r w:rsidR="000D70C0">
        <w:t xml:space="preserve">у модели с </w:t>
      </w:r>
      <w:r w:rsidR="000D70C0">
        <w:rPr>
          <w:lang w:val="en-US"/>
        </w:rPr>
        <w:t>CLS</w:t>
      </w:r>
      <w:r w:rsidR="000D70C0">
        <w:t xml:space="preserve">-токеном составляет примерно </w:t>
      </w:r>
      <w:r w:rsidR="001705A9">
        <w:t>0,05%</w:t>
      </w:r>
      <w:r w:rsidR="00CB09CA">
        <w:t xml:space="preserve">. Аналогичный эффект наблюдается и для </w:t>
      </w:r>
      <w:r w:rsidR="00CB09CA">
        <w:rPr>
          <w:lang w:val="en-US"/>
        </w:rPr>
        <w:t>LRAP</w:t>
      </w:r>
      <w:r w:rsidR="00CB09CA">
        <w:t xml:space="preserve">: </w:t>
      </w:r>
      <w:r w:rsidR="00747EEE">
        <w:t xml:space="preserve">3% против </w:t>
      </w:r>
      <w:r w:rsidR="00F61AD1">
        <w:t xml:space="preserve">0,8%. </w:t>
      </w:r>
    </w:p>
    <w:p w14:paraId="2AAFB294" w14:textId="5F2DABA3" w:rsidR="004E2E32" w:rsidRDefault="00A24DE9" w:rsidP="00A24DE9">
      <w:pPr>
        <w:pStyle w:val="-"/>
      </w:pPr>
      <w:r>
        <w:rPr>
          <w:noProof/>
        </w:rPr>
        <w:drawing>
          <wp:inline distT="0" distB="0" distL="0" distR="0" wp14:anchorId="350AA19B" wp14:editId="611667E9">
            <wp:extent cx="5486400" cy="3122685"/>
            <wp:effectExtent l="0" t="0" r="0" b="190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71"/>
                    <a:stretch/>
                  </pic:blipFill>
                  <pic:spPr bwMode="auto">
                    <a:xfrm>
                      <a:off x="0" y="0"/>
                      <a:ext cx="5490505" cy="31250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B0EEEA" w14:textId="764532F6" w:rsidR="004F1531" w:rsidRDefault="00F61AD1" w:rsidP="00F61AD1">
      <w:pPr>
        <w:pStyle w:val="-"/>
      </w:pPr>
      <w:r w:rsidRPr="001074B8">
        <w:t>Р</w:t>
      </w:r>
      <w:r w:rsidR="003A76D3" w:rsidRPr="001074B8">
        <w:t xml:space="preserve">исунок </w:t>
      </w:r>
      <w:r w:rsidR="001074B8" w:rsidRPr="001074B8">
        <w:t>21</w:t>
      </w:r>
      <w:r w:rsidR="003A76D3">
        <w:t xml:space="preserve"> – Количество эпох до остановки обучения</w:t>
      </w:r>
    </w:p>
    <w:p w14:paraId="0D99C278" w14:textId="03D1A23C" w:rsidR="003A76D3" w:rsidRPr="000B3781" w:rsidRDefault="003A76D3" w:rsidP="000B3781">
      <w:pPr>
        <w:pStyle w:val="1-"/>
      </w:pPr>
      <w:r>
        <w:t xml:space="preserve">Полученные значения метрик позволяют сделать вывод, что все четыре модели на основе </w:t>
      </w:r>
      <w:proofErr w:type="spellStart"/>
      <w:r>
        <w:rPr>
          <w:lang w:val="en-US"/>
        </w:rPr>
        <w:t>DistilBERT</w:t>
      </w:r>
      <w:proofErr w:type="spellEnd"/>
      <w:r>
        <w:t xml:space="preserve"> успешно решают задачу ранжирования вакансий для заданных резюме, обеспечивая как высокую точность классификации, так и качественное упорядочивание результатов.</w:t>
      </w:r>
      <w:r w:rsidR="00AF6A10">
        <w:t xml:space="preserve"> </w:t>
      </w:r>
    </w:p>
    <w:p w14:paraId="3526A9A3" w14:textId="0D3B2D63" w:rsidR="001B7C61" w:rsidRPr="001B7C61" w:rsidRDefault="001B7C61" w:rsidP="001B7C61">
      <w:pPr>
        <w:pStyle w:val="-"/>
      </w:pPr>
    </w:p>
    <w:p w14:paraId="6DB06BA2" w14:textId="6C21B3FD" w:rsidR="00AB5D07" w:rsidRPr="00AB5D07" w:rsidRDefault="005A3F12" w:rsidP="00DB43D3">
      <w:pPr>
        <w:pStyle w:val="afc"/>
      </w:pPr>
      <w:bookmarkStart w:id="38" w:name="_Toc199188526"/>
      <w:bookmarkStart w:id="39" w:name="_Toc199903421"/>
      <w:r w:rsidRPr="005A3F12">
        <w:lastRenderedPageBreak/>
        <w:t>ЗАКЛЮЧЕНИЕ</w:t>
      </w:r>
      <w:bookmarkEnd w:id="38"/>
      <w:bookmarkEnd w:id="39"/>
    </w:p>
    <w:p w14:paraId="440820D2" w14:textId="70EFE2C4" w:rsidR="0001231D" w:rsidRDefault="00581278" w:rsidP="00E110F5">
      <w:pPr>
        <w:pStyle w:val="1-"/>
      </w:pPr>
      <w:r>
        <w:t>В рамках данной работы</w:t>
      </w:r>
      <w:r w:rsidR="00E110F5">
        <w:t xml:space="preserve"> </w:t>
      </w:r>
      <w:r w:rsidR="00363DF1">
        <w:t xml:space="preserve">были рассмотрены теоретические основы в решении задачи оценки резюме. </w:t>
      </w:r>
    </w:p>
    <w:p w14:paraId="75F0C49F" w14:textId="26E20D21" w:rsidR="00363DF1" w:rsidRDefault="00363DF1" w:rsidP="00363DF1">
      <w:pPr>
        <w:pStyle w:val="1-"/>
      </w:pPr>
      <w:r>
        <w:t xml:space="preserve">Осуществлена математическая постановка решаемых рассмотренными </w:t>
      </w:r>
      <w:proofErr w:type="spellStart"/>
      <w:r>
        <w:t>скоринговыми</w:t>
      </w:r>
      <w:proofErr w:type="spellEnd"/>
      <w:r>
        <w:t xml:space="preserve"> и </w:t>
      </w:r>
      <w:proofErr w:type="spellStart"/>
      <w:r>
        <w:t>нейросетевыми</w:t>
      </w:r>
      <w:proofErr w:type="spellEnd"/>
      <w:r>
        <w:t xml:space="preserve"> моделями задач.</w:t>
      </w:r>
    </w:p>
    <w:p w14:paraId="491E7F82" w14:textId="7D8F3FE5" w:rsidR="00363DF1" w:rsidRDefault="00363DF1" w:rsidP="00363DF1">
      <w:pPr>
        <w:pStyle w:val="1-"/>
      </w:pPr>
      <w:r>
        <w:t>Данные для обучения моделей были получены посредством попарного объединения двух наборов и предобработки текстов вакансий и резюме</w:t>
      </w:r>
      <w:r w:rsidR="00F66592">
        <w:t xml:space="preserve">. </w:t>
      </w:r>
    </w:p>
    <w:p w14:paraId="235BEAE5" w14:textId="46C8DDAC" w:rsidR="00E110F5" w:rsidRDefault="00363DF1" w:rsidP="00E110F5">
      <w:pPr>
        <w:pStyle w:val="1-"/>
      </w:pPr>
      <w:r>
        <w:t>П</w:t>
      </w:r>
      <w:r w:rsidR="00E110F5">
        <w:t xml:space="preserve">роведен обзор </w:t>
      </w:r>
      <w:proofErr w:type="spellStart"/>
      <w:r w:rsidR="00E110F5">
        <w:t>скоринговых</w:t>
      </w:r>
      <w:proofErr w:type="spellEnd"/>
      <w:r w:rsidR="00E110F5">
        <w:t xml:space="preserve"> моделей (линейная регрессия</w:t>
      </w:r>
      <w:r w:rsidR="00BE186A">
        <w:t xml:space="preserve">, </w:t>
      </w:r>
      <w:r w:rsidR="00E110F5">
        <w:t xml:space="preserve">градиентный </w:t>
      </w:r>
      <w:proofErr w:type="spellStart"/>
      <w:r w:rsidR="00E110F5">
        <w:t>бустинг</w:t>
      </w:r>
      <w:proofErr w:type="spellEnd"/>
      <w:r w:rsidR="00BE186A">
        <w:t xml:space="preserve"> и случайный лес</w:t>
      </w:r>
      <w:r w:rsidR="00E110F5">
        <w:t>) для оценки резюме.</w:t>
      </w:r>
    </w:p>
    <w:p w14:paraId="7F0D402E" w14:textId="042ED4D8" w:rsidR="00690D2C" w:rsidRPr="00D56E3C" w:rsidRDefault="00BE186A" w:rsidP="00690D2C">
      <w:pPr>
        <w:pStyle w:val="1-"/>
      </w:pPr>
      <w:r>
        <w:t>Б</w:t>
      </w:r>
      <w:r w:rsidR="00AD74A7">
        <w:t xml:space="preserve">ыли рассмотрены </w:t>
      </w:r>
      <w:r w:rsidR="000F4CC9">
        <w:t>пять</w:t>
      </w:r>
      <w:r w:rsidR="00AD74A7">
        <w:t xml:space="preserve"> модел</w:t>
      </w:r>
      <w:r w:rsidR="001450B8">
        <w:t>ей</w:t>
      </w:r>
      <w:r w:rsidR="00AD74A7">
        <w:t xml:space="preserve"> нейронных сетей</w:t>
      </w:r>
      <w:r w:rsidR="009A71ED">
        <w:t xml:space="preserve">: </w:t>
      </w:r>
      <w:r w:rsidR="00D56E3C">
        <w:t xml:space="preserve">модель с использованием </w:t>
      </w:r>
      <w:r w:rsidR="009A71ED">
        <w:rPr>
          <w:lang w:val="en-US"/>
        </w:rPr>
        <w:t>Word</w:t>
      </w:r>
      <w:r w:rsidR="009A71ED" w:rsidRPr="009A71ED">
        <w:t>2</w:t>
      </w:r>
      <w:r w:rsidR="009A71ED">
        <w:rPr>
          <w:lang w:val="en-US"/>
        </w:rPr>
        <w:t>Vec</w:t>
      </w:r>
      <w:r w:rsidR="00D56E3C">
        <w:t>, модель с</w:t>
      </w:r>
      <w:r w:rsidR="009A71ED">
        <w:t xml:space="preserve"> </w:t>
      </w:r>
      <w:proofErr w:type="spellStart"/>
      <w:r w:rsidR="009A71ED">
        <w:rPr>
          <w:lang w:val="en-US"/>
        </w:rPr>
        <w:t>DistilBERT</w:t>
      </w:r>
      <w:proofErr w:type="spellEnd"/>
      <w:r w:rsidR="00D56E3C">
        <w:t>-</w:t>
      </w:r>
      <w:proofErr w:type="spellStart"/>
      <w:r w:rsidR="00D56E3C">
        <w:t>экнодером</w:t>
      </w:r>
      <w:proofErr w:type="spellEnd"/>
      <w:r w:rsidR="009A71ED">
        <w:t xml:space="preserve"> и </w:t>
      </w:r>
      <w:r w:rsidR="00D56E3C">
        <w:t xml:space="preserve">ее аналоги с </w:t>
      </w:r>
      <w:r w:rsidR="00D56E3C">
        <w:rPr>
          <w:lang w:val="en-US"/>
        </w:rPr>
        <w:t>max</w:t>
      </w:r>
      <w:r w:rsidR="00D56E3C" w:rsidRPr="00D56E3C">
        <w:t xml:space="preserve"> </w:t>
      </w:r>
      <w:r w:rsidR="00D56E3C">
        <w:rPr>
          <w:lang w:val="en-US"/>
        </w:rPr>
        <w:t>pooling</w:t>
      </w:r>
      <w:r w:rsidR="00D56E3C" w:rsidRPr="00D56E3C">
        <w:t xml:space="preserve">, </w:t>
      </w:r>
      <w:r w:rsidR="00D56E3C">
        <w:rPr>
          <w:lang w:val="en-US"/>
        </w:rPr>
        <w:t>LSTM</w:t>
      </w:r>
      <w:r w:rsidR="00D56E3C" w:rsidRPr="00D56E3C">
        <w:t xml:space="preserve"> </w:t>
      </w:r>
      <w:r w:rsidR="00D56E3C">
        <w:t>и перекрестным вниманием.</w:t>
      </w:r>
    </w:p>
    <w:p w14:paraId="0FA0C418" w14:textId="360254CE" w:rsidR="009A71ED" w:rsidRDefault="009A71ED" w:rsidP="00690D2C">
      <w:pPr>
        <w:pStyle w:val="1-"/>
      </w:pPr>
      <w:r>
        <w:t>Бы</w:t>
      </w:r>
      <w:r w:rsidR="0001231D">
        <w:t>л проведен анализ полученных результатов в контексте</w:t>
      </w:r>
      <w:r>
        <w:t xml:space="preserve"> сравнени</w:t>
      </w:r>
      <w:r w:rsidR="0001231D">
        <w:t>я</w:t>
      </w:r>
      <w:r>
        <w:t xml:space="preserve"> </w:t>
      </w:r>
      <w:r w:rsidR="0001231D">
        <w:t>рассмотренных</w:t>
      </w:r>
      <w:r>
        <w:t xml:space="preserve"> </w:t>
      </w:r>
      <w:r w:rsidR="0001231D">
        <w:t>моделей</w:t>
      </w:r>
      <w:r>
        <w:t xml:space="preserve">. </w:t>
      </w:r>
    </w:p>
    <w:p w14:paraId="07B62E1B" w14:textId="6BF65E42" w:rsidR="00240A3F" w:rsidRDefault="009A71ED" w:rsidP="00690D2C">
      <w:pPr>
        <w:pStyle w:val="1-"/>
      </w:pPr>
      <w:r>
        <w:t xml:space="preserve">Модель с </w:t>
      </w:r>
      <w:proofErr w:type="spellStart"/>
      <w:r w:rsidRPr="00841A12">
        <w:t>DistilBERT</w:t>
      </w:r>
      <w:r>
        <w:t>-экодером</w:t>
      </w:r>
      <w:proofErr w:type="spellEnd"/>
      <w:r>
        <w:t xml:space="preserve"> и механизмом внимания ожидаемо продемонстрировала наиболее высокие результаты с</w:t>
      </w:r>
      <w:r w:rsidR="00240A3F">
        <w:t xml:space="preserve"> </w:t>
      </w:r>
      <w:r>
        <w:rPr>
          <w:lang w:val="en-US"/>
        </w:rPr>
        <w:t>NDCG</w:t>
      </w:r>
      <w:r w:rsidRPr="00896985">
        <w:t xml:space="preserve"> = </w:t>
      </w:r>
      <w:r w:rsidR="00DB70EB" w:rsidRPr="00DB70EB">
        <w:t>0</w:t>
      </w:r>
      <w:r w:rsidR="00DB70EB">
        <w:t xml:space="preserve">,856 </w:t>
      </w:r>
      <w:r>
        <w:t>и</w:t>
      </w:r>
      <w:r w:rsidR="00240A3F">
        <w:t xml:space="preserve"> </w:t>
      </w:r>
      <w:r w:rsidR="00DB70EB">
        <w:t xml:space="preserve">                          </w:t>
      </w:r>
      <w:r>
        <w:rPr>
          <w:lang w:val="en-US"/>
        </w:rPr>
        <w:t>LRAP</w:t>
      </w:r>
      <w:r w:rsidRPr="00D23E4E">
        <w:t xml:space="preserve"> = </w:t>
      </w:r>
      <w:r w:rsidR="00DB70EB">
        <w:t xml:space="preserve">0,755 </w:t>
      </w:r>
      <w:r>
        <w:t>на тестовой выборке</w:t>
      </w:r>
      <w:r w:rsidR="00240A3F">
        <w:t xml:space="preserve">. </w:t>
      </w:r>
    </w:p>
    <w:p w14:paraId="06FC77FB" w14:textId="262AB416" w:rsidR="009A71ED" w:rsidRPr="00783059" w:rsidRDefault="00DB70EB" w:rsidP="00690D2C">
      <w:pPr>
        <w:pStyle w:val="1-"/>
      </w:pPr>
      <w:r>
        <w:t>Тем не менее, данная модель демонстрирует склонность к быстрому переобучению.</w:t>
      </w:r>
      <w:r w:rsidR="00A47288">
        <w:t xml:space="preserve"> </w:t>
      </w:r>
      <w:r w:rsidR="002953A7">
        <w:t xml:space="preserve">Максимум эффективности был достигнут уже на 9 эпохе, а разница между </w:t>
      </w:r>
      <w:r w:rsidR="00783059">
        <w:rPr>
          <w:lang w:val="en-US"/>
        </w:rPr>
        <w:t>NDCG</w:t>
      </w:r>
      <w:r w:rsidR="00783059" w:rsidRPr="00783059">
        <w:t xml:space="preserve"> </w:t>
      </w:r>
      <w:r w:rsidR="00783059">
        <w:t>на валидации и тестировании составила около 2%.</w:t>
      </w:r>
    </w:p>
    <w:p w14:paraId="693E88B3" w14:textId="472E515C" w:rsidR="007C429B" w:rsidRDefault="007C429B" w:rsidP="00690D2C">
      <w:pPr>
        <w:pStyle w:val="1-"/>
      </w:pPr>
      <w:r>
        <w:t xml:space="preserve">В то же время, </w:t>
      </w:r>
      <w:r w:rsidRPr="006652FF">
        <w:t>Word2Vec</w:t>
      </w:r>
      <w:r>
        <w:t>-модель</w:t>
      </w:r>
      <w:r w:rsidR="00340DFA">
        <w:t xml:space="preserve"> показала наиболее низкие результаты</w:t>
      </w:r>
      <w:r w:rsidR="00E04CA2">
        <w:t>.</w:t>
      </w:r>
    </w:p>
    <w:p w14:paraId="7D124210" w14:textId="18E0935F" w:rsidR="00340DFA" w:rsidRDefault="00340DFA" w:rsidP="00690D2C">
      <w:pPr>
        <w:pStyle w:val="1-"/>
      </w:pPr>
      <w:r>
        <w:t xml:space="preserve">Использование </w:t>
      </w:r>
      <w:r>
        <w:rPr>
          <w:lang w:val="en-US"/>
        </w:rPr>
        <w:t>max</w:t>
      </w:r>
      <w:r w:rsidRPr="00340DFA">
        <w:t xml:space="preserve"> </w:t>
      </w:r>
      <w:r>
        <w:rPr>
          <w:lang w:val="en-US"/>
        </w:rPr>
        <w:t>pooling</w:t>
      </w:r>
      <w:r w:rsidRPr="00340DFA">
        <w:t xml:space="preserve"> </w:t>
      </w:r>
      <w:r>
        <w:t xml:space="preserve">вместо извлечения </w:t>
      </w:r>
      <w:r w:rsidR="00B5708C" w:rsidRPr="00B5708C">
        <w:t>[</w:t>
      </w:r>
      <w:r>
        <w:rPr>
          <w:lang w:val="en-US"/>
        </w:rPr>
        <w:t>CLS</w:t>
      </w:r>
      <w:r w:rsidR="00B5708C" w:rsidRPr="00B5708C">
        <w:t>]</w:t>
      </w:r>
      <w:r w:rsidRPr="00340DFA">
        <w:t>-</w:t>
      </w:r>
      <w:r>
        <w:t xml:space="preserve">токена не привело к </w:t>
      </w:r>
      <w:r w:rsidR="002A6689">
        <w:t>улучшению качества ранжирования</w:t>
      </w:r>
      <w:r w:rsidR="00E110F5">
        <w:t>, но дало сопоставимые результаты.</w:t>
      </w:r>
    </w:p>
    <w:p w14:paraId="579DDFD5" w14:textId="64239A87" w:rsidR="002A6689" w:rsidRPr="00FF2F03" w:rsidRDefault="002A6689" w:rsidP="00690D2C">
      <w:pPr>
        <w:pStyle w:val="1-"/>
      </w:pPr>
      <w:r>
        <w:t xml:space="preserve">Использование </w:t>
      </w:r>
      <w:r>
        <w:rPr>
          <w:lang w:val="en-US"/>
        </w:rPr>
        <w:t>LSTM</w:t>
      </w:r>
      <w:r w:rsidRPr="002A6689">
        <w:t xml:space="preserve"> </w:t>
      </w:r>
      <w:r>
        <w:t xml:space="preserve">поверх </w:t>
      </w:r>
      <w:r>
        <w:rPr>
          <w:lang w:val="en-US"/>
        </w:rPr>
        <w:t>BERT</w:t>
      </w:r>
      <w:r>
        <w:t>-</w:t>
      </w:r>
      <w:proofErr w:type="spellStart"/>
      <w:r>
        <w:t>энкодера</w:t>
      </w:r>
      <w:proofErr w:type="spellEnd"/>
      <w:r>
        <w:t xml:space="preserve"> позвол</w:t>
      </w:r>
      <w:r w:rsidR="00FF2F03">
        <w:t xml:space="preserve">ило увеличить значение метрики </w:t>
      </w:r>
      <w:r w:rsidR="00FF2F03">
        <w:rPr>
          <w:lang w:val="en-US"/>
        </w:rPr>
        <w:t>NDCG</w:t>
      </w:r>
      <w:r w:rsidR="00FF2F03">
        <w:t xml:space="preserve">, но не преодолело показатели </w:t>
      </w:r>
      <w:r w:rsidR="00B5708C">
        <w:t>модели с перекрестным вниманием.</w:t>
      </w:r>
    </w:p>
    <w:p w14:paraId="40D82138" w14:textId="77777777" w:rsidR="007C429B" w:rsidRPr="00744F63" w:rsidRDefault="007C429B" w:rsidP="00E110F5">
      <w:pPr>
        <w:pStyle w:val="1-"/>
        <w:ind w:firstLine="0"/>
      </w:pPr>
    </w:p>
    <w:p w14:paraId="0D48E37C" w14:textId="77777777" w:rsidR="00240A3F" w:rsidRPr="009A71ED" w:rsidRDefault="00240A3F" w:rsidP="00690D2C">
      <w:pPr>
        <w:pStyle w:val="1-"/>
      </w:pPr>
    </w:p>
    <w:p w14:paraId="7005CA1B" w14:textId="77777777" w:rsidR="005A3F12" w:rsidRPr="00EE35AF" w:rsidRDefault="005A3F12" w:rsidP="00624F59">
      <w:pPr>
        <w:pStyle w:val="afc"/>
      </w:pPr>
      <w:bookmarkStart w:id="40" w:name="_Toc199188527"/>
      <w:bookmarkStart w:id="41" w:name="_Toc199903422"/>
      <w:r w:rsidRPr="00EE35AF">
        <w:lastRenderedPageBreak/>
        <w:t>СПИСОК ИСПОЛЬЗОВАННЫХ ИСТОЧНИКОВ</w:t>
      </w:r>
      <w:bookmarkEnd w:id="40"/>
      <w:bookmarkEnd w:id="41"/>
    </w:p>
    <w:p w14:paraId="4690C251" w14:textId="7C634F3A" w:rsidR="00866906" w:rsidRPr="00EE35AF" w:rsidRDefault="00866906" w:rsidP="00866906">
      <w:pPr>
        <w:pStyle w:val="a0"/>
      </w:pPr>
      <w:proofErr w:type="spellStart"/>
      <w:r w:rsidRPr="00EE35AF">
        <w:t>Роздольская</w:t>
      </w:r>
      <w:proofErr w:type="spellEnd"/>
      <w:r w:rsidRPr="00EE35AF">
        <w:t xml:space="preserve">, И.В. Использование технологий кадрового скоринга для решения проблемы подбора персонала в компании / И.В. </w:t>
      </w:r>
      <w:proofErr w:type="spellStart"/>
      <w:r w:rsidRPr="00EE35AF">
        <w:t>Роздольская</w:t>
      </w:r>
      <w:proofErr w:type="spellEnd"/>
      <w:r w:rsidRPr="00EE35AF">
        <w:t>, И.С. Болотова, Д.Н. Черкасова // Инновационная наука. – 201</w:t>
      </w:r>
      <w:r w:rsidR="00AE7585" w:rsidRPr="00AE7585">
        <w:t>7</w:t>
      </w:r>
      <w:r w:rsidRPr="00EE35AF">
        <w:t xml:space="preserve">. – </w:t>
      </w:r>
      <w:r w:rsidR="0030317D">
        <w:t xml:space="preserve">Т. 1, </w:t>
      </w:r>
      <w:r w:rsidRPr="00EE35AF">
        <w:t xml:space="preserve">№ 4. – </w:t>
      </w:r>
      <w:r w:rsidRPr="00EE35AF">
        <w:rPr>
          <w:lang w:val="en-US"/>
        </w:rPr>
        <w:t>C</w:t>
      </w:r>
      <w:r w:rsidRPr="00EE35AF">
        <w:t>. 165</w:t>
      </w:r>
      <w:r w:rsidR="0073133A" w:rsidRPr="00EE35AF">
        <w:t>–</w:t>
      </w:r>
      <w:r w:rsidRPr="00EE35AF">
        <w:t xml:space="preserve">167. </w:t>
      </w:r>
    </w:p>
    <w:p w14:paraId="0B315788" w14:textId="788A6E96" w:rsidR="008703FD" w:rsidRPr="00EE35AF" w:rsidRDefault="00822D87" w:rsidP="00CB7CB2">
      <w:pPr>
        <w:pStyle w:val="a0"/>
      </w:pPr>
      <w:r w:rsidRPr="00EE35AF">
        <w:t xml:space="preserve">Варфоломеева, А.О. </w:t>
      </w:r>
      <w:r w:rsidR="00690392" w:rsidRPr="00EE35AF">
        <w:t>Информационные системы предприятия</w:t>
      </w:r>
      <w:r w:rsidR="005F4EBB" w:rsidRPr="00EE35AF">
        <w:t xml:space="preserve"> / </w:t>
      </w:r>
      <w:r w:rsidR="00690392" w:rsidRPr="00EE35AF">
        <w:t xml:space="preserve">А.О. Варфоломеева, </w:t>
      </w:r>
      <w:r w:rsidR="00960D3E" w:rsidRPr="00EE35AF">
        <w:t xml:space="preserve">А.В. </w:t>
      </w:r>
      <w:proofErr w:type="spellStart"/>
      <w:r w:rsidR="00960D3E" w:rsidRPr="00EE35AF">
        <w:t>Коряковский</w:t>
      </w:r>
      <w:proofErr w:type="spellEnd"/>
      <w:r w:rsidR="00960D3E" w:rsidRPr="00EE35AF">
        <w:t>, В.П. Романов</w:t>
      </w:r>
      <w:r w:rsidR="005F4EBB" w:rsidRPr="00EE35AF">
        <w:t xml:space="preserve">. – </w:t>
      </w:r>
      <w:proofErr w:type="gramStart"/>
      <w:r w:rsidR="005D4847" w:rsidRPr="00EE35AF">
        <w:t>Москва</w:t>
      </w:r>
      <w:r w:rsidR="007476E8">
        <w:t xml:space="preserve"> :</w:t>
      </w:r>
      <w:proofErr w:type="gramEnd"/>
      <w:r w:rsidR="005D4847" w:rsidRPr="00EE35AF">
        <w:t xml:space="preserve"> </w:t>
      </w:r>
      <w:r w:rsidR="004F1D97" w:rsidRPr="00EE35AF">
        <w:t xml:space="preserve">НИЦ </w:t>
      </w:r>
      <w:r w:rsidR="00960D3E" w:rsidRPr="00EE35AF">
        <w:t>ИНФРА-М</w:t>
      </w:r>
      <w:r w:rsidR="005F4EBB" w:rsidRPr="00EE35AF">
        <w:t>, 20</w:t>
      </w:r>
      <w:r w:rsidR="004F1D97" w:rsidRPr="00EE35AF">
        <w:t>17.</w:t>
      </w:r>
      <w:r w:rsidR="005F4EBB" w:rsidRPr="00EE35AF">
        <w:t xml:space="preserve"> – 330 с.</w:t>
      </w:r>
    </w:p>
    <w:p w14:paraId="3AAAAF20" w14:textId="5AAC36BC" w:rsidR="004F1D97" w:rsidRPr="00EE35AF" w:rsidRDefault="002A7BA4" w:rsidP="008703FD">
      <w:pPr>
        <w:pStyle w:val="a0"/>
      </w:pPr>
      <w:r w:rsidRPr="00EE35AF">
        <w:t xml:space="preserve">Фролов, А.И. </w:t>
      </w:r>
      <w:r w:rsidR="004065DC" w:rsidRPr="00EE35AF">
        <w:t xml:space="preserve">Анализ алгоритма градиентного </w:t>
      </w:r>
      <w:proofErr w:type="spellStart"/>
      <w:r w:rsidR="004065DC" w:rsidRPr="00EE35AF">
        <w:t>бустинга</w:t>
      </w:r>
      <w:proofErr w:type="spellEnd"/>
      <w:r w:rsidR="004065DC" w:rsidRPr="00EE35AF">
        <w:t xml:space="preserve"> для целей прогнозирования </w:t>
      </w:r>
      <w:r w:rsidR="008E27D4">
        <w:t xml:space="preserve">/ </w:t>
      </w:r>
      <w:r w:rsidR="008E27D4" w:rsidRPr="00EE35AF">
        <w:t>А.И.</w:t>
      </w:r>
      <w:r w:rsidR="008E27D4">
        <w:t xml:space="preserve"> </w:t>
      </w:r>
      <w:r w:rsidR="008E27D4" w:rsidRPr="00EE35AF">
        <w:t xml:space="preserve">Фролов </w:t>
      </w:r>
      <w:r w:rsidR="001477D7" w:rsidRPr="00EE35AF">
        <w:t xml:space="preserve">// </w:t>
      </w:r>
      <w:r w:rsidR="00FE619D" w:rsidRPr="00EE35AF">
        <w:t>Альманах научных работ</w:t>
      </w:r>
      <w:r w:rsidR="00B873FC" w:rsidRPr="00EE35AF">
        <w:t xml:space="preserve"> молодых ученых университета ИТМО. – 2019. – </w:t>
      </w:r>
      <w:r w:rsidR="00923210" w:rsidRPr="00EE35AF">
        <w:t>Т.</w:t>
      </w:r>
      <w:r w:rsidR="00DB5BA3" w:rsidRPr="00EE35AF">
        <w:t xml:space="preserve"> </w:t>
      </w:r>
      <w:r w:rsidR="00923210" w:rsidRPr="00EE35AF">
        <w:t>1. – С.</w:t>
      </w:r>
      <w:r w:rsidR="006A0E62">
        <w:t xml:space="preserve"> </w:t>
      </w:r>
      <w:r w:rsidR="008703FD" w:rsidRPr="00EE35AF">
        <w:t>285</w:t>
      </w:r>
      <w:r w:rsidR="006A0E62" w:rsidRPr="00EE35AF">
        <w:t>–</w:t>
      </w:r>
      <w:r w:rsidR="008703FD" w:rsidRPr="00EE35AF">
        <w:t>288.</w:t>
      </w:r>
    </w:p>
    <w:p w14:paraId="3383604A" w14:textId="2B1483A7" w:rsidR="00412483" w:rsidRPr="00EE35AF" w:rsidRDefault="006C0C74" w:rsidP="00412483">
      <w:pPr>
        <w:pStyle w:val="a0"/>
      </w:pPr>
      <w:r w:rsidRPr="00EE35AF">
        <w:t xml:space="preserve">Сысоев, А.С. </w:t>
      </w:r>
      <w:r w:rsidR="00C24E9C" w:rsidRPr="00EE35AF">
        <w:t xml:space="preserve">Подход к определению влиятельности входов модели </w:t>
      </w:r>
      <w:proofErr w:type="spellStart"/>
      <w:r w:rsidR="00C24E9C" w:rsidRPr="00EE35AF">
        <w:rPr>
          <w:lang w:val="en-US"/>
        </w:rPr>
        <w:t>CatBoost</w:t>
      </w:r>
      <w:proofErr w:type="spellEnd"/>
      <w:r w:rsidR="00C24E9C" w:rsidRPr="00EE35AF">
        <w:t xml:space="preserve"> при использовании модификаци</w:t>
      </w:r>
      <w:r w:rsidR="00B214B2" w:rsidRPr="00EE35AF">
        <w:t xml:space="preserve">и факторов / А.С. Сысоев, А.В. Галкин, Е.Л. Домашнева // </w:t>
      </w:r>
      <w:r w:rsidR="00E16D7A" w:rsidRPr="00EE35AF">
        <w:t xml:space="preserve">Математические методы в технологиях и технике. – 2023. – </w:t>
      </w:r>
      <w:r w:rsidR="0057513B" w:rsidRPr="00EE35AF">
        <w:t>№</w:t>
      </w:r>
      <w:r w:rsidR="005B24DF">
        <w:t xml:space="preserve"> </w:t>
      </w:r>
      <w:r w:rsidR="0057513B" w:rsidRPr="00EE35AF">
        <w:t>11. – С. 50</w:t>
      </w:r>
      <w:r w:rsidR="00597D62" w:rsidRPr="00EE35AF">
        <w:t>–</w:t>
      </w:r>
      <w:r w:rsidR="0057513B" w:rsidRPr="00EE35AF">
        <w:t>53.</w:t>
      </w:r>
    </w:p>
    <w:p w14:paraId="65284A17" w14:textId="3A20F7CB" w:rsidR="00412483" w:rsidRPr="00EE35AF" w:rsidRDefault="00E71BB0" w:rsidP="00412483">
      <w:pPr>
        <w:pStyle w:val="a0"/>
      </w:pPr>
      <w:r w:rsidRPr="00EE35AF">
        <w:t>Новиков, А.С.</w:t>
      </w:r>
      <w:r w:rsidR="0044666F" w:rsidRPr="00EE35AF">
        <w:t xml:space="preserve"> </w:t>
      </w:r>
      <w:r w:rsidRPr="00EE35AF">
        <w:t xml:space="preserve">Использование языковой модели BERT для анализа текстов на русском языке / А. С. Новиков, Е. В. </w:t>
      </w:r>
      <w:proofErr w:type="spellStart"/>
      <w:r w:rsidRPr="00EE35AF">
        <w:t>Шарлаев</w:t>
      </w:r>
      <w:proofErr w:type="spellEnd"/>
      <w:r w:rsidRPr="00EE35AF">
        <w:t xml:space="preserve"> // </w:t>
      </w:r>
      <w:proofErr w:type="spellStart"/>
      <w:r w:rsidRPr="00EE35AF">
        <w:t>Наукосфера</w:t>
      </w:r>
      <w:proofErr w:type="spellEnd"/>
      <w:r w:rsidRPr="00EE35AF">
        <w:t xml:space="preserve">. </w:t>
      </w:r>
      <w:r w:rsidR="00E978BA">
        <w:t>–</w:t>
      </w:r>
      <w:r w:rsidRPr="00EE35AF">
        <w:t xml:space="preserve"> </w:t>
      </w:r>
      <w:r w:rsidR="00E978BA">
        <w:t xml:space="preserve">       </w:t>
      </w:r>
      <w:r w:rsidRPr="00EE35AF">
        <w:t xml:space="preserve">2021. </w:t>
      </w:r>
      <w:r w:rsidR="00E978BA">
        <w:t>–</w:t>
      </w:r>
      <w:r w:rsidRPr="00EE35AF">
        <w:t xml:space="preserve"> № 6</w:t>
      </w:r>
      <w:r w:rsidR="00E978BA">
        <w:t>–</w:t>
      </w:r>
      <w:r w:rsidRPr="00EE35AF">
        <w:t xml:space="preserve">1. </w:t>
      </w:r>
      <w:r w:rsidR="00370C09">
        <w:t>–</w:t>
      </w:r>
      <w:r w:rsidRPr="00EE35AF">
        <w:t xml:space="preserve"> С. 200</w:t>
      </w:r>
      <w:r w:rsidR="00370C09">
        <w:t>–</w:t>
      </w:r>
      <w:r w:rsidRPr="00EE35AF">
        <w:t>202.</w:t>
      </w:r>
    </w:p>
    <w:p w14:paraId="5D2FFE40" w14:textId="337A1ACF" w:rsidR="00087FA3" w:rsidRPr="00EE35AF" w:rsidRDefault="00BA0F70" w:rsidP="00CB7CB2">
      <w:pPr>
        <w:pStyle w:val="a0"/>
      </w:pPr>
      <w:r>
        <w:t xml:space="preserve">Клепиков, Н.М. </w:t>
      </w:r>
      <w:r w:rsidR="00867D10" w:rsidRPr="00867D10">
        <w:t xml:space="preserve">Реализация распознавания дорожных знаков с использованием </w:t>
      </w:r>
      <w:proofErr w:type="spellStart"/>
      <w:r w:rsidR="00867D10" w:rsidRPr="00867D10">
        <w:t>свёрточной</w:t>
      </w:r>
      <w:proofErr w:type="spellEnd"/>
      <w:r w:rsidR="00867D10" w:rsidRPr="00867D10">
        <w:t xml:space="preserve"> нейронной сети в интеллектуальной транспортной геоинформационной системе ITSGIS</w:t>
      </w:r>
      <w:r w:rsidR="00867D10">
        <w:t xml:space="preserve"> </w:t>
      </w:r>
      <w:r w:rsidR="00867D10" w:rsidRPr="00867D10">
        <w:t>/ Н.М. Клепиков</w:t>
      </w:r>
      <w:r w:rsidR="00EE408B">
        <w:t xml:space="preserve"> </w:t>
      </w:r>
      <w:r w:rsidR="00EE408B" w:rsidRPr="00EE408B">
        <w:t>// И</w:t>
      </w:r>
      <w:r w:rsidR="00AF418E">
        <w:t>Т</w:t>
      </w:r>
      <w:r w:rsidR="00EE408B" w:rsidRPr="00EE408B">
        <w:t xml:space="preserve"> &amp; </w:t>
      </w:r>
      <w:r w:rsidR="00AF418E">
        <w:t>Т</w:t>
      </w:r>
      <w:r w:rsidR="00EE408B" w:rsidRPr="00EE408B">
        <w:t>ранспор</w:t>
      </w:r>
      <w:r w:rsidR="006B4A5D">
        <w:t xml:space="preserve">т. </w:t>
      </w:r>
      <w:r w:rsidR="00EE408B">
        <w:t>– 2022. – Т. 17</w:t>
      </w:r>
      <w:r w:rsidR="00206AAF">
        <w:t>. – С. 17–25.</w:t>
      </w:r>
    </w:p>
    <w:p w14:paraId="01701A2A" w14:textId="0C607B82" w:rsidR="0044666F" w:rsidRPr="00EE35AF" w:rsidRDefault="00B32C7E" w:rsidP="00A55FEE">
      <w:pPr>
        <w:pStyle w:val="a0"/>
      </w:pPr>
      <w:proofErr w:type="spellStart"/>
      <w:r w:rsidRPr="00EE35AF">
        <w:t>Бадаква</w:t>
      </w:r>
      <w:proofErr w:type="spellEnd"/>
      <w:r w:rsidRPr="00EE35AF">
        <w:t xml:space="preserve">, А.С. </w:t>
      </w:r>
      <w:r w:rsidR="00860AA3" w:rsidRPr="00EE35AF">
        <w:t xml:space="preserve">Создание набора данных для искусственного интеллекта: ключевые вызовы и стратегии их преодоления / А.С. </w:t>
      </w:r>
      <w:proofErr w:type="spellStart"/>
      <w:r w:rsidR="00860AA3" w:rsidRPr="00EE35AF">
        <w:t>Бадаква</w:t>
      </w:r>
      <w:proofErr w:type="spellEnd"/>
      <w:r w:rsidR="00860AA3" w:rsidRPr="00EE35AF">
        <w:t xml:space="preserve">, </w:t>
      </w:r>
      <w:r w:rsidR="00F6602D" w:rsidRPr="00EE35AF">
        <w:t>Б.В. Мартынов</w:t>
      </w:r>
      <w:r w:rsidR="00860AA3" w:rsidRPr="00EE35AF">
        <w:t xml:space="preserve"> </w:t>
      </w:r>
      <w:r w:rsidR="00F6602D" w:rsidRPr="00EE35AF">
        <w:t xml:space="preserve">// Интеллектуальные ресурсы – региональному развитию. </w:t>
      </w:r>
      <w:r w:rsidR="00A55FEE" w:rsidRPr="00EE35AF">
        <w:t>–</w:t>
      </w:r>
      <w:r w:rsidR="00F6602D" w:rsidRPr="00EE35AF">
        <w:t xml:space="preserve"> </w:t>
      </w:r>
      <w:r w:rsidR="00A55FEE" w:rsidRPr="00EE35AF">
        <w:t>2024. – №</w:t>
      </w:r>
      <w:r w:rsidR="005B24DF">
        <w:t xml:space="preserve"> </w:t>
      </w:r>
      <w:r w:rsidR="00A55FEE" w:rsidRPr="00EE35AF">
        <w:t>3. – С. 19</w:t>
      </w:r>
      <w:r w:rsidR="00EE59B9">
        <w:t>–</w:t>
      </w:r>
      <w:r w:rsidR="00A55FEE" w:rsidRPr="00EE35AF">
        <w:t>28.</w:t>
      </w:r>
    </w:p>
    <w:p w14:paraId="19BBF41B" w14:textId="1F5BB2E3" w:rsidR="00F06DE7" w:rsidRPr="00EE35AF" w:rsidRDefault="00DD771E" w:rsidP="00F06DE7">
      <w:pPr>
        <w:pStyle w:val="a0"/>
      </w:pPr>
      <w:r w:rsidRPr="00EE35AF">
        <w:t xml:space="preserve">Ботов, Д.С. </w:t>
      </w:r>
      <w:r w:rsidR="002430D0" w:rsidRPr="00EE35AF">
        <w:t>Интеграция моделей машинного обучения</w:t>
      </w:r>
      <w:r w:rsidR="00C13344" w:rsidRPr="00EE35AF">
        <w:t xml:space="preserve">, распознавания, генерации в среду </w:t>
      </w:r>
      <w:r w:rsidR="00C13344" w:rsidRPr="00EE35AF">
        <w:rPr>
          <w:lang w:val="en-US"/>
        </w:rPr>
        <w:t>UNITY</w:t>
      </w:r>
      <w:r w:rsidR="00C13344" w:rsidRPr="00EE35AF">
        <w:t xml:space="preserve"> / Д.С. Бото</w:t>
      </w:r>
      <w:r w:rsidR="0049691B" w:rsidRPr="00EE35AF">
        <w:t>в, К.А. Забелина, С.П. Соловьев</w:t>
      </w:r>
      <w:r w:rsidR="00D52B43" w:rsidRPr="00EE35AF">
        <w:t xml:space="preserve"> // </w:t>
      </w:r>
      <w:r w:rsidR="000E20A7" w:rsidRPr="00EE35AF">
        <w:rPr>
          <w:lang w:val="en-US"/>
        </w:rPr>
        <w:t>V</w:t>
      </w:r>
      <w:r w:rsidR="000E20A7" w:rsidRPr="00EE35AF">
        <w:t xml:space="preserve"> Международная научная конференция по междисциплинарным исследованиям</w:t>
      </w:r>
      <w:r w:rsidR="00AE38A7" w:rsidRPr="00EE35AF">
        <w:t>. –</w:t>
      </w:r>
      <w:r w:rsidR="002826E8">
        <w:t xml:space="preserve"> </w:t>
      </w:r>
      <w:r w:rsidR="00AE38A7" w:rsidRPr="00EE35AF">
        <w:t xml:space="preserve">2024. </w:t>
      </w:r>
      <w:r w:rsidR="00F06DE7" w:rsidRPr="00EE35AF">
        <w:t>– С. 349</w:t>
      </w:r>
      <w:r w:rsidR="003B1346">
        <w:t>–</w:t>
      </w:r>
      <w:r w:rsidR="00F06DE7" w:rsidRPr="00EE35AF">
        <w:t>356.</w:t>
      </w:r>
    </w:p>
    <w:p w14:paraId="51BFAC4F" w14:textId="0AE84E35" w:rsidR="001300A8" w:rsidRPr="00EE35AF" w:rsidRDefault="002F2620" w:rsidP="00CB7CB2">
      <w:pPr>
        <w:pStyle w:val="a0"/>
      </w:pPr>
      <w:r w:rsidRPr="00EE35AF">
        <w:lastRenderedPageBreak/>
        <w:t xml:space="preserve">Булгаков, Д.Ю. О некоторых особенностях решения задачи поиска </w:t>
      </w:r>
      <w:r w:rsidRPr="00EE35AF">
        <w:rPr>
          <w:lang w:val="en-US"/>
        </w:rPr>
        <w:t>k</w:t>
      </w:r>
      <w:r w:rsidRPr="00EE35AF">
        <w:t xml:space="preserve">-ближайших соседях в пространствах высокой размерности / Д.Ю. Булгаков, И.Р. </w:t>
      </w:r>
      <w:proofErr w:type="spellStart"/>
      <w:r w:rsidRPr="00EE35AF">
        <w:t>Нарушев</w:t>
      </w:r>
      <w:proofErr w:type="spellEnd"/>
      <w:r w:rsidRPr="00EE35AF">
        <w:t xml:space="preserve"> // Стратегическое развитие системы МВД России: состояние, тенденции, перспективы. – 2020. – С. 133</w:t>
      </w:r>
      <w:r w:rsidR="003B1346">
        <w:t>–</w:t>
      </w:r>
      <w:r w:rsidRPr="00EE35AF">
        <w:t>137.</w:t>
      </w:r>
    </w:p>
    <w:p w14:paraId="4FBF91A9" w14:textId="3A67B392" w:rsidR="000C3D3E" w:rsidRDefault="00686A55" w:rsidP="000C3D3E">
      <w:pPr>
        <w:pStyle w:val="a0"/>
      </w:pPr>
      <w:r w:rsidRPr="00EE35AF">
        <w:t xml:space="preserve">Некрасова, Э.Ю. Анализ текста на соответствие </w:t>
      </w:r>
      <w:r w:rsidR="00A8119A" w:rsidRPr="00EE35AF">
        <w:t xml:space="preserve">заданной теме с применением методов машинного обучения / Э.Ю. Некрасова // Информационные технологии. </w:t>
      </w:r>
      <w:r w:rsidR="00DD5A06" w:rsidRPr="00EE35AF">
        <w:t>–</w:t>
      </w:r>
      <w:r w:rsidR="00A8119A" w:rsidRPr="00EE35AF">
        <w:t xml:space="preserve"> </w:t>
      </w:r>
      <w:r w:rsidR="00DD5A06" w:rsidRPr="00EE35AF">
        <w:t>2022. – Т.</w:t>
      </w:r>
      <w:r w:rsidR="00F73BA4" w:rsidRPr="00F73BA4">
        <w:t xml:space="preserve"> </w:t>
      </w:r>
      <w:r w:rsidR="00DD5A06" w:rsidRPr="00EE35AF">
        <w:t>1, №</w:t>
      </w:r>
      <w:r w:rsidR="005B24DF">
        <w:t xml:space="preserve"> </w:t>
      </w:r>
      <w:r w:rsidR="00DD5A06" w:rsidRPr="00EE35AF">
        <w:t xml:space="preserve">4. </w:t>
      </w:r>
      <w:r w:rsidR="002D642A" w:rsidRPr="00EE35AF">
        <w:t>–</w:t>
      </w:r>
      <w:r w:rsidR="00DD5A06" w:rsidRPr="00EE35AF">
        <w:t xml:space="preserve"> </w:t>
      </w:r>
      <w:r w:rsidR="002D642A" w:rsidRPr="00EE35AF">
        <w:t>С. 100</w:t>
      </w:r>
      <w:r w:rsidR="00930F22">
        <w:t>–</w:t>
      </w:r>
      <w:r w:rsidR="002D642A" w:rsidRPr="00EE35AF">
        <w:t xml:space="preserve">110. </w:t>
      </w:r>
    </w:p>
    <w:p w14:paraId="760F197B" w14:textId="0D83BFDC" w:rsidR="006C3EB8" w:rsidRPr="006C3EB8" w:rsidRDefault="006C3EB8" w:rsidP="006C3EB8">
      <w:pPr>
        <w:pStyle w:val="a0"/>
        <w:rPr>
          <w:lang w:val="en-US"/>
        </w:rPr>
      </w:pPr>
      <w:proofErr w:type="spellStart"/>
      <w:r w:rsidRPr="00EE35AF">
        <w:rPr>
          <w:lang w:val="en-US"/>
        </w:rPr>
        <w:t>Bahdanau</w:t>
      </w:r>
      <w:proofErr w:type="spellEnd"/>
      <w:r w:rsidRPr="00EE35AF">
        <w:rPr>
          <w:lang w:val="en-US"/>
        </w:rPr>
        <w:t xml:space="preserve">, D. Neural Machine Translation by Jointly Learning to Align and Translate / D. </w:t>
      </w:r>
      <w:proofErr w:type="spellStart"/>
      <w:r w:rsidRPr="00EE35AF">
        <w:rPr>
          <w:lang w:val="en-US"/>
        </w:rPr>
        <w:t>Bahdanau</w:t>
      </w:r>
      <w:proofErr w:type="spellEnd"/>
      <w:r w:rsidRPr="00EE35AF">
        <w:rPr>
          <w:lang w:val="en-US"/>
        </w:rPr>
        <w:t xml:space="preserve">, K. Cho, Y. </w:t>
      </w:r>
      <w:proofErr w:type="spellStart"/>
      <w:r w:rsidRPr="00EE35AF">
        <w:rPr>
          <w:lang w:val="en-US"/>
        </w:rPr>
        <w:t>Bengio</w:t>
      </w:r>
      <w:proofErr w:type="spellEnd"/>
      <w:r w:rsidRPr="00EE35AF">
        <w:rPr>
          <w:lang w:val="en-US"/>
        </w:rPr>
        <w:t xml:space="preserve"> //</w:t>
      </w:r>
      <w:r w:rsidRPr="00E31EBE">
        <w:rPr>
          <w:lang w:val="en-US"/>
        </w:rPr>
        <w:t xml:space="preserve"> </w:t>
      </w:r>
      <w:proofErr w:type="spellStart"/>
      <w:r>
        <w:rPr>
          <w:lang w:val="en-US"/>
        </w:rPr>
        <w:t>ArXiv</w:t>
      </w:r>
      <w:proofErr w:type="spellEnd"/>
      <w:r>
        <w:rPr>
          <w:lang w:val="en-US"/>
        </w:rPr>
        <w:t xml:space="preserve"> / Cornell University.</w:t>
      </w:r>
      <w:r w:rsidRPr="00EE35AF">
        <w:rPr>
          <w:lang w:val="en-US"/>
        </w:rPr>
        <w:t xml:space="preserve"> – 2015. – </w:t>
      </w:r>
      <w:r>
        <w:rPr>
          <w:lang w:val="en-US"/>
        </w:rPr>
        <w:t xml:space="preserve">URL: </w:t>
      </w:r>
      <w:r w:rsidRPr="008C24AC">
        <w:rPr>
          <w:lang w:val="en-US"/>
        </w:rPr>
        <w:t>https://arxiv.org/abs/1409.0473</w:t>
      </w:r>
      <w:r>
        <w:rPr>
          <w:lang w:val="en-US"/>
        </w:rPr>
        <w:t xml:space="preserve"> (</w:t>
      </w:r>
      <w:r>
        <w:t>дата</w:t>
      </w:r>
      <w:r w:rsidRPr="008C24AC">
        <w:rPr>
          <w:lang w:val="en-US"/>
        </w:rPr>
        <w:t xml:space="preserve"> </w:t>
      </w:r>
      <w:r>
        <w:t>обращения</w:t>
      </w:r>
      <w:r w:rsidRPr="008C24AC">
        <w:rPr>
          <w:lang w:val="en-US"/>
        </w:rPr>
        <w:t xml:space="preserve">: </w:t>
      </w:r>
      <w:r w:rsidRPr="00146811">
        <w:rPr>
          <w:lang w:val="en-US"/>
        </w:rPr>
        <w:t>05.05.2025).</w:t>
      </w:r>
    </w:p>
    <w:p w14:paraId="1D0F3EBF" w14:textId="66F1D222" w:rsidR="00BA1954" w:rsidRPr="00EE35AF" w:rsidRDefault="000C3D3E" w:rsidP="00CB7CB2">
      <w:pPr>
        <w:pStyle w:val="a0"/>
        <w:rPr>
          <w:lang w:val="en-US"/>
        </w:rPr>
      </w:pPr>
      <w:r w:rsidRPr="00EE35AF">
        <w:rPr>
          <w:lang w:val="en-US"/>
        </w:rPr>
        <w:t>Distributed Representations of Words and Phrases and their Compositionality</w:t>
      </w:r>
      <w:r w:rsidR="00BA1954" w:rsidRPr="00EE35AF">
        <w:rPr>
          <w:lang w:val="en-US"/>
        </w:rPr>
        <w:t xml:space="preserve"> / </w:t>
      </w:r>
      <w:r w:rsidR="00E6056C" w:rsidRPr="00EE35AF">
        <w:rPr>
          <w:lang w:val="en-US"/>
        </w:rPr>
        <w:t xml:space="preserve">T. </w:t>
      </w:r>
      <w:proofErr w:type="spellStart"/>
      <w:r w:rsidR="00E6056C" w:rsidRPr="00EE35AF">
        <w:rPr>
          <w:lang w:val="en-US"/>
        </w:rPr>
        <w:t>Mikolov</w:t>
      </w:r>
      <w:proofErr w:type="spellEnd"/>
      <w:r w:rsidR="00E6056C" w:rsidRPr="00EE35AF">
        <w:rPr>
          <w:lang w:val="en-US"/>
        </w:rPr>
        <w:t xml:space="preserve">, </w:t>
      </w:r>
      <w:r w:rsidR="00DD19A1" w:rsidRPr="00EE35AF">
        <w:rPr>
          <w:lang w:val="en-US"/>
        </w:rPr>
        <w:t xml:space="preserve">I. </w:t>
      </w:r>
      <w:proofErr w:type="spellStart"/>
      <w:r w:rsidR="00DD19A1" w:rsidRPr="00EE35AF">
        <w:rPr>
          <w:lang w:val="en-US"/>
        </w:rPr>
        <w:t>Sutskever</w:t>
      </w:r>
      <w:proofErr w:type="spellEnd"/>
      <w:r w:rsidR="00DD19A1" w:rsidRPr="00EE35AF">
        <w:rPr>
          <w:lang w:val="en-US"/>
        </w:rPr>
        <w:t xml:space="preserve">, </w:t>
      </w:r>
      <w:r w:rsidR="005268B4" w:rsidRPr="00EE35AF">
        <w:rPr>
          <w:lang w:val="en-US"/>
        </w:rPr>
        <w:t xml:space="preserve">K. Chen, G. Corrado, J. </w:t>
      </w:r>
      <w:r w:rsidR="00B90BE3" w:rsidRPr="00EE35AF">
        <w:rPr>
          <w:lang w:val="en-US"/>
        </w:rPr>
        <w:t xml:space="preserve">Dean </w:t>
      </w:r>
      <w:r w:rsidR="00BA1954" w:rsidRPr="00EE35AF">
        <w:rPr>
          <w:lang w:val="en-US"/>
        </w:rPr>
        <w:t>//</w:t>
      </w:r>
      <w:r w:rsidR="00B90BE3" w:rsidRPr="00EE35AF">
        <w:rPr>
          <w:lang w:val="en-US"/>
        </w:rPr>
        <w:t xml:space="preserve"> </w:t>
      </w:r>
      <w:r w:rsidR="00F2616E" w:rsidRPr="00EE35AF">
        <w:rPr>
          <w:lang w:val="en-US"/>
        </w:rPr>
        <w:t xml:space="preserve">Advances in Neural Information Processing Systems. </w:t>
      </w:r>
      <w:r w:rsidR="008D3BFA" w:rsidRPr="00EE35AF">
        <w:rPr>
          <w:lang w:val="en-US"/>
        </w:rPr>
        <w:t>–</w:t>
      </w:r>
      <w:r w:rsidR="00B9499C" w:rsidRPr="00EE35AF">
        <w:rPr>
          <w:lang w:val="en-US"/>
        </w:rPr>
        <w:t xml:space="preserve"> </w:t>
      </w:r>
      <w:r w:rsidR="008D3BFA" w:rsidRPr="00EE35AF">
        <w:rPr>
          <w:lang w:val="en-US"/>
        </w:rPr>
        <w:t xml:space="preserve">2013. – </w:t>
      </w:r>
      <w:r w:rsidR="00F5459B">
        <w:rPr>
          <w:lang w:val="en-US"/>
        </w:rPr>
        <w:t>Vol</w:t>
      </w:r>
      <w:r w:rsidR="005F07CA" w:rsidRPr="005F07CA">
        <w:rPr>
          <w:lang w:val="en-US"/>
        </w:rPr>
        <w:t xml:space="preserve">. </w:t>
      </w:r>
      <w:r w:rsidR="005F07CA" w:rsidRPr="00E527F6">
        <w:rPr>
          <w:lang w:val="en-US"/>
        </w:rPr>
        <w:t>26</w:t>
      </w:r>
      <w:r w:rsidR="008D3BFA" w:rsidRPr="00EE35AF">
        <w:rPr>
          <w:lang w:val="en-US"/>
        </w:rPr>
        <w:t>.</w:t>
      </w:r>
      <w:r w:rsidR="00E527F6" w:rsidRPr="00E527F6">
        <w:rPr>
          <w:lang w:val="en-US"/>
        </w:rPr>
        <w:t xml:space="preserve"> – </w:t>
      </w:r>
      <w:r w:rsidR="00E527F6">
        <w:rPr>
          <w:lang w:val="en-US"/>
        </w:rPr>
        <w:t>P. 3111</w:t>
      </w:r>
      <w:r w:rsidR="007B5755" w:rsidRPr="007B5755">
        <w:rPr>
          <w:lang w:val="en-US"/>
        </w:rPr>
        <w:t>–</w:t>
      </w:r>
      <w:r w:rsidR="007B5755">
        <w:rPr>
          <w:lang w:val="en-US"/>
        </w:rPr>
        <w:t>3119.</w:t>
      </w:r>
    </w:p>
    <w:p w14:paraId="3B61461D" w14:textId="746FDE31" w:rsidR="000C3D3E" w:rsidRPr="00EE35AF" w:rsidRDefault="00E20865" w:rsidP="00CB7CB2">
      <w:pPr>
        <w:pStyle w:val="a0"/>
        <w:rPr>
          <w:lang w:val="en-US"/>
        </w:rPr>
      </w:pPr>
      <w:proofErr w:type="spellStart"/>
      <w:r w:rsidRPr="00EE35AF">
        <w:rPr>
          <w:lang w:val="en-US"/>
        </w:rPr>
        <w:t>Mikolov</w:t>
      </w:r>
      <w:proofErr w:type="spellEnd"/>
      <w:r w:rsidRPr="00EE35AF">
        <w:rPr>
          <w:lang w:val="en-US"/>
        </w:rPr>
        <w:t xml:space="preserve">, T. </w:t>
      </w:r>
      <w:r w:rsidR="00451A51" w:rsidRPr="00EE35AF">
        <w:rPr>
          <w:lang w:val="en-US"/>
        </w:rPr>
        <w:t xml:space="preserve">Linguistic Regularities in Continuous Space Word Representations / T. </w:t>
      </w:r>
      <w:proofErr w:type="spellStart"/>
      <w:r w:rsidR="00451A51" w:rsidRPr="00EE35AF">
        <w:rPr>
          <w:lang w:val="en-US"/>
        </w:rPr>
        <w:t>Mikolov</w:t>
      </w:r>
      <w:proofErr w:type="spellEnd"/>
      <w:r w:rsidR="00451A51" w:rsidRPr="00EE35AF">
        <w:rPr>
          <w:lang w:val="en-US"/>
        </w:rPr>
        <w:t>, W. Y</w:t>
      </w:r>
      <w:r w:rsidR="008C429A" w:rsidRPr="00EE35AF">
        <w:rPr>
          <w:lang w:val="en-US"/>
        </w:rPr>
        <w:t xml:space="preserve">ih, G. Zweig // </w:t>
      </w:r>
      <w:r w:rsidR="000A449C" w:rsidRPr="000A449C">
        <w:rPr>
          <w:lang w:val="en-US"/>
        </w:rPr>
        <w:t>Proceedings of the 2013 Conference of the</w:t>
      </w:r>
      <w:r w:rsidR="000A449C">
        <w:rPr>
          <w:lang w:val="en-US"/>
        </w:rPr>
        <w:t xml:space="preserve"> NAACL</w:t>
      </w:r>
      <w:r w:rsidR="00673227" w:rsidRPr="00EE35AF">
        <w:rPr>
          <w:lang w:val="en-US"/>
        </w:rPr>
        <w:t xml:space="preserve">. – </w:t>
      </w:r>
      <w:r w:rsidR="005B3087" w:rsidRPr="00EE35AF">
        <w:rPr>
          <w:lang w:val="en-US"/>
        </w:rPr>
        <w:t>2013. – P. 746</w:t>
      </w:r>
      <w:r w:rsidR="00636FEC" w:rsidRPr="00984843">
        <w:rPr>
          <w:lang w:val="en-US"/>
        </w:rPr>
        <w:t>–</w:t>
      </w:r>
      <w:r w:rsidR="005B3087" w:rsidRPr="00EE35AF">
        <w:rPr>
          <w:lang w:val="en-US"/>
        </w:rPr>
        <w:t>751.</w:t>
      </w:r>
    </w:p>
    <w:p w14:paraId="7EF08CB4" w14:textId="16EFAEAB" w:rsidR="00F55CFA" w:rsidRPr="00EE35AF" w:rsidRDefault="00CB01F7" w:rsidP="00F55CFA">
      <w:pPr>
        <w:pStyle w:val="a0"/>
        <w:rPr>
          <w:lang w:val="en-US"/>
        </w:rPr>
      </w:pPr>
      <w:proofErr w:type="spellStart"/>
      <w:r w:rsidRPr="00EE35AF">
        <w:rPr>
          <w:lang w:val="en-US"/>
        </w:rPr>
        <w:t>DistilBERT</w:t>
      </w:r>
      <w:proofErr w:type="spellEnd"/>
      <w:r w:rsidRPr="00EE35AF">
        <w:rPr>
          <w:lang w:val="en-US"/>
        </w:rPr>
        <w:t xml:space="preserve">, a distilled version of BERT: smaller, faster, cheaper and lighter // </w:t>
      </w:r>
      <w:r w:rsidR="00A16D18" w:rsidRPr="00EE35AF">
        <w:rPr>
          <w:lang w:val="en-US"/>
        </w:rPr>
        <w:t>V</w:t>
      </w:r>
      <w:r w:rsidRPr="00EE35AF">
        <w:rPr>
          <w:lang w:val="en-US"/>
        </w:rPr>
        <w:t>.</w:t>
      </w:r>
      <w:r w:rsidR="00A16D18" w:rsidRPr="00EE35AF">
        <w:rPr>
          <w:lang w:val="en-US"/>
        </w:rPr>
        <w:t xml:space="preserve"> Sanh, L</w:t>
      </w:r>
      <w:r w:rsidRPr="00EE35AF">
        <w:rPr>
          <w:lang w:val="en-US"/>
        </w:rPr>
        <w:t>.</w:t>
      </w:r>
      <w:r w:rsidR="00A16D18" w:rsidRPr="00EE35AF">
        <w:rPr>
          <w:lang w:val="en-US"/>
        </w:rPr>
        <w:t xml:space="preserve"> Debut, J</w:t>
      </w:r>
      <w:r w:rsidRPr="00EE35AF">
        <w:rPr>
          <w:lang w:val="en-US"/>
        </w:rPr>
        <w:t>.</w:t>
      </w:r>
      <w:r w:rsidR="00A16D18" w:rsidRPr="00EE35AF">
        <w:rPr>
          <w:lang w:val="en-US"/>
        </w:rPr>
        <w:t xml:space="preserve"> </w:t>
      </w:r>
      <w:proofErr w:type="spellStart"/>
      <w:r w:rsidR="00A16D18" w:rsidRPr="00EE35AF">
        <w:rPr>
          <w:lang w:val="en-US"/>
        </w:rPr>
        <w:t>Chaumond</w:t>
      </w:r>
      <w:proofErr w:type="spellEnd"/>
      <w:r w:rsidR="00A16D18" w:rsidRPr="00EE35AF">
        <w:rPr>
          <w:lang w:val="en-US"/>
        </w:rPr>
        <w:t>, T</w:t>
      </w:r>
      <w:r w:rsidRPr="00EE35AF">
        <w:rPr>
          <w:lang w:val="en-US"/>
        </w:rPr>
        <w:t>.</w:t>
      </w:r>
      <w:r w:rsidR="00A16D18" w:rsidRPr="00EE35AF">
        <w:rPr>
          <w:lang w:val="en-US"/>
        </w:rPr>
        <w:t xml:space="preserve"> Wolf</w:t>
      </w:r>
      <w:r w:rsidR="00B65CFD" w:rsidRPr="00EE35AF">
        <w:rPr>
          <w:lang w:val="en-US"/>
        </w:rPr>
        <w:t xml:space="preserve"> // </w:t>
      </w:r>
      <w:proofErr w:type="spellStart"/>
      <w:r w:rsidR="00157CAA">
        <w:rPr>
          <w:lang w:val="en-US"/>
        </w:rPr>
        <w:t>ArXiv</w:t>
      </w:r>
      <w:proofErr w:type="spellEnd"/>
      <w:r w:rsidR="00157CAA">
        <w:rPr>
          <w:lang w:val="en-US"/>
        </w:rPr>
        <w:t xml:space="preserve"> / Cornell University.</w:t>
      </w:r>
      <w:r w:rsidR="00157CAA" w:rsidRPr="00EE35AF">
        <w:rPr>
          <w:lang w:val="en-US"/>
        </w:rPr>
        <w:t xml:space="preserve"> – 2015. – </w:t>
      </w:r>
      <w:r w:rsidR="00157CAA">
        <w:rPr>
          <w:lang w:val="en-US"/>
        </w:rPr>
        <w:t>URL:</w:t>
      </w:r>
      <w:r w:rsidR="00157CAA" w:rsidRPr="00157CAA">
        <w:rPr>
          <w:lang w:val="en-US"/>
        </w:rPr>
        <w:t xml:space="preserve"> https://arxiv.org/abs/1910.01108 </w:t>
      </w:r>
      <w:r w:rsidR="00157CAA">
        <w:rPr>
          <w:lang w:val="en-US"/>
        </w:rPr>
        <w:t>(</w:t>
      </w:r>
      <w:r w:rsidR="00157CAA">
        <w:t>дата</w:t>
      </w:r>
      <w:r w:rsidR="00157CAA" w:rsidRPr="008C24AC">
        <w:rPr>
          <w:lang w:val="en-US"/>
        </w:rPr>
        <w:t xml:space="preserve"> </w:t>
      </w:r>
      <w:r w:rsidR="00157CAA">
        <w:t>обращения</w:t>
      </w:r>
      <w:r w:rsidR="00157CAA" w:rsidRPr="008C24AC">
        <w:rPr>
          <w:lang w:val="en-US"/>
        </w:rPr>
        <w:t xml:space="preserve">: </w:t>
      </w:r>
      <w:r w:rsidR="00157CAA" w:rsidRPr="00146811">
        <w:rPr>
          <w:lang w:val="en-US"/>
        </w:rPr>
        <w:t>05.05.2025).</w:t>
      </w:r>
    </w:p>
    <w:p w14:paraId="53049C82" w14:textId="57741BD3" w:rsidR="00CB01F7" w:rsidRPr="00EE35AF" w:rsidRDefault="007314BE" w:rsidP="00CB7CB2">
      <w:pPr>
        <w:pStyle w:val="a0"/>
      </w:pPr>
      <w:proofErr w:type="spellStart"/>
      <w:r w:rsidRPr="00EE35AF">
        <w:t>Неврединов</w:t>
      </w:r>
      <w:proofErr w:type="spellEnd"/>
      <w:r w:rsidRPr="00EE35AF">
        <w:t xml:space="preserve">, А.Р. Подход к </w:t>
      </w:r>
      <w:proofErr w:type="spellStart"/>
      <w:r w:rsidRPr="00EE35AF">
        <w:t>нейросетевому</w:t>
      </w:r>
      <w:proofErr w:type="spellEnd"/>
      <w:r w:rsidRPr="00EE35AF">
        <w:t xml:space="preserve"> анализу текстовой информации </w:t>
      </w:r>
      <w:r w:rsidR="00682295" w:rsidRPr="00EE35AF">
        <w:t>при экономической оценке</w:t>
      </w:r>
      <w:r w:rsidR="005625BD" w:rsidRPr="00EE35AF">
        <w:t xml:space="preserve"> компаний / А.Р. </w:t>
      </w:r>
      <w:proofErr w:type="spellStart"/>
      <w:r w:rsidR="005625BD" w:rsidRPr="00EE35AF">
        <w:t>Неврединов</w:t>
      </w:r>
      <w:proofErr w:type="spellEnd"/>
      <w:r w:rsidR="005625BD" w:rsidRPr="00EE35AF">
        <w:t xml:space="preserve"> // </w:t>
      </w:r>
      <w:r w:rsidR="00682295" w:rsidRPr="00EE35AF">
        <w:t xml:space="preserve">Экономический анализ: теория и практика. </w:t>
      </w:r>
      <w:r w:rsidR="00BE5D60" w:rsidRPr="00EE35AF">
        <w:t>–</w:t>
      </w:r>
      <w:r w:rsidR="00682295" w:rsidRPr="00EE35AF">
        <w:t xml:space="preserve"> </w:t>
      </w:r>
      <w:r w:rsidR="001F50A1" w:rsidRPr="00EE35AF">
        <w:t xml:space="preserve">2021. – </w:t>
      </w:r>
      <w:r w:rsidR="00BE5D60" w:rsidRPr="00EE35AF">
        <w:t>Т</w:t>
      </w:r>
      <w:r w:rsidR="00B8068F" w:rsidRPr="00B8068F">
        <w:t>.</w:t>
      </w:r>
      <w:r w:rsidR="001A4E14">
        <w:t xml:space="preserve"> </w:t>
      </w:r>
      <w:r w:rsidR="00BE5D60" w:rsidRPr="00EE35AF">
        <w:t>2</w:t>
      </w:r>
      <w:r w:rsidR="005B24DF">
        <w:t>0</w:t>
      </w:r>
      <w:r w:rsidR="00BE5D60" w:rsidRPr="00EE35AF">
        <w:t>, №</w:t>
      </w:r>
      <w:r w:rsidR="005B24DF">
        <w:t xml:space="preserve"> </w:t>
      </w:r>
      <w:r w:rsidR="00BE5D60" w:rsidRPr="00EE35AF">
        <w:t>8. – С. 1574</w:t>
      </w:r>
      <w:r w:rsidR="001A4E14" w:rsidRPr="00EE35AF">
        <w:t>–</w:t>
      </w:r>
      <w:r w:rsidR="00BE5D60" w:rsidRPr="00EE35AF">
        <w:t>1594.</w:t>
      </w:r>
    </w:p>
    <w:p w14:paraId="17B101E3" w14:textId="5EB56CBC" w:rsidR="00D523FD" w:rsidRDefault="00132A13" w:rsidP="00063C9D">
      <w:pPr>
        <w:pStyle w:val="a0"/>
      </w:pPr>
      <w:r w:rsidRPr="00EE35AF">
        <w:t xml:space="preserve">Краснов, Ф.В. </w:t>
      </w:r>
      <w:r w:rsidR="004626AF" w:rsidRPr="00EE35AF">
        <w:t>Управление разнообразием товаров в рекомендательных моделях на основе архитектуры с механизмом внимания (трансформерах)</w:t>
      </w:r>
      <w:r w:rsidRPr="00EE35AF">
        <w:t xml:space="preserve"> / Ф.В. Краснов // </w:t>
      </w:r>
      <w:r w:rsidR="00D523FD" w:rsidRPr="00EE35AF">
        <w:t xml:space="preserve">International </w:t>
      </w:r>
      <w:proofErr w:type="spellStart"/>
      <w:r w:rsidR="00D523FD" w:rsidRPr="00EE35AF">
        <w:t>journal</w:t>
      </w:r>
      <w:proofErr w:type="spellEnd"/>
      <w:r w:rsidR="00D523FD" w:rsidRPr="00EE35AF">
        <w:t xml:space="preserve"> </w:t>
      </w:r>
      <w:proofErr w:type="spellStart"/>
      <w:r w:rsidR="00D523FD" w:rsidRPr="00EE35AF">
        <w:t>of</w:t>
      </w:r>
      <w:proofErr w:type="spellEnd"/>
      <w:r w:rsidR="00D523FD" w:rsidRPr="00EE35AF">
        <w:t xml:space="preserve"> </w:t>
      </w:r>
      <w:proofErr w:type="spellStart"/>
      <w:r w:rsidR="00D523FD" w:rsidRPr="00EE35AF">
        <w:t>open</w:t>
      </w:r>
      <w:proofErr w:type="spellEnd"/>
      <w:r w:rsidR="00D523FD" w:rsidRPr="00EE35AF">
        <w:t xml:space="preserve"> </w:t>
      </w:r>
      <w:proofErr w:type="spellStart"/>
      <w:r w:rsidR="00D523FD" w:rsidRPr="00EE35AF">
        <w:t>information</w:t>
      </w:r>
      <w:proofErr w:type="spellEnd"/>
      <w:r w:rsidR="00D523FD" w:rsidRPr="00EE35AF">
        <w:t xml:space="preserve"> </w:t>
      </w:r>
      <w:proofErr w:type="spellStart"/>
      <w:r w:rsidR="00D523FD" w:rsidRPr="00EE35AF">
        <w:t>technologies</w:t>
      </w:r>
      <w:proofErr w:type="spellEnd"/>
      <w:r w:rsidR="00D523FD" w:rsidRPr="00EE35AF">
        <w:t xml:space="preserve">. – </w:t>
      </w:r>
      <w:r w:rsidR="00063C9D" w:rsidRPr="00EE35AF">
        <w:t xml:space="preserve">2024. – </w:t>
      </w:r>
      <w:r w:rsidR="00D523FD" w:rsidRPr="00EE35AF">
        <w:t>Т.</w:t>
      </w:r>
      <w:r w:rsidR="00B8068F" w:rsidRPr="00B8068F">
        <w:t xml:space="preserve"> </w:t>
      </w:r>
      <w:r w:rsidR="00D523FD" w:rsidRPr="00EE35AF">
        <w:t>12, №</w:t>
      </w:r>
      <w:r w:rsidR="00E67426">
        <w:t xml:space="preserve"> </w:t>
      </w:r>
      <w:r w:rsidR="00D523FD" w:rsidRPr="00EE35AF">
        <w:t>1. –</w:t>
      </w:r>
      <w:r w:rsidR="00063C9D" w:rsidRPr="00EE35AF">
        <w:t xml:space="preserve"> С. 68</w:t>
      </w:r>
      <w:r w:rsidR="00E67426" w:rsidRPr="00EE35AF">
        <w:t>–</w:t>
      </w:r>
      <w:r w:rsidR="00063C9D" w:rsidRPr="00EE35AF">
        <w:t>75.</w:t>
      </w:r>
    </w:p>
    <w:p w14:paraId="46A5C60B" w14:textId="77777777" w:rsidR="009B43DE" w:rsidRDefault="009B43DE" w:rsidP="009B43DE">
      <w:pPr>
        <w:pStyle w:val="a0"/>
        <w:numPr>
          <w:ilvl w:val="0"/>
          <w:numId w:val="0"/>
        </w:numPr>
        <w:ind w:firstLine="709"/>
      </w:pPr>
    </w:p>
    <w:p w14:paraId="29937415" w14:textId="77777777" w:rsidR="009B43DE" w:rsidRDefault="009B43DE" w:rsidP="009B43DE">
      <w:pPr>
        <w:pStyle w:val="a0"/>
        <w:numPr>
          <w:ilvl w:val="0"/>
          <w:numId w:val="0"/>
        </w:numPr>
        <w:ind w:firstLine="709"/>
      </w:pPr>
    </w:p>
    <w:p w14:paraId="7D13F83D" w14:textId="77777777" w:rsidR="009B43DE" w:rsidRDefault="009B43DE" w:rsidP="009B43DE">
      <w:pPr>
        <w:pStyle w:val="a0"/>
        <w:numPr>
          <w:ilvl w:val="0"/>
          <w:numId w:val="0"/>
        </w:numPr>
        <w:ind w:firstLine="709"/>
      </w:pPr>
    </w:p>
    <w:p w14:paraId="6826BB96" w14:textId="77777777" w:rsidR="009B43DE" w:rsidRPr="00EE35AF" w:rsidRDefault="009B43DE" w:rsidP="002C3535">
      <w:pPr>
        <w:pStyle w:val="a0"/>
        <w:numPr>
          <w:ilvl w:val="0"/>
          <w:numId w:val="0"/>
        </w:numPr>
      </w:pPr>
    </w:p>
    <w:p w14:paraId="7A734DDA" w14:textId="77777777" w:rsidR="009B43DE" w:rsidRPr="00191C46" w:rsidRDefault="009B43DE" w:rsidP="009B43DE">
      <w:pPr>
        <w:pStyle w:val="24"/>
        <w:ind w:firstLine="0"/>
        <w:jc w:val="center"/>
      </w:pPr>
      <w:bookmarkStart w:id="42" w:name="_Toc199000079"/>
      <w:bookmarkStart w:id="43" w:name="_Toc199903423"/>
      <w:r w:rsidRPr="00191C46">
        <w:lastRenderedPageBreak/>
        <w:t>ПРИЛОЖЕНИЕ А</w:t>
      </w:r>
      <w:bookmarkEnd w:id="42"/>
      <w:bookmarkEnd w:id="43"/>
    </w:p>
    <w:p w14:paraId="347E97E3" w14:textId="46C444D3" w:rsidR="009B43DE" w:rsidRDefault="009B43DE" w:rsidP="009B43DE">
      <w:pPr>
        <w:pStyle w:val="24"/>
        <w:ind w:firstLine="0"/>
        <w:jc w:val="center"/>
      </w:pPr>
      <w:bookmarkStart w:id="44" w:name="_Toc199903424"/>
      <w:r>
        <w:t xml:space="preserve">Предобработка </w:t>
      </w:r>
      <w:r w:rsidRPr="009B43DE">
        <w:t>данных</w:t>
      </w:r>
      <w:bookmarkEnd w:id="44"/>
    </w:p>
    <w:p w14:paraId="24FA0651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57F5B">
        <w:rPr>
          <w:rFonts w:ascii="Courier New" w:hAnsi="Courier New" w:cs="Courier New"/>
          <w:color w:val="008000"/>
          <w:sz w:val="21"/>
          <w:szCs w:val="21"/>
        </w:rPr>
        <w:t># --------------------------------------------------</w:t>
      </w:r>
    </w:p>
    <w:p w14:paraId="26D120C7" w14:textId="42293B5B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57F5B">
        <w:rPr>
          <w:rFonts w:ascii="Courier New" w:hAnsi="Courier New" w:cs="Courier New"/>
          <w:color w:val="008000"/>
          <w:sz w:val="21"/>
          <w:szCs w:val="21"/>
        </w:rPr>
        <w:t># 1. Загрузка и предобработка данных</w:t>
      </w:r>
    </w:p>
    <w:p w14:paraId="3FE3337B" w14:textId="77777777" w:rsidR="00957F5B" w:rsidRPr="00442602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442602">
        <w:rPr>
          <w:rFonts w:ascii="Courier New" w:hAnsi="Courier New" w:cs="Courier New"/>
          <w:color w:val="008000"/>
          <w:sz w:val="21"/>
          <w:szCs w:val="21"/>
          <w:lang w:val="en-US"/>
        </w:rPr>
        <w:t># --------------------------------------------------</w:t>
      </w:r>
    </w:p>
    <w:p w14:paraId="0A3AD093" w14:textId="77777777" w:rsidR="00957F5B" w:rsidRPr="00442602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0D60578B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FF"/>
          <w:sz w:val="21"/>
          <w:szCs w:val="21"/>
          <w:lang w:val="en-US"/>
        </w:rPr>
        <w:t>def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957F5B">
        <w:rPr>
          <w:rFonts w:ascii="Courier New" w:hAnsi="Courier New" w:cs="Courier New"/>
          <w:color w:val="6A5221"/>
          <w:sz w:val="21"/>
          <w:szCs w:val="21"/>
          <w:lang w:val="en-US"/>
        </w:rPr>
        <w:t>safe_literal_eval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957F5B">
        <w:rPr>
          <w:rFonts w:ascii="Courier New" w:hAnsi="Courier New" w:cs="Courier New"/>
          <w:color w:val="001080"/>
          <w:sz w:val="21"/>
          <w:szCs w:val="21"/>
          <w:lang w:val="en-US"/>
        </w:rPr>
        <w:t>s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440B358E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957F5B">
        <w:rPr>
          <w:rFonts w:ascii="Courier New" w:hAnsi="Courier New" w:cs="Courier New"/>
          <w:color w:val="9723B4"/>
          <w:sz w:val="21"/>
          <w:szCs w:val="21"/>
          <w:lang w:val="en-US"/>
        </w:rPr>
        <w:t>try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14:paraId="7D125C0D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957F5B">
        <w:rPr>
          <w:rFonts w:ascii="Courier New" w:hAnsi="Courier New" w:cs="Courier New"/>
          <w:color w:val="9723B4"/>
          <w:sz w:val="21"/>
          <w:szCs w:val="21"/>
          <w:lang w:val="en-US"/>
        </w:rPr>
        <w:t>return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ast.literal</w:t>
      </w:r>
      <w:proofErr w:type="gram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_eval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(s) </w:t>
      </w:r>
      <w:r w:rsidRPr="00957F5B">
        <w:rPr>
          <w:rFonts w:ascii="Courier New" w:hAnsi="Courier New" w:cs="Courier New"/>
          <w:color w:val="9723B4"/>
          <w:sz w:val="21"/>
          <w:szCs w:val="21"/>
          <w:lang w:val="en-US"/>
        </w:rPr>
        <w:t>if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pd.notna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(s) </w:t>
      </w:r>
      <w:r w:rsidRPr="00957F5B">
        <w:rPr>
          <w:rFonts w:ascii="Courier New" w:hAnsi="Courier New" w:cs="Courier New"/>
          <w:color w:val="9723B4"/>
          <w:sz w:val="21"/>
          <w:szCs w:val="21"/>
          <w:lang w:val="en-US"/>
        </w:rPr>
        <w:t>else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[]</w:t>
      </w:r>
    </w:p>
    <w:p w14:paraId="44626C43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957F5B">
        <w:rPr>
          <w:rFonts w:ascii="Courier New" w:hAnsi="Courier New" w:cs="Courier New"/>
          <w:color w:val="9723B4"/>
          <w:sz w:val="21"/>
          <w:szCs w:val="21"/>
          <w:lang w:val="en-US"/>
        </w:rPr>
        <w:t>except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(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ValueError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SyntaxError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0EE024D4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957F5B">
        <w:rPr>
          <w:rFonts w:ascii="Courier New" w:hAnsi="Courier New" w:cs="Courier New"/>
          <w:color w:val="9723B4"/>
          <w:sz w:val="21"/>
          <w:szCs w:val="21"/>
          <w:lang w:val="en-US"/>
        </w:rPr>
        <w:t>return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[]</w:t>
      </w:r>
    </w:p>
    <w:p w14:paraId="47F18E5D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18EF6C37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FF"/>
          <w:sz w:val="21"/>
          <w:szCs w:val="21"/>
          <w:lang w:val="en-US"/>
        </w:rPr>
        <w:t>def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957F5B">
        <w:rPr>
          <w:rFonts w:ascii="Courier New" w:hAnsi="Courier New" w:cs="Courier New"/>
          <w:color w:val="6A5221"/>
          <w:sz w:val="21"/>
          <w:szCs w:val="21"/>
          <w:lang w:val="en-US"/>
        </w:rPr>
        <w:t>load_</w:t>
      </w:r>
      <w:proofErr w:type="gramStart"/>
      <w:r w:rsidRPr="00957F5B">
        <w:rPr>
          <w:rFonts w:ascii="Courier New" w:hAnsi="Courier New" w:cs="Courier New"/>
          <w:color w:val="6A5221"/>
          <w:sz w:val="21"/>
          <w:szCs w:val="21"/>
          <w:lang w:val="en-US"/>
        </w:rPr>
        <w:t>data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34173912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957F5B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# </w:t>
      </w:r>
      <w:r w:rsidRPr="00957F5B">
        <w:rPr>
          <w:rFonts w:ascii="Courier New" w:hAnsi="Courier New" w:cs="Courier New"/>
          <w:color w:val="008000"/>
          <w:sz w:val="21"/>
          <w:szCs w:val="21"/>
        </w:rPr>
        <w:t>Загружаем</w:t>
      </w:r>
      <w:r w:rsidRPr="00957F5B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r w:rsidRPr="00957F5B">
        <w:rPr>
          <w:rFonts w:ascii="Courier New" w:hAnsi="Courier New" w:cs="Courier New"/>
          <w:color w:val="008000"/>
          <w:sz w:val="21"/>
          <w:szCs w:val="21"/>
        </w:rPr>
        <w:t>резюме</w:t>
      </w:r>
    </w:p>
    <w:p w14:paraId="79F53F21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resume_df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pd.read</w:t>
      </w:r>
      <w:proofErr w:type="gram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_csv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'/content/Resume.csv'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5083BBCA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957F5B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# </w:t>
      </w:r>
      <w:r w:rsidRPr="00957F5B">
        <w:rPr>
          <w:rFonts w:ascii="Courier New" w:hAnsi="Courier New" w:cs="Courier New"/>
          <w:color w:val="008000"/>
          <w:sz w:val="21"/>
          <w:szCs w:val="21"/>
        </w:rPr>
        <w:t>Загрузка</w:t>
      </w:r>
      <w:r w:rsidRPr="00957F5B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r w:rsidRPr="00957F5B">
        <w:rPr>
          <w:rFonts w:ascii="Courier New" w:hAnsi="Courier New" w:cs="Courier New"/>
          <w:color w:val="008000"/>
          <w:sz w:val="21"/>
          <w:szCs w:val="21"/>
        </w:rPr>
        <w:t>вакансий</w:t>
      </w:r>
    </w:p>
    <w:p w14:paraId="68C81650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vacancy_df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pd.read</w:t>
      </w:r>
      <w:proofErr w:type="gram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_csv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"/content/resume_data.csv"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5F0CE469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vacancy_</w:t>
      </w:r>
      <w:proofErr w:type="gram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df.columns</w:t>
      </w:r>
      <w:proofErr w:type="spellEnd"/>
      <w:proofErr w:type="gram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[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col.strip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'\</w:t>
      </w:r>
      <w:proofErr w:type="spellStart"/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ufeff</w:t>
      </w:r>
      <w:proofErr w:type="spellEnd"/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 </w:t>
      </w:r>
      <w:r w:rsidRPr="00957F5B">
        <w:rPr>
          <w:rFonts w:ascii="Courier New" w:hAnsi="Courier New" w:cs="Courier New"/>
          <w:color w:val="9723B4"/>
          <w:sz w:val="21"/>
          <w:szCs w:val="21"/>
          <w:lang w:val="en-US"/>
        </w:rPr>
        <w:t>for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col </w:t>
      </w:r>
      <w:r w:rsidRPr="00957F5B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vacancy_df.columns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]</w:t>
      </w:r>
    </w:p>
    <w:p w14:paraId="0CA378D3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957F5B">
        <w:rPr>
          <w:rFonts w:ascii="Courier New" w:hAnsi="Courier New" w:cs="Courier New"/>
          <w:color w:val="9723B4"/>
          <w:sz w:val="21"/>
          <w:szCs w:val="21"/>
          <w:lang w:val="en-US"/>
        </w:rPr>
        <w:t>return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resume_df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vacancy_df</w:t>
      </w:r>
      <w:proofErr w:type="spellEnd"/>
    </w:p>
    <w:p w14:paraId="765EE09C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30DBB616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resume_df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vacancy_df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load_</w:t>
      </w:r>
      <w:proofErr w:type="gram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data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77E535BE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2F4BAC5E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# </w:t>
      </w:r>
      <w:r w:rsidRPr="00957F5B">
        <w:rPr>
          <w:rFonts w:ascii="Courier New" w:hAnsi="Courier New" w:cs="Courier New"/>
          <w:color w:val="008000"/>
          <w:sz w:val="21"/>
          <w:szCs w:val="21"/>
        </w:rPr>
        <w:t>Предобработка</w:t>
      </w:r>
      <w:r w:rsidRPr="00957F5B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r w:rsidRPr="00957F5B">
        <w:rPr>
          <w:rFonts w:ascii="Courier New" w:hAnsi="Courier New" w:cs="Courier New"/>
          <w:color w:val="008000"/>
          <w:sz w:val="21"/>
          <w:szCs w:val="21"/>
        </w:rPr>
        <w:t>резюме</w:t>
      </w:r>
    </w:p>
    <w:p w14:paraId="432FD062" w14:textId="6401E385" w:rsidR="00957F5B" w:rsidRPr="00001007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FF"/>
          <w:sz w:val="21"/>
          <w:szCs w:val="21"/>
          <w:lang w:val="en-US"/>
        </w:rPr>
        <w:t>def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957F5B">
        <w:rPr>
          <w:rFonts w:ascii="Courier New" w:hAnsi="Courier New" w:cs="Courier New"/>
          <w:color w:val="6A5221"/>
          <w:sz w:val="21"/>
          <w:szCs w:val="21"/>
          <w:lang w:val="en-US"/>
        </w:rPr>
        <w:t>preprocess_resume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957F5B">
        <w:rPr>
          <w:rFonts w:ascii="Courier New" w:hAnsi="Courier New" w:cs="Courier New"/>
          <w:color w:val="001080"/>
          <w:sz w:val="21"/>
          <w:szCs w:val="21"/>
          <w:lang w:val="en-US"/>
        </w:rPr>
        <w:t>text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48790A2B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6687FB3F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957F5B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# </w:t>
      </w:r>
      <w:r w:rsidRPr="00957F5B">
        <w:rPr>
          <w:rFonts w:ascii="Courier New" w:hAnsi="Courier New" w:cs="Courier New"/>
          <w:color w:val="008000"/>
          <w:sz w:val="21"/>
          <w:szCs w:val="21"/>
        </w:rPr>
        <w:t>Базовая</w:t>
      </w:r>
      <w:r w:rsidRPr="00957F5B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r w:rsidRPr="00957F5B">
        <w:rPr>
          <w:rFonts w:ascii="Courier New" w:hAnsi="Courier New" w:cs="Courier New"/>
          <w:color w:val="008000"/>
          <w:sz w:val="21"/>
          <w:szCs w:val="21"/>
        </w:rPr>
        <w:t>очистка</w:t>
      </w:r>
      <w:r w:rsidRPr="00957F5B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r w:rsidRPr="00957F5B">
        <w:rPr>
          <w:rFonts w:ascii="Courier New" w:hAnsi="Courier New" w:cs="Courier New"/>
          <w:color w:val="008000"/>
          <w:sz w:val="21"/>
          <w:szCs w:val="21"/>
        </w:rPr>
        <w:t>текста</w:t>
      </w:r>
    </w:p>
    <w:p w14:paraId="09BE81BF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text = </w:t>
      </w:r>
      <w:r w:rsidRPr="00957F5B">
        <w:rPr>
          <w:rFonts w:ascii="Courier New" w:hAnsi="Courier New" w:cs="Courier New"/>
          <w:color w:val="257693"/>
          <w:sz w:val="21"/>
          <w:szCs w:val="21"/>
          <w:lang w:val="en-US"/>
        </w:rPr>
        <w:t>str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(text</w:t>
      </w:r>
      <w:proofErr w:type="gram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).replace</w:t>
      </w:r>
      <w:proofErr w:type="gram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'\n'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' '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).replace(</w:t>
      </w:r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'\t'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' '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6C843867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</w:rPr>
        <w:t>doc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</w:rPr>
        <w:t>nlp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proofErr w:type="gramStart"/>
      <w:r w:rsidRPr="00957F5B">
        <w:rPr>
          <w:rFonts w:ascii="Courier New" w:hAnsi="Courier New" w:cs="Courier New"/>
          <w:color w:val="000000"/>
          <w:sz w:val="21"/>
          <w:szCs w:val="21"/>
        </w:rPr>
        <w:t>text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</w:rPr>
        <w:t>[</w:t>
      </w:r>
      <w:proofErr w:type="gramEnd"/>
      <w:r w:rsidRPr="00957F5B">
        <w:rPr>
          <w:rFonts w:ascii="Courier New" w:hAnsi="Courier New" w:cs="Courier New"/>
          <w:color w:val="000000"/>
          <w:sz w:val="21"/>
          <w:szCs w:val="21"/>
        </w:rPr>
        <w:t>:</w:t>
      </w:r>
      <w:r w:rsidRPr="00957F5B">
        <w:rPr>
          <w:rFonts w:ascii="Courier New" w:hAnsi="Courier New" w:cs="Courier New"/>
          <w:color w:val="116644"/>
          <w:sz w:val="21"/>
          <w:szCs w:val="21"/>
        </w:rPr>
        <w:t>100000</w:t>
      </w:r>
      <w:r w:rsidRPr="00957F5B">
        <w:rPr>
          <w:rFonts w:ascii="Courier New" w:hAnsi="Courier New" w:cs="Courier New"/>
          <w:color w:val="000000"/>
          <w:sz w:val="21"/>
          <w:szCs w:val="21"/>
        </w:rPr>
        <w:t>])  </w:t>
      </w:r>
      <w:r w:rsidRPr="00957F5B">
        <w:rPr>
          <w:rFonts w:ascii="Courier New" w:hAnsi="Courier New" w:cs="Courier New"/>
          <w:color w:val="008000"/>
          <w:sz w:val="21"/>
          <w:szCs w:val="21"/>
        </w:rPr>
        <w:t># Ограничиваем размер для обработки</w:t>
      </w:r>
    </w:p>
    <w:p w14:paraId="2774B437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433271EE" w14:textId="77777777" w:rsidR="00957F5B" w:rsidRPr="00173FBF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57F5B"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 w:rsidRPr="00173FBF">
        <w:rPr>
          <w:rFonts w:ascii="Courier New" w:hAnsi="Courier New" w:cs="Courier New"/>
          <w:color w:val="008000"/>
          <w:sz w:val="21"/>
          <w:szCs w:val="21"/>
        </w:rPr>
        <w:t xml:space="preserve"># </w:t>
      </w:r>
      <w:r w:rsidRPr="00957F5B">
        <w:rPr>
          <w:rFonts w:ascii="Courier New" w:hAnsi="Courier New" w:cs="Courier New"/>
          <w:color w:val="008000"/>
          <w:sz w:val="21"/>
          <w:szCs w:val="21"/>
        </w:rPr>
        <w:t>Инициализация</w:t>
      </w:r>
      <w:r w:rsidRPr="00173FBF"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 w:rsidRPr="00957F5B">
        <w:rPr>
          <w:rFonts w:ascii="Courier New" w:hAnsi="Courier New" w:cs="Courier New"/>
          <w:color w:val="008000"/>
          <w:sz w:val="21"/>
          <w:szCs w:val="21"/>
        </w:rPr>
        <w:t>компонентов</w:t>
      </w:r>
    </w:p>
    <w:p w14:paraId="01498A09" w14:textId="77777777" w:rsidR="00957F5B" w:rsidRPr="00173FBF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FA4550">
        <w:rPr>
          <w:rFonts w:ascii="Courier New" w:hAnsi="Courier New" w:cs="Courier New"/>
          <w:color w:val="000000"/>
          <w:sz w:val="21"/>
          <w:szCs w:val="21"/>
          <w:lang w:val="en-US"/>
        </w:rPr>
        <w:t> </w:t>
      </w:r>
      <w:r w:rsidRPr="00173FBF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Pr="00FA4550">
        <w:rPr>
          <w:rFonts w:ascii="Courier New" w:hAnsi="Courier New" w:cs="Courier New"/>
          <w:color w:val="000000"/>
          <w:sz w:val="21"/>
          <w:szCs w:val="21"/>
          <w:lang w:val="en-US"/>
        </w:rPr>
        <w:t> </w:t>
      </w:r>
      <w:r w:rsidRPr="00173FBF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Pr="00FA4550">
        <w:rPr>
          <w:rFonts w:ascii="Courier New" w:hAnsi="Courier New" w:cs="Courier New"/>
          <w:color w:val="000000"/>
          <w:sz w:val="21"/>
          <w:szCs w:val="21"/>
          <w:lang w:val="en-US"/>
        </w:rPr>
        <w:t>components</w:t>
      </w:r>
      <w:r w:rsidRPr="00173FBF">
        <w:rPr>
          <w:rFonts w:ascii="Courier New" w:hAnsi="Courier New" w:cs="Courier New"/>
          <w:color w:val="000000"/>
          <w:sz w:val="21"/>
          <w:szCs w:val="21"/>
        </w:rPr>
        <w:t xml:space="preserve"> = {</w:t>
      </w:r>
    </w:p>
    <w:p w14:paraId="7D413530" w14:textId="77777777" w:rsidR="00957F5B" w:rsidRPr="00173FBF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FA4550">
        <w:rPr>
          <w:rFonts w:ascii="Courier New" w:hAnsi="Courier New" w:cs="Courier New"/>
          <w:color w:val="000000"/>
          <w:sz w:val="21"/>
          <w:szCs w:val="21"/>
          <w:lang w:val="en-US"/>
        </w:rPr>
        <w:t> </w:t>
      </w:r>
      <w:r w:rsidRPr="00173FBF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Pr="00FA4550">
        <w:rPr>
          <w:rFonts w:ascii="Courier New" w:hAnsi="Courier New" w:cs="Courier New"/>
          <w:color w:val="000000"/>
          <w:sz w:val="21"/>
          <w:szCs w:val="21"/>
          <w:lang w:val="en-US"/>
        </w:rPr>
        <w:t> </w:t>
      </w:r>
      <w:r w:rsidRPr="00173FBF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Pr="00FA4550">
        <w:rPr>
          <w:rFonts w:ascii="Courier New" w:hAnsi="Courier New" w:cs="Courier New"/>
          <w:color w:val="000000"/>
          <w:sz w:val="21"/>
          <w:szCs w:val="21"/>
          <w:lang w:val="en-US"/>
        </w:rPr>
        <w:t> </w:t>
      </w:r>
      <w:r w:rsidRPr="00173FBF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Pr="00FA4550">
        <w:rPr>
          <w:rFonts w:ascii="Courier New" w:hAnsi="Courier New" w:cs="Courier New"/>
          <w:color w:val="000000"/>
          <w:sz w:val="21"/>
          <w:szCs w:val="21"/>
          <w:lang w:val="en-US"/>
        </w:rPr>
        <w:t> </w:t>
      </w:r>
      <w:r w:rsidRPr="00173FBF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Pr="00173FBF">
        <w:rPr>
          <w:rFonts w:ascii="Courier New" w:hAnsi="Courier New" w:cs="Courier New"/>
          <w:color w:val="A31515"/>
          <w:sz w:val="21"/>
          <w:szCs w:val="21"/>
        </w:rPr>
        <w:t>'[</w:t>
      </w:r>
      <w:r w:rsidRPr="00FA4550">
        <w:rPr>
          <w:rFonts w:ascii="Courier New" w:hAnsi="Courier New" w:cs="Courier New"/>
          <w:color w:val="A31515"/>
          <w:sz w:val="21"/>
          <w:szCs w:val="21"/>
          <w:lang w:val="en-US"/>
        </w:rPr>
        <w:t>SUMMARY</w:t>
      </w:r>
      <w:r w:rsidRPr="00173FBF">
        <w:rPr>
          <w:rFonts w:ascii="Courier New" w:hAnsi="Courier New" w:cs="Courier New"/>
          <w:color w:val="A31515"/>
          <w:sz w:val="21"/>
          <w:szCs w:val="21"/>
        </w:rPr>
        <w:t>]'</w:t>
      </w:r>
      <w:r w:rsidRPr="00173FBF"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proofErr w:type="gramStart"/>
      <w:r w:rsidRPr="00FA4550">
        <w:rPr>
          <w:rFonts w:ascii="Courier New" w:hAnsi="Courier New" w:cs="Courier New"/>
          <w:color w:val="000000"/>
          <w:sz w:val="21"/>
          <w:szCs w:val="21"/>
          <w:lang w:val="en-US"/>
        </w:rPr>
        <w:t>text</w:t>
      </w:r>
      <w:r w:rsidRPr="00173FBF">
        <w:rPr>
          <w:rFonts w:ascii="Courier New" w:hAnsi="Courier New" w:cs="Courier New"/>
          <w:color w:val="000000"/>
          <w:sz w:val="21"/>
          <w:szCs w:val="21"/>
        </w:rPr>
        <w:t>[</w:t>
      </w:r>
      <w:proofErr w:type="gramEnd"/>
      <w:r w:rsidRPr="00173FBF">
        <w:rPr>
          <w:rFonts w:ascii="Courier New" w:hAnsi="Courier New" w:cs="Courier New"/>
          <w:color w:val="000000"/>
          <w:sz w:val="21"/>
          <w:szCs w:val="21"/>
        </w:rPr>
        <w:t>:</w:t>
      </w:r>
      <w:r w:rsidRPr="00173FBF">
        <w:rPr>
          <w:rFonts w:ascii="Courier New" w:hAnsi="Courier New" w:cs="Courier New"/>
          <w:color w:val="116644"/>
          <w:sz w:val="21"/>
          <w:szCs w:val="21"/>
        </w:rPr>
        <w:t>300</w:t>
      </w:r>
      <w:r w:rsidRPr="00173FBF">
        <w:rPr>
          <w:rFonts w:ascii="Courier New" w:hAnsi="Courier New" w:cs="Courier New"/>
          <w:color w:val="000000"/>
          <w:sz w:val="21"/>
          <w:szCs w:val="21"/>
        </w:rPr>
        <w:t>],</w:t>
      </w:r>
    </w:p>
    <w:p w14:paraId="49A25BF0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A4550">
        <w:rPr>
          <w:rFonts w:ascii="Courier New" w:hAnsi="Courier New" w:cs="Courier New"/>
          <w:color w:val="000000"/>
          <w:sz w:val="21"/>
          <w:szCs w:val="21"/>
          <w:lang w:val="en-US"/>
        </w:rPr>
        <w:t> </w:t>
      </w:r>
      <w:r w:rsidRPr="00173FBF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Pr="00FA4550">
        <w:rPr>
          <w:rFonts w:ascii="Courier New" w:hAnsi="Courier New" w:cs="Courier New"/>
          <w:color w:val="000000"/>
          <w:sz w:val="21"/>
          <w:szCs w:val="21"/>
          <w:lang w:val="en-US"/>
        </w:rPr>
        <w:t> </w:t>
      </w:r>
      <w:r w:rsidRPr="00173FBF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Pr="00FA4550">
        <w:rPr>
          <w:rFonts w:ascii="Courier New" w:hAnsi="Courier New" w:cs="Courier New"/>
          <w:color w:val="000000"/>
          <w:sz w:val="21"/>
          <w:szCs w:val="21"/>
          <w:lang w:val="en-US"/>
        </w:rPr>
        <w:t> </w:t>
      </w:r>
      <w:r w:rsidRPr="00173FBF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Pr="00FA4550">
        <w:rPr>
          <w:rFonts w:ascii="Courier New" w:hAnsi="Courier New" w:cs="Courier New"/>
          <w:color w:val="000000"/>
          <w:sz w:val="21"/>
          <w:szCs w:val="21"/>
          <w:lang w:val="en-US"/>
        </w:rPr>
        <w:t> </w:t>
      </w:r>
      <w:r w:rsidRPr="00173FBF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'[EXPERIENCE]'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: [],</w:t>
      </w:r>
    </w:p>
    <w:p w14:paraId="74ADE1F9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'[EDUCATION]'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: [],</w:t>
      </w:r>
    </w:p>
    <w:p w14:paraId="4DC2FADA" w14:textId="77777777" w:rsidR="00957F5B" w:rsidRPr="00442602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442602">
        <w:rPr>
          <w:rFonts w:ascii="Courier New" w:hAnsi="Courier New" w:cs="Courier New"/>
          <w:color w:val="A31515"/>
          <w:sz w:val="21"/>
          <w:szCs w:val="21"/>
          <w:lang w:val="en-US"/>
        </w:rPr>
        <w:t>'[SKILLS]'</w:t>
      </w:r>
      <w:r w:rsidRPr="00442602">
        <w:rPr>
          <w:rFonts w:ascii="Courier New" w:hAnsi="Courier New" w:cs="Courier New"/>
          <w:color w:val="000000"/>
          <w:sz w:val="21"/>
          <w:szCs w:val="21"/>
          <w:lang w:val="en-US"/>
        </w:rPr>
        <w:t>: [],</w:t>
      </w:r>
    </w:p>
    <w:p w14:paraId="4C1E5E87" w14:textId="77777777" w:rsidR="00957F5B" w:rsidRPr="00442602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442602">
        <w:rPr>
          <w:rFonts w:ascii="Courier New" w:hAnsi="Courier New" w:cs="Courier New"/>
          <w:color w:val="000000"/>
          <w:sz w:val="21"/>
          <w:szCs w:val="21"/>
          <w:lang w:val="en-US"/>
        </w:rPr>
        <w:t>    }</w:t>
      </w:r>
    </w:p>
    <w:p w14:paraId="3020E502" w14:textId="4AECE2E7" w:rsidR="00957F5B" w:rsidRPr="00442602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78FE4B0D" w14:textId="77777777" w:rsidR="00957F5B" w:rsidRPr="00442602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44260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skills = </w:t>
      </w:r>
      <w:proofErr w:type="gramStart"/>
      <w:r w:rsidRPr="00442602">
        <w:rPr>
          <w:rFonts w:ascii="Courier New" w:hAnsi="Courier New" w:cs="Courier New"/>
          <w:color w:val="257693"/>
          <w:sz w:val="21"/>
          <w:szCs w:val="21"/>
          <w:lang w:val="en-US"/>
        </w:rPr>
        <w:t>set</w:t>
      </w:r>
      <w:r w:rsidRPr="00442602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442602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4E921CF2" w14:textId="77777777" w:rsidR="00957F5B" w:rsidRPr="00442602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394BC771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DE76C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skills_section_match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re.search</w:t>
      </w:r>
      <w:proofErr w:type="spellEnd"/>
      <w:proofErr w:type="gram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</w:p>
    <w:p w14:paraId="2B2F0E59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        r</w:t>
      </w:r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'(?</w:t>
      </w:r>
      <w:proofErr w:type="spellStart"/>
      <w:proofErr w:type="gramStart"/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i</w:t>
      </w:r>
      <w:proofErr w:type="spellEnd"/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)(?:</w:t>
      </w:r>
      <w:proofErr w:type="spellStart"/>
      <w:proofErr w:type="gramEnd"/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skills|competencies|expertise|technical</w:t>
      </w:r>
      <w:proofErr w:type="spellEnd"/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 skills|qualifications)[:\s\-]*\s*(.*?)(?=(?:experience|education|work </w:t>
      </w:r>
      <w:proofErr w:type="spellStart"/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history|employment|projects</w:t>
      </w:r>
      <w:proofErr w:type="spellEnd"/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|$))'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,</w:t>
      </w:r>
    </w:p>
    <w:p w14:paraId="47462D12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        text</w:t>
      </w:r>
    </w:p>
    <w:p w14:paraId="6A3BE2FA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    )</w:t>
      </w:r>
    </w:p>
    <w:p w14:paraId="167F900D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36C60689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957F5B">
        <w:rPr>
          <w:rFonts w:ascii="Courier New" w:hAnsi="Courier New" w:cs="Courier New"/>
          <w:color w:val="9723B4"/>
          <w:sz w:val="21"/>
          <w:szCs w:val="21"/>
          <w:lang w:val="en-US"/>
        </w:rPr>
        <w:t>if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skills_section_match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14:paraId="65F57801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skills_section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skills_section_</w:t>
      </w:r>
      <w:proofErr w:type="gram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match.group</w:t>
      </w:r>
      <w:proofErr w:type="spellEnd"/>
      <w:proofErr w:type="gram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957F5B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1509AE16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lastRenderedPageBreak/>
        <w:t xml:space="preserve">        </w:t>
      </w:r>
      <w:r w:rsidRPr="00957F5B">
        <w:rPr>
          <w:rFonts w:ascii="Courier New" w:hAnsi="Courier New" w:cs="Courier New"/>
          <w:color w:val="008000"/>
          <w:sz w:val="21"/>
          <w:szCs w:val="21"/>
        </w:rPr>
        <w:t># Извлекаем навыки из раздела (разделители: запятые, точки с запятой, переносы строк)</w:t>
      </w:r>
    </w:p>
    <w:p w14:paraId="2F682ECD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section_skills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re.findall</w:t>
      </w:r>
      <w:proofErr w:type="spellEnd"/>
      <w:proofErr w:type="gram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(r</w:t>
      </w:r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'([A-Za-z][A-Za-z/\-\.\s]+(?: [A-Za-z][A-Za-z/\-\.\s]+)*)'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skills_section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4AD839C6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skills.update</w:t>
      </w:r>
      <w:proofErr w:type="spellEnd"/>
      <w:proofErr w:type="gram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</w:p>
    <w:p w14:paraId="642D4FD2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skill.strip</w:t>
      </w:r>
      <w:proofErr w:type="spellEnd"/>
      <w:proofErr w:type="gram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() </w:t>
      </w:r>
      <w:r w:rsidRPr="00957F5B">
        <w:rPr>
          <w:rFonts w:ascii="Courier New" w:hAnsi="Courier New" w:cs="Courier New"/>
          <w:color w:val="9723B4"/>
          <w:sz w:val="21"/>
          <w:szCs w:val="21"/>
          <w:lang w:val="en-US"/>
        </w:rPr>
        <w:t>for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skill </w:t>
      </w:r>
      <w:r w:rsidRPr="00957F5B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section_skills</w:t>
      </w:r>
      <w:proofErr w:type="spellEnd"/>
    </w:p>
    <w:p w14:paraId="395C24E6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r w:rsidRPr="00957F5B">
        <w:rPr>
          <w:rFonts w:ascii="Courier New" w:hAnsi="Courier New" w:cs="Courier New"/>
          <w:color w:val="9723B4"/>
          <w:sz w:val="21"/>
          <w:szCs w:val="21"/>
          <w:lang w:val="en-US"/>
        </w:rPr>
        <w:t>if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(</w:t>
      </w:r>
      <w:r w:rsidRPr="00957F5B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&lt; </w:t>
      </w:r>
      <w:proofErr w:type="spellStart"/>
      <w:r w:rsidRPr="00957F5B">
        <w:rPr>
          <w:rFonts w:ascii="Courier New" w:hAnsi="Courier New" w:cs="Courier New"/>
          <w:color w:val="6A5221"/>
          <w:sz w:val="21"/>
          <w:szCs w:val="21"/>
          <w:lang w:val="en-US"/>
        </w:rPr>
        <w:t>len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skill.strip</w:t>
      </w:r>
      <w:proofErr w:type="spellEnd"/>
      <w:proofErr w:type="gram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()) &lt; </w:t>
      </w:r>
      <w:r w:rsidRPr="00957F5B">
        <w:rPr>
          <w:rFonts w:ascii="Courier New" w:hAnsi="Courier New" w:cs="Courier New"/>
          <w:color w:val="116644"/>
          <w:sz w:val="21"/>
          <w:szCs w:val="21"/>
          <w:lang w:val="en-US"/>
        </w:rPr>
        <w:t>50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957F5B">
        <w:rPr>
          <w:rFonts w:ascii="Courier New" w:hAnsi="Courier New" w:cs="Courier New"/>
          <w:color w:val="0000FF"/>
          <w:sz w:val="21"/>
          <w:szCs w:val="21"/>
          <w:lang w:val="en-US"/>
        </w:rPr>
        <w:t>and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skill.strip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() </w:t>
      </w:r>
      <w:r w:rsidRPr="00957F5B">
        <w:rPr>
          <w:rFonts w:ascii="Courier New" w:hAnsi="Courier New" w:cs="Courier New"/>
          <w:color w:val="0000FF"/>
          <w:sz w:val="21"/>
          <w:szCs w:val="21"/>
          <w:lang w:val="en-US"/>
        </w:rPr>
        <w:t>not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957F5B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garbage_skills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1592F338" w14:textId="2F227678" w:rsidR="00957F5B" w:rsidRPr="00D76464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D76464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05DF1DB7" w14:textId="77777777" w:rsidR="00DE76C9" w:rsidRPr="00D76464" w:rsidRDefault="00DE76C9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41897A18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DE76C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957F5B">
        <w:rPr>
          <w:rFonts w:ascii="Courier New" w:hAnsi="Courier New" w:cs="Courier New"/>
          <w:color w:val="9723B4"/>
          <w:sz w:val="21"/>
          <w:szCs w:val="21"/>
          <w:lang w:val="en-US"/>
        </w:rPr>
        <w:t>for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ent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957F5B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doc.ents</w:t>
      </w:r>
      <w:proofErr w:type="spellEnd"/>
      <w:proofErr w:type="gram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14:paraId="521DC0E3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957F5B">
        <w:rPr>
          <w:rFonts w:ascii="Courier New" w:hAnsi="Courier New" w:cs="Courier New"/>
          <w:color w:val="9723B4"/>
          <w:sz w:val="21"/>
          <w:szCs w:val="21"/>
          <w:lang w:val="en-US"/>
        </w:rPr>
        <w:t>if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ent.label</w:t>
      </w:r>
      <w:proofErr w:type="spellEnd"/>
      <w:proofErr w:type="gram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_ == </w:t>
      </w:r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'SKILL'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957F5B">
        <w:rPr>
          <w:rFonts w:ascii="Courier New" w:hAnsi="Courier New" w:cs="Courier New"/>
          <w:color w:val="0000FF"/>
          <w:sz w:val="21"/>
          <w:szCs w:val="21"/>
          <w:lang w:val="en-US"/>
        </w:rPr>
        <w:t>and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ent.text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957F5B">
        <w:rPr>
          <w:rFonts w:ascii="Courier New" w:hAnsi="Courier New" w:cs="Courier New"/>
          <w:color w:val="0000FF"/>
          <w:sz w:val="21"/>
          <w:szCs w:val="21"/>
          <w:lang w:val="en-US"/>
        </w:rPr>
        <w:t>not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957F5B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garbage_skills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14:paraId="5A7D99F5" w14:textId="77777777" w:rsidR="00957F5B" w:rsidRPr="00161FBE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161FBE">
        <w:rPr>
          <w:rFonts w:ascii="Courier New" w:hAnsi="Courier New" w:cs="Courier New"/>
          <w:color w:val="000000"/>
          <w:sz w:val="21"/>
          <w:szCs w:val="21"/>
          <w:lang w:val="en-US"/>
        </w:rPr>
        <w:t>skills.add</w:t>
      </w:r>
      <w:proofErr w:type="spellEnd"/>
      <w:r w:rsidRPr="00161FBE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161FBE">
        <w:rPr>
          <w:rFonts w:ascii="Courier New" w:hAnsi="Courier New" w:cs="Courier New"/>
          <w:color w:val="000000"/>
          <w:sz w:val="21"/>
          <w:szCs w:val="21"/>
          <w:lang w:val="en-US"/>
        </w:rPr>
        <w:t>ent.text</w:t>
      </w:r>
      <w:proofErr w:type="spellEnd"/>
      <w:r w:rsidRPr="00161FBE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46937075" w14:textId="141DCA93" w:rsidR="00957F5B" w:rsidRPr="00161FBE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214E175E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DE76C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bullet_points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re.split</w:t>
      </w:r>
      <w:proofErr w:type="spellEnd"/>
      <w:proofErr w:type="gram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(r</w:t>
      </w:r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'[\n•\-*]\s*'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, text)</w:t>
      </w:r>
    </w:p>
    <w:p w14:paraId="4BE322FA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957F5B">
        <w:rPr>
          <w:rFonts w:ascii="Courier New" w:hAnsi="Courier New" w:cs="Courier New"/>
          <w:color w:val="9723B4"/>
          <w:sz w:val="21"/>
          <w:szCs w:val="21"/>
          <w:lang w:val="en-US"/>
        </w:rPr>
        <w:t>for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point </w:t>
      </w:r>
      <w:r w:rsidRPr="00957F5B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bullet_points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14:paraId="63C1A2A4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957F5B">
        <w:rPr>
          <w:rFonts w:ascii="Courier New" w:hAnsi="Courier New" w:cs="Courier New"/>
          <w:color w:val="9723B4"/>
          <w:sz w:val="21"/>
          <w:szCs w:val="21"/>
          <w:lang w:val="en-US"/>
        </w:rPr>
        <w:t>if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gramStart"/>
      <w:r w:rsidRPr="00957F5B">
        <w:rPr>
          <w:rFonts w:ascii="Courier New" w:hAnsi="Courier New" w:cs="Courier New"/>
          <w:color w:val="6A5221"/>
          <w:sz w:val="21"/>
          <w:szCs w:val="21"/>
          <w:lang w:val="en-US"/>
        </w:rPr>
        <w:t>any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keyword </w:t>
      </w:r>
      <w:r w:rsidRPr="00957F5B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point.lower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() </w:t>
      </w:r>
      <w:r w:rsidRPr="00957F5B">
        <w:rPr>
          <w:rFonts w:ascii="Courier New" w:hAnsi="Courier New" w:cs="Courier New"/>
          <w:color w:val="9723B4"/>
          <w:sz w:val="21"/>
          <w:szCs w:val="21"/>
          <w:lang w:val="en-US"/>
        </w:rPr>
        <w:t>for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keyword </w:t>
      </w:r>
      <w:r w:rsidRPr="00957F5B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[</w:t>
      </w:r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'skill'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'proficient'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'expert'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'knowledge'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]):</w:t>
      </w:r>
    </w:p>
    <w:p w14:paraId="168954E8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extracted_skills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re.findall</w:t>
      </w:r>
      <w:proofErr w:type="spellEnd"/>
      <w:proofErr w:type="gram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(r</w:t>
      </w:r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'([A-Z][A-Za-z/\-]+(?: [A-Z][A-Za-z/\-]+)*)'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, point)</w:t>
      </w:r>
    </w:p>
    <w:p w14:paraId="2D8B0E44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skills.update</w:t>
      </w:r>
      <w:proofErr w:type="spellEnd"/>
      <w:proofErr w:type="gram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</w:p>
    <w:p w14:paraId="4AAF1334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    skill </w:t>
      </w:r>
      <w:r w:rsidRPr="00957F5B">
        <w:rPr>
          <w:rFonts w:ascii="Courier New" w:hAnsi="Courier New" w:cs="Courier New"/>
          <w:color w:val="9723B4"/>
          <w:sz w:val="21"/>
          <w:szCs w:val="21"/>
          <w:lang w:val="en-US"/>
        </w:rPr>
        <w:t>for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skill </w:t>
      </w:r>
      <w:r w:rsidRPr="00957F5B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extracted_skills</w:t>
      </w:r>
      <w:proofErr w:type="spellEnd"/>
    </w:p>
    <w:p w14:paraId="39809D30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    </w:t>
      </w:r>
      <w:r w:rsidRPr="00957F5B">
        <w:rPr>
          <w:rFonts w:ascii="Courier New" w:hAnsi="Courier New" w:cs="Courier New"/>
          <w:color w:val="9723B4"/>
          <w:sz w:val="21"/>
          <w:szCs w:val="21"/>
          <w:lang w:val="en-US"/>
        </w:rPr>
        <w:t>if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skill </w:t>
      </w:r>
      <w:r w:rsidRPr="00957F5B">
        <w:rPr>
          <w:rFonts w:ascii="Courier New" w:hAnsi="Courier New" w:cs="Courier New"/>
          <w:color w:val="0000FF"/>
          <w:sz w:val="21"/>
          <w:szCs w:val="21"/>
          <w:lang w:val="en-US"/>
        </w:rPr>
        <w:t>not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957F5B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garbage_skills</w:t>
      </w:r>
      <w:proofErr w:type="spellEnd"/>
    </w:p>
    <w:p w14:paraId="161B187A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r w:rsidRPr="00957F5B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2886B239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52700D7F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57F5B"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957F5B">
        <w:rPr>
          <w:rFonts w:ascii="Courier New" w:hAnsi="Courier New" w:cs="Courier New"/>
          <w:color w:val="9723B4"/>
          <w:sz w:val="21"/>
          <w:szCs w:val="21"/>
        </w:rPr>
        <w:t>if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</w:rPr>
        <w:t>skills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2FC2A458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57F5B"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 w:rsidRPr="00957F5B">
        <w:rPr>
          <w:rFonts w:ascii="Courier New" w:hAnsi="Courier New" w:cs="Courier New"/>
          <w:color w:val="008000"/>
          <w:sz w:val="21"/>
          <w:szCs w:val="21"/>
        </w:rPr>
        <w:t># Дополнительная фильтрация и сортировка навыков</w:t>
      </w:r>
    </w:p>
    <w:p w14:paraId="59278A53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filtered_skills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[</w:t>
      </w:r>
    </w:p>
    <w:p w14:paraId="5CF2817F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skill </w:t>
      </w:r>
      <w:r w:rsidRPr="00957F5B">
        <w:rPr>
          <w:rFonts w:ascii="Courier New" w:hAnsi="Courier New" w:cs="Courier New"/>
          <w:color w:val="9723B4"/>
          <w:sz w:val="21"/>
          <w:szCs w:val="21"/>
          <w:lang w:val="en-US"/>
        </w:rPr>
        <w:t>for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skill </w:t>
      </w:r>
      <w:r w:rsidRPr="00957F5B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skills</w:t>
      </w:r>
    </w:p>
    <w:p w14:paraId="5E5EBBD4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r w:rsidRPr="00957F5B">
        <w:rPr>
          <w:rFonts w:ascii="Courier New" w:hAnsi="Courier New" w:cs="Courier New"/>
          <w:color w:val="9723B4"/>
          <w:sz w:val="21"/>
          <w:szCs w:val="21"/>
          <w:lang w:val="en-US"/>
        </w:rPr>
        <w:t>if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(</w:t>
      </w:r>
      <w:proofErr w:type="spellStart"/>
      <w:r w:rsidRPr="00957F5B">
        <w:rPr>
          <w:rFonts w:ascii="Courier New" w:hAnsi="Courier New" w:cs="Courier New"/>
          <w:color w:val="6A5221"/>
          <w:sz w:val="21"/>
          <w:szCs w:val="21"/>
          <w:lang w:val="en-US"/>
        </w:rPr>
        <w:t>len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(skill) &gt; </w:t>
      </w:r>
      <w:r w:rsidRPr="00957F5B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</w:p>
    <w:p w14:paraId="735893EC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    </w:t>
      </w:r>
      <w:r w:rsidRPr="00957F5B">
        <w:rPr>
          <w:rFonts w:ascii="Courier New" w:hAnsi="Courier New" w:cs="Courier New"/>
          <w:color w:val="0000FF"/>
          <w:sz w:val="21"/>
          <w:szCs w:val="21"/>
          <w:lang w:val="en-US"/>
        </w:rPr>
        <w:t>and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957F5B">
        <w:rPr>
          <w:rFonts w:ascii="Courier New" w:hAnsi="Courier New" w:cs="Courier New"/>
          <w:color w:val="0000FF"/>
          <w:sz w:val="21"/>
          <w:szCs w:val="21"/>
          <w:lang w:val="en-US"/>
        </w:rPr>
        <w:t>not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957F5B">
        <w:rPr>
          <w:rFonts w:ascii="Courier New" w:hAnsi="Courier New" w:cs="Courier New"/>
          <w:color w:val="6A5221"/>
          <w:sz w:val="21"/>
          <w:szCs w:val="21"/>
          <w:lang w:val="en-US"/>
        </w:rPr>
        <w:t>any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char.isdigit</w:t>
      </w:r>
      <w:proofErr w:type="spellEnd"/>
      <w:proofErr w:type="gram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() </w:t>
      </w:r>
      <w:r w:rsidRPr="00957F5B">
        <w:rPr>
          <w:rFonts w:ascii="Courier New" w:hAnsi="Courier New" w:cs="Courier New"/>
          <w:color w:val="9723B4"/>
          <w:sz w:val="21"/>
          <w:szCs w:val="21"/>
          <w:lang w:val="en-US"/>
        </w:rPr>
        <w:t>for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char </w:t>
      </w:r>
      <w:r w:rsidRPr="00957F5B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skill)</w:t>
      </w:r>
    </w:p>
    <w:p w14:paraId="282FB1C2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    </w:t>
      </w:r>
      <w:r w:rsidRPr="00957F5B">
        <w:rPr>
          <w:rFonts w:ascii="Courier New" w:hAnsi="Courier New" w:cs="Courier New"/>
          <w:color w:val="0000FF"/>
          <w:sz w:val="21"/>
          <w:szCs w:val="21"/>
          <w:lang w:val="en-US"/>
        </w:rPr>
        <w:t>and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skill </w:t>
      </w:r>
      <w:r w:rsidRPr="00957F5B">
        <w:rPr>
          <w:rFonts w:ascii="Courier New" w:hAnsi="Courier New" w:cs="Courier New"/>
          <w:color w:val="0000FF"/>
          <w:sz w:val="21"/>
          <w:szCs w:val="21"/>
          <w:lang w:val="en-US"/>
        </w:rPr>
        <w:t>not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957F5B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garbage_skills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48C31E0B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        ]</w:t>
      </w:r>
    </w:p>
    <w:p w14:paraId="0064592D" w14:textId="77777777" w:rsidR="00957F5B" w:rsidRPr="00BE0C08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E0C08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        components[</w:t>
      </w:r>
      <w:r w:rsidRPr="00BE0C08">
        <w:rPr>
          <w:rFonts w:ascii="Courier New" w:hAnsi="Courier New" w:cs="Courier New"/>
          <w:color w:val="A31515"/>
          <w:sz w:val="21"/>
          <w:szCs w:val="21"/>
          <w:lang w:val="en-US"/>
        </w:rPr>
        <w:t>'[SKILLS]'</w:t>
      </w:r>
      <w:r w:rsidRPr="00BE0C08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] = </w:t>
      </w:r>
      <w:r w:rsidRPr="00BE0C08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' | </w:t>
      </w:r>
      <w:proofErr w:type="gramStart"/>
      <w:r w:rsidRPr="00BE0C08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BE0C08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.join</w:t>
      </w:r>
      <w:proofErr w:type="gramEnd"/>
      <w:r w:rsidRPr="00BE0C08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(</w:t>
      </w:r>
      <w:r w:rsidRPr="00BE0C08">
        <w:rPr>
          <w:rFonts w:ascii="Courier New" w:hAnsi="Courier New" w:cs="Courier New"/>
          <w:color w:val="6A5221"/>
          <w:sz w:val="21"/>
          <w:szCs w:val="21"/>
          <w:lang w:val="en-US"/>
        </w:rPr>
        <w:t>sorted</w:t>
      </w:r>
      <w:r w:rsidRPr="00BE0C08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(</w:t>
      </w:r>
      <w:proofErr w:type="spellStart"/>
      <w:r w:rsidRPr="00BE0C08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filtered_skills</w:t>
      </w:r>
      <w:proofErr w:type="spellEnd"/>
      <w:r w:rsidRPr="00BE0C08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))[:</w:t>
      </w:r>
      <w:r w:rsidRPr="00BE0C08">
        <w:rPr>
          <w:rFonts w:ascii="Courier New" w:hAnsi="Courier New" w:cs="Courier New"/>
          <w:color w:val="116644"/>
          <w:sz w:val="21"/>
          <w:szCs w:val="21"/>
          <w:lang w:val="en-US"/>
        </w:rPr>
        <w:t>500</w:t>
      </w:r>
      <w:r w:rsidRPr="00BE0C08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]</w:t>
      </w:r>
    </w:p>
    <w:p w14:paraId="24BDCA46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20059861" w14:textId="5FEFF33C" w:rsidR="00957F5B" w:rsidRPr="00161FBE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161FBE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# 2. </w:t>
      </w:r>
      <w:r w:rsidRPr="00957F5B">
        <w:rPr>
          <w:rFonts w:ascii="Courier New" w:hAnsi="Courier New" w:cs="Courier New"/>
          <w:color w:val="008000"/>
          <w:sz w:val="21"/>
          <w:szCs w:val="21"/>
        </w:rPr>
        <w:t>Извлечение</w:t>
      </w:r>
      <w:r w:rsidRPr="00161FBE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r w:rsidRPr="00957F5B">
        <w:rPr>
          <w:rFonts w:ascii="Courier New" w:hAnsi="Courier New" w:cs="Courier New"/>
          <w:color w:val="008000"/>
          <w:sz w:val="21"/>
          <w:szCs w:val="21"/>
        </w:rPr>
        <w:t>опыта</w:t>
      </w:r>
      <w:r w:rsidRPr="00161FBE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r w:rsidRPr="00957F5B">
        <w:rPr>
          <w:rFonts w:ascii="Courier New" w:hAnsi="Courier New" w:cs="Courier New"/>
          <w:color w:val="008000"/>
          <w:sz w:val="21"/>
          <w:szCs w:val="21"/>
        </w:rPr>
        <w:t>работы</w:t>
      </w:r>
      <w:r w:rsidRPr="00161FBE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</w:p>
    <w:p w14:paraId="11B384E7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61FB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experience = []</w:t>
      </w:r>
    </w:p>
    <w:p w14:paraId="2EFE4638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957F5B">
        <w:rPr>
          <w:rFonts w:ascii="Courier New" w:hAnsi="Courier New" w:cs="Courier New"/>
          <w:color w:val="9723B4"/>
          <w:sz w:val="21"/>
          <w:szCs w:val="21"/>
          <w:lang w:val="en-US"/>
        </w:rPr>
        <w:t>for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ent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957F5B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doc.ents</w:t>
      </w:r>
      <w:proofErr w:type="spellEnd"/>
      <w:proofErr w:type="gram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14:paraId="6BD8A3F0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957F5B">
        <w:rPr>
          <w:rFonts w:ascii="Courier New" w:hAnsi="Courier New" w:cs="Courier New"/>
          <w:color w:val="9723B4"/>
          <w:sz w:val="21"/>
          <w:szCs w:val="21"/>
          <w:lang w:val="en-US"/>
        </w:rPr>
        <w:t>if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ent.label</w:t>
      </w:r>
      <w:proofErr w:type="spellEnd"/>
      <w:proofErr w:type="gram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_ </w:t>
      </w:r>
      <w:r w:rsidRPr="00957F5B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(</w:t>
      </w:r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'ORG'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'DATE'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 </w:t>
      </w:r>
      <w:r w:rsidRPr="00957F5B">
        <w:rPr>
          <w:rFonts w:ascii="Courier New" w:hAnsi="Courier New" w:cs="Courier New"/>
          <w:color w:val="0000FF"/>
          <w:sz w:val="21"/>
          <w:szCs w:val="21"/>
          <w:lang w:val="en-US"/>
        </w:rPr>
        <w:t>and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'experience'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957F5B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ent.sent.text.lower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():</w:t>
      </w:r>
    </w:p>
    <w:p w14:paraId="711626F8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experience.append</w:t>
      </w:r>
      <w:proofErr w:type="spellEnd"/>
      <w:proofErr w:type="gram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ent.text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79E1F0CD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957F5B">
        <w:rPr>
          <w:rFonts w:ascii="Courier New" w:hAnsi="Courier New" w:cs="Courier New"/>
          <w:color w:val="9723B4"/>
          <w:sz w:val="21"/>
          <w:szCs w:val="21"/>
          <w:lang w:val="en-US"/>
        </w:rPr>
        <w:t>if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experience:</w:t>
      </w:r>
    </w:p>
    <w:p w14:paraId="6BDFDA49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        components[</w:t>
      </w:r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'[EXPERIENCE]'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] = </w:t>
      </w:r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' | </w:t>
      </w:r>
      <w:proofErr w:type="gramStart"/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.join</w:t>
      </w:r>
      <w:proofErr w:type="gram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(experience)</w:t>
      </w:r>
    </w:p>
    <w:p w14:paraId="05C61F6E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1CB06AA6" w14:textId="135323BC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957F5B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# 3. </w:t>
      </w:r>
      <w:r w:rsidRPr="00957F5B">
        <w:rPr>
          <w:rFonts w:ascii="Courier New" w:hAnsi="Courier New" w:cs="Courier New"/>
          <w:color w:val="008000"/>
          <w:sz w:val="21"/>
          <w:szCs w:val="21"/>
        </w:rPr>
        <w:t>Извлечение</w:t>
      </w:r>
      <w:r w:rsidRPr="00957F5B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r w:rsidRPr="00957F5B">
        <w:rPr>
          <w:rFonts w:ascii="Courier New" w:hAnsi="Courier New" w:cs="Courier New"/>
          <w:color w:val="008000"/>
          <w:sz w:val="21"/>
          <w:szCs w:val="21"/>
        </w:rPr>
        <w:t>образования</w:t>
      </w:r>
      <w:r w:rsidRPr="00957F5B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</w:p>
    <w:p w14:paraId="36F811CF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education_keywords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[</w:t>
      </w:r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'university'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'college'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'institute'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'bachelor'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'master'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proofErr w:type="spellStart"/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phd</w:t>
      </w:r>
      <w:proofErr w:type="spellEnd"/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]</w:t>
      </w:r>
    </w:p>
    <w:p w14:paraId="65D0122E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    education = []</w:t>
      </w:r>
    </w:p>
    <w:p w14:paraId="7A5662B2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957F5B">
        <w:rPr>
          <w:rFonts w:ascii="Courier New" w:hAnsi="Courier New" w:cs="Courier New"/>
          <w:color w:val="9723B4"/>
          <w:sz w:val="21"/>
          <w:szCs w:val="21"/>
          <w:lang w:val="en-US"/>
        </w:rPr>
        <w:t>for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sent </w:t>
      </w:r>
      <w:r w:rsidRPr="00957F5B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doc.sents</w:t>
      </w:r>
      <w:proofErr w:type="spellEnd"/>
      <w:proofErr w:type="gram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14:paraId="5F154DC2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957F5B">
        <w:rPr>
          <w:rFonts w:ascii="Courier New" w:hAnsi="Courier New" w:cs="Courier New"/>
          <w:color w:val="9723B4"/>
          <w:sz w:val="21"/>
          <w:szCs w:val="21"/>
          <w:lang w:val="en-US"/>
        </w:rPr>
        <w:t>if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gramStart"/>
      <w:r w:rsidRPr="00957F5B">
        <w:rPr>
          <w:rFonts w:ascii="Courier New" w:hAnsi="Courier New" w:cs="Courier New"/>
          <w:color w:val="6A5221"/>
          <w:sz w:val="21"/>
          <w:szCs w:val="21"/>
          <w:lang w:val="en-US"/>
        </w:rPr>
        <w:t>any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keyword </w:t>
      </w:r>
      <w:r w:rsidRPr="00957F5B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sent.text.lower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() </w:t>
      </w:r>
      <w:r w:rsidRPr="00957F5B">
        <w:rPr>
          <w:rFonts w:ascii="Courier New" w:hAnsi="Courier New" w:cs="Courier New"/>
          <w:color w:val="9723B4"/>
          <w:sz w:val="21"/>
          <w:szCs w:val="21"/>
          <w:lang w:val="en-US"/>
        </w:rPr>
        <w:t>for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keyword </w:t>
      </w:r>
      <w:r w:rsidRPr="00957F5B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education_keywords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4F54F87F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lastRenderedPageBreak/>
        <w:t xml:space="preserve">            </w:t>
      </w:r>
      <w:proofErr w:type="spellStart"/>
      <w:proofErr w:type="gram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education.append</w:t>
      </w:r>
      <w:proofErr w:type="spellEnd"/>
      <w:proofErr w:type="gram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sent.text.strip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())</w:t>
      </w:r>
    </w:p>
    <w:p w14:paraId="09CE04FE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957F5B">
        <w:rPr>
          <w:rFonts w:ascii="Courier New" w:hAnsi="Courier New" w:cs="Courier New"/>
          <w:color w:val="9723B4"/>
          <w:sz w:val="21"/>
          <w:szCs w:val="21"/>
          <w:lang w:val="en-US"/>
        </w:rPr>
        <w:t>if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education:</w:t>
      </w:r>
    </w:p>
    <w:p w14:paraId="3FA24A7B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        components[</w:t>
      </w:r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'[EDUCATION]'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] = </w:t>
      </w:r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' | </w:t>
      </w:r>
      <w:proofErr w:type="gramStart"/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.join</w:t>
      </w:r>
      <w:proofErr w:type="gram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(education)[:</w:t>
      </w:r>
      <w:r w:rsidRPr="00957F5B">
        <w:rPr>
          <w:rFonts w:ascii="Courier New" w:hAnsi="Courier New" w:cs="Courier New"/>
          <w:color w:val="116644"/>
          <w:sz w:val="21"/>
          <w:szCs w:val="21"/>
          <w:lang w:val="en-US"/>
        </w:rPr>
        <w:t>500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]</w:t>
      </w:r>
    </w:p>
    <w:p w14:paraId="50103217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185E7B4B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957F5B">
        <w:rPr>
          <w:rFonts w:ascii="Courier New" w:hAnsi="Courier New" w:cs="Courier New"/>
          <w:color w:val="008000"/>
          <w:sz w:val="21"/>
          <w:szCs w:val="21"/>
        </w:rPr>
        <w:t># Собираем итоговый текст</w:t>
      </w:r>
    </w:p>
    <w:p w14:paraId="7BACA50A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57F5B"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</w:rPr>
        <w:t>processed_parts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</w:rPr>
        <w:t xml:space="preserve"> = []</w:t>
      </w:r>
    </w:p>
    <w:p w14:paraId="294464B3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 w:rsidRPr="00957F5B">
        <w:rPr>
          <w:rFonts w:ascii="Courier New" w:hAnsi="Courier New" w:cs="Courier New"/>
          <w:color w:val="9723B4"/>
          <w:sz w:val="21"/>
          <w:szCs w:val="21"/>
          <w:lang w:val="en-US"/>
        </w:rPr>
        <w:t>for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tag, content </w:t>
      </w:r>
      <w:r w:rsidRPr="00957F5B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components.items</w:t>
      </w:r>
      <w:proofErr w:type="spellEnd"/>
      <w:proofErr w:type="gram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():</w:t>
      </w:r>
    </w:p>
    <w:p w14:paraId="3FD7E871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957F5B">
        <w:rPr>
          <w:rFonts w:ascii="Courier New" w:hAnsi="Courier New" w:cs="Courier New"/>
          <w:color w:val="9723B4"/>
          <w:sz w:val="21"/>
          <w:szCs w:val="21"/>
          <w:lang w:val="en-US"/>
        </w:rPr>
        <w:t>if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content </w:t>
      </w:r>
      <w:r w:rsidRPr="00957F5B">
        <w:rPr>
          <w:rFonts w:ascii="Courier New" w:hAnsi="Courier New" w:cs="Courier New"/>
          <w:color w:val="0000FF"/>
          <w:sz w:val="21"/>
          <w:szCs w:val="21"/>
          <w:lang w:val="en-US"/>
        </w:rPr>
        <w:t>and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(</w:t>
      </w:r>
      <w:proofErr w:type="spellStart"/>
      <w:proofErr w:type="gramStart"/>
      <w:r w:rsidRPr="00957F5B">
        <w:rPr>
          <w:rFonts w:ascii="Courier New" w:hAnsi="Courier New" w:cs="Courier New"/>
          <w:color w:val="6A5221"/>
          <w:sz w:val="21"/>
          <w:szCs w:val="21"/>
          <w:lang w:val="en-US"/>
        </w:rPr>
        <w:t>isinstance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content, </w:t>
      </w:r>
      <w:r w:rsidRPr="00957F5B">
        <w:rPr>
          <w:rFonts w:ascii="Courier New" w:hAnsi="Courier New" w:cs="Courier New"/>
          <w:color w:val="257693"/>
          <w:sz w:val="21"/>
          <w:szCs w:val="21"/>
          <w:lang w:val="en-US"/>
        </w:rPr>
        <w:t>str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 </w:t>
      </w:r>
      <w:r w:rsidRPr="00957F5B">
        <w:rPr>
          <w:rFonts w:ascii="Courier New" w:hAnsi="Courier New" w:cs="Courier New"/>
          <w:color w:val="0000FF"/>
          <w:sz w:val="21"/>
          <w:szCs w:val="21"/>
          <w:lang w:val="en-US"/>
        </w:rPr>
        <w:t>and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content.strip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() </w:t>
      </w:r>
      <w:r w:rsidRPr="00957F5B">
        <w:rPr>
          <w:rFonts w:ascii="Courier New" w:hAnsi="Courier New" w:cs="Courier New"/>
          <w:color w:val="0000FF"/>
          <w:sz w:val="21"/>
          <w:szCs w:val="21"/>
          <w:lang w:val="en-US"/>
        </w:rPr>
        <w:t>or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957F5B">
        <w:rPr>
          <w:rFonts w:ascii="Courier New" w:hAnsi="Courier New" w:cs="Courier New"/>
          <w:color w:val="6A5221"/>
          <w:sz w:val="21"/>
          <w:szCs w:val="21"/>
          <w:lang w:val="en-US"/>
        </w:rPr>
        <w:t>isinstance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(content, </w:t>
      </w:r>
      <w:r w:rsidRPr="00957F5B">
        <w:rPr>
          <w:rFonts w:ascii="Courier New" w:hAnsi="Courier New" w:cs="Courier New"/>
          <w:color w:val="257693"/>
          <w:sz w:val="21"/>
          <w:szCs w:val="21"/>
          <w:lang w:val="en-US"/>
        </w:rPr>
        <w:t>list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 </w:t>
      </w:r>
      <w:r w:rsidRPr="00957F5B">
        <w:rPr>
          <w:rFonts w:ascii="Courier New" w:hAnsi="Courier New" w:cs="Courier New"/>
          <w:color w:val="0000FF"/>
          <w:sz w:val="21"/>
          <w:szCs w:val="21"/>
          <w:lang w:val="en-US"/>
        </w:rPr>
        <w:t>and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content):</w:t>
      </w:r>
    </w:p>
    <w:p w14:paraId="58FD007B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r w:rsidRPr="00957F5B">
        <w:rPr>
          <w:rFonts w:ascii="Courier New" w:hAnsi="Courier New" w:cs="Courier New"/>
          <w:color w:val="9723B4"/>
          <w:sz w:val="21"/>
          <w:szCs w:val="21"/>
          <w:lang w:val="en-US"/>
        </w:rPr>
        <w:t>if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957F5B">
        <w:rPr>
          <w:rFonts w:ascii="Courier New" w:hAnsi="Courier New" w:cs="Courier New"/>
          <w:color w:val="6A5221"/>
          <w:sz w:val="21"/>
          <w:szCs w:val="21"/>
          <w:lang w:val="en-US"/>
        </w:rPr>
        <w:t>isinstance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content, </w:t>
      </w:r>
      <w:r w:rsidRPr="00957F5B">
        <w:rPr>
          <w:rFonts w:ascii="Courier New" w:hAnsi="Courier New" w:cs="Courier New"/>
          <w:color w:val="257693"/>
          <w:sz w:val="21"/>
          <w:szCs w:val="21"/>
          <w:lang w:val="en-US"/>
        </w:rPr>
        <w:t>list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7D0848D2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    content = </w:t>
      </w:r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' | </w:t>
      </w:r>
      <w:proofErr w:type="gramStart"/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.join</w:t>
      </w:r>
      <w:proofErr w:type="gram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(content)</w:t>
      </w:r>
    </w:p>
    <w:p w14:paraId="41DE8DD6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processed_</w:t>
      </w:r>
      <w:proofErr w:type="gram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parts.append</w:t>
      </w:r>
      <w:proofErr w:type="spellEnd"/>
      <w:proofErr w:type="gram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957F5B">
        <w:rPr>
          <w:rFonts w:ascii="Courier New" w:hAnsi="Courier New" w:cs="Courier New"/>
          <w:color w:val="0000FF"/>
          <w:sz w:val="21"/>
          <w:szCs w:val="21"/>
          <w:lang w:val="en-US"/>
        </w:rPr>
        <w:t>f</w:t>
      </w:r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{tag}</w:t>
      </w:r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 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{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content.strip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()}</w:t>
      </w:r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11F413CD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5BA856C5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processed_text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'\</w:t>
      </w:r>
      <w:proofErr w:type="spellStart"/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n</w:t>
      </w:r>
      <w:proofErr w:type="gramStart"/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.join</w:t>
      </w:r>
      <w:proofErr w:type="spellEnd"/>
      <w:proofErr w:type="gram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processed_parts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)[:</w:t>
      </w:r>
      <w:r w:rsidRPr="00957F5B">
        <w:rPr>
          <w:rFonts w:ascii="Courier New" w:hAnsi="Courier New" w:cs="Courier New"/>
          <w:color w:val="116644"/>
          <w:sz w:val="21"/>
          <w:szCs w:val="21"/>
          <w:lang w:val="en-US"/>
        </w:rPr>
        <w:t>3000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]</w:t>
      </w:r>
    </w:p>
    <w:p w14:paraId="64159F5A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957F5B">
        <w:rPr>
          <w:rFonts w:ascii="Courier New" w:hAnsi="Courier New" w:cs="Courier New"/>
          <w:color w:val="9723B4"/>
          <w:sz w:val="21"/>
          <w:szCs w:val="21"/>
          <w:lang w:val="en-US"/>
        </w:rPr>
        <w:t>return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re.sub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r</w:t>
      </w:r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'\s+'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' '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processed_text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).strip()</w:t>
      </w:r>
    </w:p>
    <w:p w14:paraId="2C8F2D18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0BC1ACB1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resume_df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[</w:t>
      </w:r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proofErr w:type="spellStart"/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processed_text</w:t>
      </w:r>
      <w:proofErr w:type="spellEnd"/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] = 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resume_df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[</w:t>
      </w:r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proofErr w:type="spellStart"/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Resume_str</w:t>
      </w:r>
      <w:proofErr w:type="spellEnd"/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proofErr w:type="gram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].apply</w:t>
      </w:r>
      <w:proofErr w:type="gram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preprocess_resume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55A48832" w14:textId="778E9C17" w:rsidR="00957F5B" w:rsidRPr="00161FBE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2409D9DB" w14:textId="77777777" w:rsidR="00957F5B" w:rsidRPr="00161FBE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61FBE">
        <w:rPr>
          <w:rFonts w:ascii="Courier New" w:hAnsi="Courier New" w:cs="Courier New"/>
          <w:color w:val="0000FF"/>
          <w:sz w:val="21"/>
          <w:szCs w:val="21"/>
          <w:lang w:val="en-US"/>
        </w:rPr>
        <w:t>def</w:t>
      </w:r>
      <w:r w:rsidRPr="00161FB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161FBE">
        <w:rPr>
          <w:rFonts w:ascii="Courier New" w:hAnsi="Courier New" w:cs="Courier New"/>
          <w:color w:val="6A5221"/>
          <w:sz w:val="21"/>
          <w:szCs w:val="21"/>
          <w:lang w:val="en-US"/>
        </w:rPr>
        <w:t>preprocess_vacancy</w:t>
      </w:r>
      <w:proofErr w:type="spellEnd"/>
      <w:r w:rsidRPr="00161FBE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161FBE">
        <w:rPr>
          <w:rFonts w:ascii="Courier New" w:hAnsi="Courier New" w:cs="Courier New"/>
          <w:color w:val="001080"/>
          <w:sz w:val="21"/>
          <w:szCs w:val="21"/>
          <w:lang w:val="en-US"/>
        </w:rPr>
        <w:t>row</w:t>
      </w:r>
      <w:r w:rsidRPr="00161FBE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28F76B6B" w14:textId="091FFBBD" w:rsidR="00957F5B" w:rsidRPr="00161FBE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61FB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</w:p>
    <w:p w14:paraId="36E0BEF0" w14:textId="77777777" w:rsidR="00957F5B" w:rsidRPr="00DE76C9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DE76C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DE76C9">
        <w:rPr>
          <w:rFonts w:ascii="Courier New" w:hAnsi="Courier New" w:cs="Courier New"/>
          <w:color w:val="0000FF"/>
          <w:sz w:val="21"/>
          <w:szCs w:val="21"/>
          <w:lang w:val="en-US"/>
        </w:rPr>
        <w:t>def</w:t>
      </w:r>
      <w:r w:rsidRPr="00DE76C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DE76C9">
        <w:rPr>
          <w:rFonts w:ascii="Courier New" w:hAnsi="Courier New" w:cs="Courier New"/>
          <w:color w:val="6A5221"/>
          <w:sz w:val="21"/>
          <w:szCs w:val="21"/>
          <w:lang w:val="en-US"/>
        </w:rPr>
        <w:t>get_safe_str</w:t>
      </w:r>
      <w:proofErr w:type="spellEnd"/>
      <w:r w:rsidRPr="00DE76C9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DE76C9">
        <w:rPr>
          <w:rFonts w:ascii="Courier New" w:hAnsi="Courier New" w:cs="Courier New"/>
          <w:color w:val="001080"/>
          <w:sz w:val="21"/>
          <w:szCs w:val="21"/>
          <w:lang w:val="en-US"/>
        </w:rPr>
        <w:t>value</w:t>
      </w:r>
      <w:r w:rsidRPr="00DE76C9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6709D992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DE76C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957F5B">
        <w:rPr>
          <w:rFonts w:ascii="Courier New" w:hAnsi="Courier New" w:cs="Courier New"/>
          <w:color w:val="9723B4"/>
          <w:sz w:val="21"/>
          <w:szCs w:val="21"/>
          <w:lang w:val="en-US"/>
        </w:rPr>
        <w:t>return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957F5B">
        <w:rPr>
          <w:rFonts w:ascii="Courier New" w:hAnsi="Courier New" w:cs="Courier New"/>
          <w:color w:val="257693"/>
          <w:sz w:val="21"/>
          <w:szCs w:val="21"/>
          <w:lang w:val="en-US"/>
        </w:rPr>
        <w:t>str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(value) </w:t>
      </w:r>
      <w:r w:rsidRPr="00957F5B">
        <w:rPr>
          <w:rFonts w:ascii="Courier New" w:hAnsi="Courier New" w:cs="Courier New"/>
          <w:color w:val="9723B4"/>
          <w:sz w:val="21"/>
          <w:szCs w:val="21"/>
          <w:lang w:val="en-US"/>
        </w:rPr>
        <w:t>if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pd.notna</w:t>
      </w:r>
      <w:proofErr w:type="spellEnd"/>
      <w:proofErr w:type="gram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(value) </w:t>
      </w:r>
      <w:r w:rsidRPr="00957F5B">
        <w:rPr>
          <w:rFonts w:ascii="Courier New" w:hAnsi="Courier New" w:cs="Courier New"/>
          <w:color w:val="9723B4"/>
          <w:sz w:val="21"/>
          <w:szCs w:val="21"/>
          <w:lang w:val="en-US"/>
        </w:rPr>
        <w:t>else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''</w:t>
      </w:r>
    </w:p>
    <w:p w14:paraId="7FECB4D0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36E19CA7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957F5B">
        <w:rPr>
          <w:rFonts w:ascii="Courier New" w:hAnsi="Courier New" w:cs="Courier New"/>
          <w:color w:val="0000FF"/>
          <w:sz w:val="21"/>
          <w:szCs w:val="21"/>
          <w:lang w:val="en-US"/>
        </w:rPr>
        <w:t>def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957F5B">
        <w:rPr>
          <w:rFonts w:ascii="Courier New" w:hAnsi="Courier New" w:cs="Courier New"/>
          <w:color w:val="6A5221"/>
          <w:sz w:val="21"/>
          <w:szCs w:val="21"/>
          <w:lang w:val="en-US"/>
        </w:rPr>
        <w:t>get_safe_list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957F5B">
        <w:rPr>
          <w:rFonts w:ascii="Courier New" w:hAnsi="Courier New" w:cs="Courier New"/>
          <w:color w:val="001080"/>
          <w:sz w:val="21"/>
          <w:szCs w:val="21"/>
          <w:lang w:val="en-US"/>
        </w:rPr>
        <w:t>value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08438DB6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957F5B">
        <w:rPr>
          <w:rFonts w:ascii="Courier New" w:hAnsi="Courier New" w:cs="Courier New"/>
          <w:color w:val="9723B4"/>
          <w:sz w:val="21"/>
          <w:szCs w:val="21"/>
          <w:lang w:val="en-US"/>
        </w:rPr>
        <w:t>try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14:paraId="22A026D5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lst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safe_literal_eval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(value) </w:t>
      </w:r>
      <w:r w:rsidRPr="00957F5B">
        <w:rPr>
          <w:rFonts w:ascii="Courier New" w:hAnsi="Courier New" w:cs="Courier New"/>
          <w:color w:val="9723B4"/>
          <w:sz w:val="21"/>
          <w:szCs w:val="21"/>
          <w:lang w:val="en-US"/>
        </w:rPr>
        <w:t>if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pd.notna</w:t>
      </w:r>
      <w:proofErr w:type="spellEnd"/>
      <w:proofErr w:type="gram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(value) </w:t>
      </w:r>
      <w:r w:rsidRPr="00957F5B">
        <w:rPr>
          <w:rFonts w:ascii="Courier New" w:hAnsi="Courier New" w:cs="Courier New"/>
          <w:color w:val="9723B4"/>
          <w:sz w:val="21"/>
          <w:szCs w:val="21"/>
          <w:lang w:val="en-US"/>
        </w:rPr>
        <w:t>else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[]</w:t>
      </w:r>
    </w:p>
    <w:p w14:paraId="74FE7731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r w:rsidRPr="00957F5B">
        <w:rPr>
          <w:rFonts w:ascii="Courier New" w:hAnsi="Courier New" w:cs="Courier New"/>
          <w:color w:val="9723B4"/>
          <w:sz w:val="21"/>
          <w:szCs w:val="21"/>
          <w:lang w:val="en-US"/>
        </w:rPr>
        <w:t>return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[</w:t>
      </w:r>
      <w:r w:rsidRPr="00957F5B">
        <w:rPr>
          <w:rFonts w:ascii="Courier New" w:hAnsi="Courier New" w:cs="Courier New"/>
          <w:color w:val="257693"/>
          <w:sz w:val="21"/>
          <w:szCs w:val="21"/>
          <w:lang w:val="en-US"/>
        </w:rPr>
        <w:t>str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(x) </w:t>
      </w:r>
      <w:r w:rsidRPr="00957F5B">
        <w:rPr>
          <w:rFonts w:ascii="Courier New" w:hAnsi="Courier New" w:cs="Courier New"/>
          <w:color w:val="9723B4"/>
          <w:sz w:val="21"/>
          <w:szCs w:val="21"/>
          <w:lang w:val="en-US"/>
        </w:rPr>
        <w:t>for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x </w:t>
      </w:r>
      <w:r w:rsidRPr="00957F5B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lst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] </w:t>
      </w:r>
      <w:r w:rsidRPr="00957F5B">
        <w:rPr>
          <w:rFonts w:ascii="Courier New" w:hAnsi="Courier New" w:cs="Courier New"/>
          <w:color w:val="9723B4"/>
          <w:sz w:val="21"/>
          <w:szCs w:val="21"/>
          <w:lang w:val="en-US"/>
        </w:rPr>
        <w:t>if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957F5B">
        <w:rPr>
          <w:rFonts w:ascii="Courier New" w:hAnsi="Courier New" w:cs="Courier New"/>
          <w:color w:val="6A5221"/>
          <w:sz w:val="21"/>
          <w:szCs w:val="21"/>
          <w:lang w:val="en-US"/>
        </w:rPr>
        <w:t>isinstance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lst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957F5B">
        <w:rPr>
          <w:rFonts w:ascii="Courier New" w:hAnsi="Courier New" w:cs="Courier New"/>
          <w:color w:val="257693"/>
          <w:sz w:val="21"/>
          <w:szCs w:val="21"/>
          <w:lang w:val="en-US"/>
        </w:rPr>
        <w:t>list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 </w:t>
      </w:r>
      <w:r w:rsidRPr="00957F5B">
        <w:rPr>
          <w:rFonts w:ascii="Courier New" w:hAnsi="Courier New" w:cs="Courier New"/>
          <w:color w:val="9723B4"/>
          <w:sz w:val="21"/>
          <w:szCs w:val="21"/>
          <w:lang w:val="en-US"/>
        </w:rPr>
        <w:t>else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[]</w:t>
      </w:r>
    </w:p>
    <w:p w14:paraId="612F8D62" w14:textId="77777777" w:rsidR="00957F5B" w:rsidRPr="00442602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442602">
        <w:rPr>
          <w:rFonts w:ascii="Courier New" w:hAnsi="Courier New" w:cs="Courier New"/>
          <w:color w:val="9723B4"/>
          <w:sz w:val="21"/>
          <w:szCs w:val="21"/>
          <w:lang w:val="en-US"/>
        </w:rPr>
        <w:t>except</w:t>
      </w:r>
      <w:r w:rsidRPr="00442602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14:paraId="784FC8BB" w14:textId="77777777" w:rsidR="00957F5B" w:rsidRPr="00442602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44260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r w:rsidRPr="00442602">
        <w:rPr>
          <w:rFonts w:ascii="Courier New" w:hAnsi="Courier New" w:cs="Courier New"/>
          <w:color w:val="9723B4"/>
          <w:sz w:val="21"/>
          <w:szCs w:val="21"/>
          <w:lang w:val="en-US"/>
        </w:rPr>
        <w:t>return</w:t>
      </w:r>
      <w:r w:rsidRPr="0044260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[]</w:t>
      </w:r>
    </w:p>
    <w:p w14:paraId="256B6390" w14:textId="0F9D22C0" w:rsidR="00957F5B" w:rsidRPr="00442602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23D76095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44260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skills = </w:t>
      </w:r>
      <w:proofErr w:type="gramStart"/>
      <w:r w:rsidRPr="00957F5B">
        <w:rPr>
          <w:rFonts w:ascii="Courier New" w:hAnsi="Courier New" w:cs="Courier New"/>
          <w:color w:val="257693"/>
          <w:sz w:val="21"/>
          <w:szCs w:val="21"/>
          <w:lang w:val="en-US"/>
        </w:rPr>
        <w:t>list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957F5B">
        <w:rPr>
          <w:rFonts w:ascii="Courier New" w:hAnsi="Courier New" w:cs="Courier New"/>
          <w:color w:val="257693"/>
          <w:sz w:val="21"/>
          <w:szCs w:val="21"/>
          <w:lang w:val="en-US"/>
        </w:rPr>
        <w:t>set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</w:p>
    <w:p w14:paraId="18A102BB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get_safe_list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row.get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'skills'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)) +</w:t>
      </w:r>
    </w:p>
    <w:p w14:paraId="73F28829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get_safe_list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row.get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proofErr w:type="spellStart"/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skills_required</w:t>
      </w:r>
      <w:proofErr w:type="spellEnd"/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)) +</w:t>
      </w:r>
    </w:p>
    <w:p w14:paraId="3A5E90FE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        [</w:t>
      </w:r>
      <w:r w:rsidRPr="00957F5B">
        <w:rPr>
          <w:rFonts w:ascii="Courier New" w:hAnsi="Courier New" w:cs="Courier New"/>
          <w:color w:val="257693"/>
          <w:sz w:val="21"/>
          <w:szCs w:val="21"/>
          <w:lang w:val="en-US"/>
        </w:rPr>
        <w:t>str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(x) </w:t>
      </w:r>
      <w:r w:rsidRPr="00957F5B">
        <w:rPr>
          <w:rFonts w:ascii="Courier New" w:hAnsi="Courier New" w:cs="Courier New"/>
          <w:color w:val="9723B4"/>
          <w:sz w:val="21"/>
          <w:szCs w:val="21"/>
          <w:lang w:val="en-US"/>
        </w:rPr>
        <w:t>for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sublist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957F5B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get_safe_list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row.get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proofErr w:type="spellStart"/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related_skils_in_job</w:t>
      </w:r>
      <w:proofErr w:type="spellEnd"/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))</w:t>
      </w:r>
    </w:p>
    <w:p w14:paraId="58ED431A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         </w:t>
      </w:r>
      <w:r w:rsidRPr="00957F5B">
        <w:rPr>
          <w:rFonts w:ascii="Courier New" w:hAnsi="Courier New" w:cs="Courier New"/>
          <w:color w:val="9723B4"/>
          <w:sz w:val="21"/>
          <w:szCs w:val="21"/>
          <w:lang w:val="en-US"/>
        </w:rPr>
        <w:t>for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x </w:t>
      </w:r>
      <w:r w:rsidRPr="00957F5B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(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sublist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957F5B">
        <w:rPr>
          <w:rFonts w:ascii="Courier New" w:hAnsi="Courier New" w:cs="Courier New"/>
          <w:color w:val="9723B4"/>
          <w:sz w:val="21"/>
          <w:szCs w:val="21"/>
          <w:lang w:val="en-US"/>
        </w:rPr>
        <w:t>if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957F5B">
        <w:rPr>
          <w:rFonts w:ascii="Courier New" w:hAnsi="Courier New" w:cs="Courier New"/>
          <w:color w:val="6A5221"/>
          <w:sz w:val="21"/>
          <w:szCs w:val="21"/>
          <w:lang w:val="en-US"/>
        </w:rPr>
        <w:t>isinstance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sublist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957F5B">
        <w:rPr>
          <w:rFonts w:ascii="Courier New" w:hAnsi="Courier New" w:cs="Courier New"/>
          <w:color w:val="257693"/>
          <w:sz w:val="21"/>
          <w:szCs w:val="21"/>
          <w:lang w:val="en-US"/>
        </w:rPr>
        <w:t>list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 </w:t>
      </w:r>
      <w:r w:rsidRPr="00957F5B">
        <w:rPr>
          <w:rFonts w:ascii="Courier New" w:hAnsi="Courier New" w:cs="Courier New"/>
          <w:color w:val="9723B4"/>
          <w:sz w:val="21"/>
          <w:szCs w:val="21"/>
          <w:lang w:val="en-US"/>
        </w:rPr>
        <w:t>else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[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sublist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])]</w:t>
      </w:r>
    </w:p>
    <w:p w14:paraId="21342CB1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    ))</w:t>
      </w:r>
    </w:p>
    <w:p w14:paraId="69A33985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skills_str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' | </w:t>
      </w:r>
      <w:proofErr w:type="gramStart"/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.join</w:t>
      </w:r>
      <w:proofErr w:type="gram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(skills) </w:t>
      </w:r>
      <w:r w:rsidRPr="00957F5B">
        <w:rPr>
          <w:rFonts w:ascii="Courier New" w:hAnsi="Courier New" w:cs="Courier New"/>
          <w:color w:val="9723B4"/>
          <w:sz w:val="21"/>
          <w:szCs w:val="21"/>
          <w:lang w:val="en-US"/>
        </w:rPr>
        <w:t>if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skills </w:t>
      </w:r>
      <w:r w:rsidRPr="00957F5B">
        <w:rPr>
          <w:rFonts w:ascii="Courier New" w:hAnsi="Courier New" w:cs="Courier New"/>
          <w:color w:val="9723B4"/>
          <w:sz w:val="21"/>
          <w:szCs w:val="21"/>
          <w:lang w:val="en-US"/>
        </w:rPr>
        <w:t>else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''</w:t>
      </w:r>
    </w:p>
    <w:p w14:paraId="35E29E80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51E75FA7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957F5B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# </w:t>
      </w:r>
      <w:r w:rsidRPr="00957F5B">
        <w:rPr>
          <w:rFonts w:ascii="Courier New" w:hAnsi="Courier New" w:cs="Courier New"/>
          <w:color w:val="008000"/>
          <w:sz w:val="21"/>
          <w:szCs w:val="21"/>
        </w:rPr>
        <w:t>Формирование</w:t>
      </w:r>
      <w:r w:rsidRPr="00957F5B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r w:rsidRPr="00957F5B">
        <w:rPr>
          <w:rFonts w:ascii="Courier New" w:hAnsi="Courier New" w:cs="Courier New"/>
          <w:color w:val="008000"/>
          <w:sz w:val="21"/>
          <w:szCs w:val="21"/>
        </w:rPr>
        <w:t>компонентов</w:t>
      </w:r>
    </w:p>
    <w:p w14:paraId="344D6AA0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    components = []</w:t>
      </w:r>
    </w:p>
    <w:p w14:paraId="1900579D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3D2DF38F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957F5B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# 1. </w:t>
      </w:r>
      <w:r w:rsidRPr="00957F5B">
        <w:rPr>
          <w:rFonts w:ascii="Courier New" w:hAnsi="Courier New" w:cs="Courier New"/>
          <w:color w:val="008000"/>
          <w:sz w:val="21"/>
          <w:szCs w:val="21"/>
        </w:rPr>
        <w:t>Позиция</w:t>
      </w:r>
    </w:p>
    <w:p w14:paraId="26E58067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957F5B">
        <w:rPr>
          <w:rFonts w:ascii="Courier New" w:hAnsi="Courier New" w:cs="Courier New"/>
          <w:color w:val="9723B4"/>
          <w:sz w:val="21"/>
          <w:szCs w:val="21"/>
          <w:lang w:val="en-US"/>
        </w:rPr>
        <w:t>if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gram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position :</w:t>
      </w:r>
      <w:proofErr w:type="gram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= 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get_safe_str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row.get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proofErr w:type="spellStart"/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job_position_name</w:t>
      </w:r>
      <w:proofErr w:type="spellEnd"/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)):</w:t>
      </w:r>
    </w:p>
    <w:p w14:paraId="4D7BC5E2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components.append</w:t>
      </w:r>
      <w:proofErr w:type="spellEnd"/>
      <w:proofErr w:type="gram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957F5B">
        <w:rPr>
          <w:rFonts w:ascii="Courier New" w:hAnsi="Courier New" w:cs="Courier New"/>
          <w:color w:val="0000FF"/>
          <w:sz w:val="21"/>
          <w:szCs w:val="21"/>
          <w:lang w:val="en-US"/>
        </w:rPr>
        <w:t>f</w:t>
      </w:r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"[POSITION] 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{position}</w:t>
      </w:r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20636078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1F78AE9E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957F5B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# 2. </w:t>
      </w:r>
      <w:r w:rsidRPr="00957F5B">
        <w:rPr>
          <w:rFonts w:ascii="Courier New" w:hAnsi="Courier New" w:cs="Courier New"/>
          <w:color w:val="008000"/>
          <w:sz w:val="21"/>
          <w:szCs w:val="21"/>
        </w:rPr>
        <w:t>Образование</w:t>
      </w:r>
    </w:p>
    <w:p w14:paraId="73CFA0C3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education_parts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[</w:t>
      </w:r>
    </w:p>
    <w:p w14:paraId="7F574FF9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get_safe_str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row.get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proofErr w:type="spellStart"/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educationaL_requirements</w:t>
      </w:r>
      <w:proofErr w:type="spellEnd"/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)),</w:t>
      </w:r>
    </w:p>
    <w:p w14:paraId="53A3FC77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' </w:t>
      </w:r>
      <w:proofErr w:type="gramStart"/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.join</w:t>
      </w:r>
      <w:proofErr w:type="gram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get_safe_list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row.get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proofErr w:type="spellStart"/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degree_names</w:t>
      </w:r>
      <w:proofErr w:type="spellEnd"/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)))</w:t>
      </w:r>
    </w:p>
    <w:p w14:paraId="5519488E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lastRenderedPageBreak/>
        <w:t>    ]</w:t>
      </w:r>
    </w:p>
    <w:p w14:paraId="46015BEF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957F5B">
        <w:rPr>
          <w:rFonts w:ascii="Courier New" w:hAnsi="Courier New" w:cs="Courier New"/>
          <w:color w:val="9723B4"/>
          <w:sz w:val="21"/>
          <w:szCs w:val="21"/>
          <w:lang w:val="en-US"/>
        </w:rPr>
        <w:t>if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gram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education :</w:t>
      </w:r>
      <w:proofErr w:type="gram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= </w:t>
      </w:r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' '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.join(</w:t>
      </w:r>
      <w:r w:rsidRPr="00957F5B">
        <w:rPr>
          <w:rFonts w:ascii="Courier New" w:hAnsi="Courier New" w:cs="Courier New"/>
          <w:color w:val="6A5221"/>
          <w:sz w:val="21"/>
          <w:szCs w:val="21"/>
          <w:lang w:val="en-US"/>
        </w:rPr>
        <w:t>filter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957F5B">
        <w:rPr>
          <w:rFonts w:ascii="Courier New" w:hAnsi="Courier New" w:cs="Courier New"/>
          <w:color w:val="0000FF"/>
          <w:sz w:val="21"/>
          <w:szCs w:val="21"/>
          <w:lang w:val="en-US"/>
        </w:rPr>
        <w:t>None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education_parts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)):</w:t>
      </w:r>
    </w:p>
    <w:p w14:paraId="3D30AC54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components.append</w:t>
      </w:r>
      <w:proofErr w:type="spellEnd"/>
      <w:proofErr w:type="gram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957F5B">
        <w:rPr>
          <w:rFonts w:ascii="Courier New" w:hAnsi="Courier New" w:cs="Courier New"/>
          <w:color w:val="0000FF"/>
          <w:sz w:val="21"/>
          <w:szCs w:val="21"/>
          <w:lang w:val="en-US"/>
        </w:rPr>
        <w:t>f</w:t>
      </w:r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"[EDUCATION] 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{education}</w:t>
      </w:r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0F4FD774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050934D1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957F5B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# 3. </w:t>
      </w:r>
      <w:r w:rsidRPr="00957F5B">
        <w:rPr>
          <w:rFonts w:ascii="Courier New" w:hAnsi="Courier New" w:cs="Courier New"/>
          <w:color w:val="008000"/>
          <w:sz w:val="21"/>
          <w:szCs w:val="21"/>
        </w:rPr>
        <w:t>Опыт</w:t>
      </w:r>
    </w:p>
    <w:p w14:paraId="4D3BE7D4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957F5B">
        <w:rPr>
          <w:rFonts w:ascii="Courier New" w:hAnsi="Courier New" w:cs="Courier New"/>
          <w:color w:val="9723B4"/>
          <w:sz w:val="21"/>
          <w:szCs w:val="21"/>
          <w:lang w:val="en-US"/>
        </w:rPr>
        <w:t>if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gram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experience :</w:t>
      </w:r>
      <w:proofErr w:type="gram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= 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get_safe_str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row.get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proofErr w:type="spellStart"/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experiencere_requirement</w:t>
      </w:r>
      <w:proofErr w:type="spellEnd"/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)):</w:t>
      </w:r>
    </w:p>
    <w:p w14:paraId="0E3988CF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components.append</w:t>
      </w:r>
      <w:proofErr w:type="spellEnd"/>
      <w:proofErr w:type="gram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957F5B">
        <w:rPr>
          <w:rFonts w:ascii="Courier New" w:hAnsi="Courier New" w:cs="Courier New"/>
          <w:color w:val="0000FF"/>
          <w:sz w:val="21"/>
          <w:szCs w:val="21"/>
          <w:lang w:val="en-US"/>
        </w:rPr>
        <w:t>f</w:t>
      </w:r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"[EXPERIENCE] 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{experience}</w:t>
      </w:r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50422A0A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1553AE5B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957F5B">
        <w:rPr>
          <w:rFonts w:ascii="Courier New" w:hAnsi="Courier New" w:cs="Courier New"/>
          <w:color w:val="008000"/>
          <w:sz w:val="21"/>
          <w:szCs w:val="21"/>
        </w:rPr>
        <w:t># 4. Навыки (теперь через |)</w:t>
      </w:r>
    </w:p>
    <w:p w14:paraId="4654A20A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57F5B"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957F5B">
        <w:rPr>
          <w:rFonts w:ascii="Courier New" w:hAnsi="Courier New" w:cs="Courier New"/>
          <w:color w:val="9723B4"/>
          <w:sz w:val="21"/>
          <w:szCs w:val="21"/>
        </w:rPr>
        <w:t>if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</w:rPr>
        <w:t>skills_str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37D93053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components.append</w:t>
      </w:r>
      <w:proofErr w:type="spellEnd"/>
      <w:proofErr w:type="gram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957F5B">
        <w:rPr>
          <w:rFonts w:ascii="Courier New" w:hAnsi="Courier New" w:cs="Courier New"/>
          <w:color w:val="0000FF"/>
          <w:sz w:val="21"/>
          <w:szCs w:val="21"/>
          <w:lang w:val="en-US"/>
        </w:rPr>
        <w:t>f</w:t>
      </w:r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"[SKILLS] 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{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skills_str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}</w:t>
      </w:r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221FC010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3717EC79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957F5B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# 5. </w:t>
      </w:r>
      <w:r w:rsidRPr="00957F5B">
        <w:rPr>
          <w:rFonts w:ascii="Courier New" w:hAnsi="Courier New" w:cs="Courier New"/>
          <w:color w:val="008000"/>
          <w:sz w:val="21"/>
          <w:szCs w:val="21"/>
        </w:rPr>
        <w:t>Обязанности</w:t>
      </w:r>
    </w:p>
    <w:p w14:paraId="2BD79C73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957F5B">
        <w:rPr>
          <w:rFonts w:ascii="Courier New" w:hAnsi="Courier New" w:cs="Courier New"/>
          <w:color w:val="9723B4"/>
          <w:sz w:val="21"/>
          <w:szCs w:val="21"/>
          <w:lang w:val="en-US"/>
        </w:rPr>
        <w:t>if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gram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responsibilities :</w:t>
      </w:r>
      <w:proofErr w:type="gram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= </w:t>
      </w:r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' '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.join(</w:t>
      </w:r>
      <w:r w:rsidRPr="00957F5B">
        <w:rPr>
          <w:rFonts w:ascii="Courier New" w:hAnsi="Courier New" w:cs="Courier New"/>
          <w:color w:val="6A5221"/>
          <w:sz w:val="21"/>
          <w:szCs w:val="21"/>
          <w:lang w:val="en-US"/>
        </w:rPr>
        <w:t>filter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957F5B">
        <w:rPr>
          <w:rFonts w:ascii="Courier New" w:hAnsi="Courier New" w:cs="Courier New"/>
          <w:color w:val="0000FF"/>
          <w:sz w:val="21"/>
          <w:szCs w:val="21"/>
          <w:lang w:val="en-US"/>
        </w:rPr>
        <w:t>None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, [</w:t>
      </w:r>
    </w:p>
    <w:p w14:paraId="0999ADFD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get_safe_str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row.get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'responsibilities'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)),</w:t>
      </w:r>
    </w:p>
    <w:p w14:paraId="67B47DF4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get_safe_str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row.get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'responsibilities.1'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))</w:t>
      </w:r>
    </w:p>
    <w:p w14:paraId="1250D894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    ])):</w:t>
      </w:r>
    </w:p>
    <w:p w14:paraId="42915E90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components.append</w:t>
      </w:r>
      <w:proofErr w:type="spellEnd"/>
      <w:proofErr w:type="gram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957F5B">
        <w:rPr>
          <w:rFonts w:ascii="Courier New" w:hAnsi="Courier New" w:cs="Courier New"/>
          <w:color w:val="0000FF"/>
          <w:sz w:val="21"/>
          <w:szCs w:val="21"/>
          <w:lang w:val="en-US"/>
        </w:rPr>
        <w:t>f</w:t>
      </w:r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"[RESPONSIBILITIES] 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{responsibilities}</w:t>
      </w:r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5DE58803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499FC2CA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957F5B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# 6. </w:t>
      </w:r>
      <w:r w:rsidRPr="00957F5B">
        <w:rPr>
          <w:rFonts w:ascii="Courier New" w:hAnsi="Courier New" w:cs="Courier New"/>
          <w:color w:val="008000"/>
          <w:sz w:val="21"/>
          <w:szCs w:val="21"/>
        </w:rPr>
        <w:t>Цель</w:t>
      </w:r>
    </w:p>
    <w:p w14:paraId="1100A836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957F5B">
        <w:rPr>
          <w:rFonts w:ascii="Courier New" w:hAnsi="Courier New" w:cs="Courier New"/>
          <w:color w:val="9723B4"/>
          <w:sz w:val="21"/>
          <w:szCs w:val="21"/>
          <w:lang w:val="en-US"/>
        </w:rPr>
        <w:t>if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career_</w:t>
      </w:r>
      <w:proofErr w:type="gram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goal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:</w:t>
      </w:r>
      <w:proofErr w:type="gram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= 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get_safe_str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row.get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proofErr w:type="spellStart"/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career_objective</w:t>
      </w:r>
      <w:proofErr w:type="spellEnd"/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)):</w:t>
      </w:r>
    </w:p>
    <w:p w14:paraId="6141D783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components.append</w:t>
      </w:r>
      <w:proofErr w:type="spellEnd"/>
      <w:proofErr w:type="gram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957F5B">
        <w:rPr>
          <w:rFonts w:ascii="Courier New" w:hAnsi="Courier New" w:cs="Courier New"/>
          <w:color w:val="0000FF"/>
          <w:sz w:val="21"/>
          <w:szCs w:val="21"/>
          <w:lang w:val="en-US"/>
        </w:rPr>
        <w:t>f</w:t>
      </w:r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"[CAREER_GOAL] 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{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career_goal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}</w:t>
      </w:r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35F5A9C3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2C7E6A45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957F5B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# </w:t>
      </w:r>
      <w:r w:rsidRPr="00957F5B">
        <w:rPr>
          <w:rFonts w:ascii="Courier New" w:hAnsi="Courier New" w:cs="Courier New"/>
          <w:color w:val="008000"/>
          <w:sz w:val="21"/>
          <w:szCs w:val="21"/>
        </w:rPr>
        <w:t>Собираем</w:t>
      </w:r>
      <w:r w:rsidRPr="00957F5B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r w:rsidRPr="00957F5B">
        <w:rPr>
          <w:rFonts w:ascii="Courier New" w:hAnsi="Courier New" w:cs="Courier New"/>
          <w:color w:val="008000"/>
          <w:sz w:val="21"/>
          <w:szCs w:val="21"/>
        </w:rPr>
        <w:t>итоговый</w:t>
      </w:r>
      <w:r w:rsidRPr="00957F5B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r w:rsidRPr="00957F5B">
        <w:rPr>
          <w:rFonts w:ascii="Courier New" w:hAnsi="Courier New" w:cs="Courier New"/>
          <w:color w:val="008000"/>
          <w:sz w:val="21"/>
          <w:szCs w:val="21"/>
        </w:rPr>
        <w:t>текст</w:t>
      </w:r>
    </w:p>
    <w:p w14:paraId="08BF9709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processed_text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'\</w:t>
      </w:r>
      <w:proofErr w:type="spellStart"/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n</w:t>
      </w:r>
      <w:proofErr w:type="gramStart"/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.join</w:t>
      </w:r>
      <w:proofErr w:type="spellEnd"/>
      <w:proofErr w:type="gram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(components)[:</w:t>
      </w:r>
      <w:r w:rsidRPr="00957F5B">
        <w:rPr>
          <w:rFonts w:ascii="Courier New" w:hAnsi="Courier New" w:cs="Courier New"/>
          <w:color w:val="116644"/>
          <w:sz w:val="21"/>
          <w:szCs w:val="21"/>
          <w:lang w:val="en-US"/>
        </w:rPr>
        <w:t>3000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]</w:t>
      </w:r>
    </w:p>
    <w:p w14:paraId="3911F010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957F5B">
        <w:rPr>
          <w:rFonts w:ascii="Courier New" w:hAnsi="Courier New" w:cs="Courier New"/>
          <w:color w:val="9723B4"/>
          <w:sz w:val="21"/>
          <w:szCs w:val="21"/>
          <w:lang w:val="en-US"/>
        </w:rPr>
        <w:t>return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re.sub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r</w:t>
      </w:r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'\s+'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' '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processed_text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).strip()</w:t>
      </w:r>
    </w:p>
    <w:p w14:paraId="00336DB5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50046EB4" w14:textId="77777777" w:rsidR="00957F5B" w:rsidRPr="00957F5B" w:rsidRDefault="00957F5B" w:rsidP="00383D50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vacancy_df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[</w:t>
      </w:r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proofErr w:type="spellStart"/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processed_text</w:t>
      </w:r>
      <w:proofErr w:type="spellEnd"/>
      <w:r w:rsidRPr="00957F5B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] = 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vacancy_</w:t>
      </w:r>
      <w:proofErr w:type="gram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df.apply</w:t>
      </w:r>
      <w:proofErr w:type="spellEnd"/>
      <w:proofErr w:type="gram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preprocess_vacancy</w:t>
      </w:r>
      <w:proofErr w:type="spellEnd"/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, axis=</w:t>
      </w:r>
      <w:r w:rsidRPr="00957F5B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957F5B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31EFCECC" w14:textId="77777777" w:rsidR="005A5848" w:rsidRPr="00957F5B" w:rsidRDefault="005A5848" w:rsidP="005A5848">
      <w:pPr>
        <w:pStyle w:val="1-"/>
        <w:rPr>
          <w:lang w:val="en-US"/>
        </w:rPr>
      </w:pPr>
    </w:p>
    <w:p w14:paraId="5316DA06" w14:textId="51013D76" w:rsidR="000C691F" w:rsidRDefault="00DA3548" w:rsidP="005B19FE">
      <w:pPr>
        <w:pStyle w:val="aff2"/>
        <w:rPr>
          <w:highlight w:val="green"/>
        </w:rPr>
      </w:pPr>
      <w:bookmarkStart w:id="45" w:name="_Toc102473385"/>
      <w:bookmarkStart w:id="46" w:name="_Toc199113471"/>
      <w:bookmarkStart w:id="47" w:name="_Toc199182811"/>
      <w:bookmarkStart w:id="48" w:name="_Toc199188529"/>
      <w:bookmarkStart w:id="49" w:name="_Toc199903425"/>
      <w:r w:rsidRPr="000C691F">
        <w:lastRenderedPageBreak/>
        <w:t>ПРИЛОЖЕНИЕ Б</w:t>
      </w:r>
      <w:bookmarkStart w:id="50" w:name="_Toc419300637"/>
      <w:bookmarkStart w:id="51" w:name="_Toc419322249"/>
      <w:bookmarkStart w:id="52" w:name="_Toc419495664"/>
      <w:bookmarkStart w:id="53" w:name="_Toc102473386"/>
      <w:bookmarkStart w:id="54" w:name="_Toc102673723"/>
      <w:bookmarkEnd w:id="45"/>
      <w:r w:rsidR="000C691F" w:rsidRPr="000C691F">
        <w:br/>
      </w:r>
      <w:bookmarkEnd w:id="46"/>
      <w:bookmarkEnd w:id="47"/>
      <w:bookmarkEnd w:id="48"/>
      <w:bookmarkEnd w:id="50"/>
      <w:bookmarkEnd w:id="51"/>
      <w:bookmarkEnd w:id="52"/>
      <w:bookmarkEnd w:id="53"/>
      <w:bookmarkEnd w:id="54"/>
      <w:r w:rsidR="00194835" w:rsidRPr="00B35AC4">
        <w:t>Генерация обучающих пар</w:t>
      </w:r>
      <w:bookmarkEnd w:id="49"/>
    </w:p>
    <w:p w14:paraId="0251C08B" w14:textId="77777777" w:rsidR="002A0188" w:rsidRDefault="002A0188" w:rsidP="00281FF3">
      <w:pPr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--------------------------------------------------</w:t>
      </w:r>
    </w:p>
    <w:p w14:paraId="15543AA3" w14:textId="77777777" w:rsidR="002A0188" w:rsidRDefault="002A0188" w:rsidP="00281FF3">
      <w:pPr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2. Генерация обучающих пар</w:t>
      </w:r>
    </w:p>
    <w:p w14:paraId="5B5A4426" w14:textId="77777777" w:rsidR="002A0188" w:rsidRDefault="002A0188" w:rsidP="00281FF3">
      <w:pPr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--------------------------------------------------</w:t>
      </w:r>
    </w:p>
    <w:p w14:paraId="30F55AD8" w14:textId="77777777" w:rsidR="002A0188" w:rsidRDefault="002A0188" w:rsidP="00281FF3">
      <w:pPr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4FAADFAB" w14:textId="77777777" w:rsidR="002A0188" w:rsidRDefault="002A0188" w:rsidP="00281FF3">
      <w:pPr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Инициализация семантического поиска</w:t>
      </w:r>
    </w:p>
    <w:p w14:paraId="69537CBC" w14:textId="77777777" w:rsidR="002A0188" w:rsidRPr="002A0188" w:rsidRDefault="002A0188" w:rsidP="00281FF3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encoder = </w:t>
      </w:r>
      <w:proofErr w:type="spell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SentenceTransformer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2A0188">
        <w:rPr>
          <w:rFonts w:ascii="Courier New" w:hAnsi="Courier New" w:cs="Courier New"/>
          <w:color w:val="A31515"/>
          <w:sz w:val="21"/>
          <w:szCs w:val="21"/>
          <w:lang w:val="en-US"/>
        </w:rPr>
        <w:t>'all-MiniLM-L6-v2'</w:t>
      </w: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).to(device)</w:t>
      </w:r>
    </w:p>
    <w:p w14:paraId="42E51B6D" w14:textId="77777777" w:rsidR="002A0188" w:rsidRPr="002A0188" w:rsidRDefault="002A0188" w:rsidP="00281FF3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resume_embeddings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encoder.encode</w:t>
      </w:r>
      <w:proofErr w:type="spellEnd"/>
      <w:proofErr w:type="gram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resume_df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[</w:t>
      </w:r>
      <w:r w:rsidRPr="002A0188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proofErr w:type="spellStart"/>
      <w:r w:rsidRPr="002A0188">
        <w:rPr>
          <w:rFonts w:ascii="Courier New" w:hAnsi="Courier New" w:cs="Courier New"/>
          <w:color w:val="A31515"/>
          <w:sz w:val="21"/>
          <w:szCs w:val="21"/>
          <w:lang w:val="en-US"/>
        </w:rPr>
        <w:t>processed_text</w:t>
      </w:r>
      <w:proofErr w:type="spellEnd"/>
      <w:r w:rsidRPr="002A0188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].</w:t>
      </w:r>
      <w:proofErr w:type="spell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tolist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(), </w:t>
      </w:r>
      <w:proofErr w:type="spell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show_progress_bar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2A0188">
        <w:rPr>
          <w:rFonts w:ascii="Courier New" w:hAnsi="Courier New" w:cs="Courier New"/>
          <w:color w:val="0000FF"/>
          <w:sz w:val="21"/>
          <w:szCs w:val="21"/>
          <w:lang w:val="en-US"/>
        </w:rPr>
        <w:t>True</w:t>
      </w: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6A5A0A59" w14:textId="77777777" w:rsidR="002A0188" w:rsidRPr="002A0188" w:rsidRDefault="002A0188" w:rsidP="00281FF3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vacancy_embeddings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encoder.encode</w:t>
      </w:r>
      <w:proofErr w:type="spellEnd"/>
      <w:proofErr w:type="gram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vacancy_df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[</w:t>
      </w:r>
      <w:r w:rsidRPr="002A0188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proofErr w:type="spellStart"/>
      <w:r w:rsidRPr="002A0188">
        <w:rPr>
          <w:rFonts w:ascii="Courier New" w:hAnsi="Courier New" w:cs="Courier New"/>
          <w:color w:val="A31515"/>
          <w:sz w:val="21"/>
          <w:szCs w:val="21"/>
          <w:lang w:val="en-US"/>
        </w:rPr>
        <w:t>processed_text</w:t>
      </w:r>
      <w:proofErr w:type="spellEnd"/>
      <w:r w:rsidRPr="002A0188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].</w:t>
      </w:r>
      <w:proofErr w:type="spell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tolist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(), </w:t>
      </w:r>
      <w:proofErr w:type="spell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show_progress_bar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2A0188">
        <w:rPr>
          <w:rFonts w:ascii="Courier New" w:hAnsi="Courier New" w:cs="Courier New"/>
          <w:color w:val="0000FF"/>
          <w:sz w:val="21"/>
          <w:szCs w:val="21"/>
          <w:lang w:val="en-US"/>
        </w:rPr>
        <w:t>True</w:t>
      </w: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2624C509" w14:textId="77777777" w:rsidR="002A0188" w:rsidRPr="0046460F" w:rsidRDefault="002A0188" w:rsidP="00281FF3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3B6C8407" w14:textId="029841E6" w:rsidR="002A0188" w:rsidRPr="002A0188" w:rsidRDefault="002A0188" w:rsidP="00281FF3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A0188">
        <w:rPr>
          <w:rFonts w:ascii="Courier New" w:hAnsi="Courier New" w:cs="Courier New"/>
          <w:color w:val="0000FF"/>
          <w:sz w:val="21"/>
          <w:szCs w:val="21"/>
          <w:lang w:val="en-US"/>
        </w:rPr>
        <w:t>def</w:t>
      </w: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2A0188">
        <w:rPr>
          <w:rFonts w:ascii="Courier New" w:hAnsi="Courier New" w:cs="Courier New"/>
          <w:color w:val="6A5221"/>
          <w:sz w:val="21"/>
          <w:szCs w:val="21"/>
          <w:lang w:val="en-US"/>
        </w:rPr>
        <w:t>generate_</w:t>
      </w:r>
      <w:proofErr w:type="gramStart"/>
      <w:r w:rsidRPr="002A0188">
        <w:rPr>
          <w:rFonts w:ascii="Courier New" w:hAnsi="Courier New" w:cs="Courier New"/>
          <w:color w:val="6A5221"/>
          <w:sz w:val="21"/>
          <w:szCs w:val="21"/>
          <w:lang w:val="en-US"/>
        </w:rPr>
        <w:t>pairs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2A0188">
        <w:rPr>
          <w:rFonts w:ascii="Courier New" w:hAnsi="Courier New" w:cs="Courier New"/>
          <w:color w:val="001080"/>
          <w:sz w:val="21"/>
          <w:szCs w:val="21"/>
          <w:lang w:val="en-US"/>
        </w:rPr>
        <w:t>resume_embeddings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2A0188">
        <w:rPr>
          <w:rFonts w:ascii="Courier New" w:hAnsi="Courier New" w:cs="Courier New"/>
          <w:color w:val="001080"/>
          <w:sz w:val="21"/>
          <w:szCs w:val="21"/>
          <w:lang w:val="en-US"/>
        </w:rPr>
        <w:t>vacancy_embeddings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2A0188">
        <w:rPr>
          <w:rFonts w:ascii="Courier New" w:hAnsi="Courier New" w:cs="Courier New"/>
          <w:color w:val="001080"/>
          <w:sz w:val="21"/>
          <w:szCs w:val="21"/>
          <w:lang w:val="en-US"/>
        </w:rPr>
        <w:t>k_pos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2A0188">
        <w:rPr>
          <w:rFonts w:ascii="Courier New" w:hAnsi="Courier New" w:cs="Courier New"/>
          <w:color w:val="116644"/>
          <w:sz w:val="21"/>
          <w:szCs w:val="21"/>
          <w:lang w:val="en-US"/>
        </w:rPr>
        <w:t>4</w:t>
      </w: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2A0188">
        <w:rPr>
          <w:rFonts w:ascii="Courier New" w:hAnsi="Courier New" w:cs="Courier New"/>
          <w:color w:val="001080"/>
          <w:sz w:val="21"/>
          <w:szCs w:val="21"/>
          <w:lang w:val="en-US"/>
        </w:rPr>
        <w:t>k_neg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2A0188">
        <w:rPr>
          <w:rFonts w:ascii="Courier New" w:hAnsi="Courier New" w:cs="Courier New"/>
          <w:color w:val="116644"/>
          <w:sz w:val="21"/>
          <w:szCs w:val="21"/>
          <w:lang w:val="en-US"/>
        </w:rPr>
        <w:t>4</w:t>
      </w: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2A0188">
        <w:rPr>
          <w:rFonts w:ascii="Courier New" w:hAnsi="Courier New" w:cs="Courier New"/>
          <w:color w:val="001080"/>
          <w:sz w:val="21"/>
          <w:szCs w:val="21"/>
          <w:lang w:val="en-US"/>
        </w:rPr>
        <w:t>k_hard_neg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2A0188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4D11DBCE" w14:textId="77777777" w:rsidR="002A0188" w:rsidRPr="002A0188" w:rsidRDefault="002A0188" w:rsidP="00281FF3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    pairs = []</w:t>
      </w:r>
    </w:p>
    <w:p w14:paraId="412A50D1" w14:textId="77777777" w:rsidR="002A0188" w:rsidRPr="002A0188" w:rsidRDefault="002A0188" w:rsidP="00281FF3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0F6B39BF" w14:textId="77777777" w:rsidR="002A0188" w:rsidRPr="002A0188" w:rsidRDefault="002A0188" w:rsidP="00281FF3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2A0188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# </w:t>
      </w:r>
      <w:r>
        <w:rPr>
          <w:rFonts w:ascii="Courier New" w:hAnsi="Courier New" w:cs="Courier New"/>
          <w:color w:val="008000"/>
          <w:sz w:val="21"/>
          <w:szCs w:val="21"/>
        </w:rPr>
        <w:t>Создаем</w:t>
      </w:r>
      <w:r w:rsidRPr="002A0188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индекс</w:t>
      </w:r>
      <w:r w:rsidRPr="002A0188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для</w:t>
      </w:r>
      <w:r w:rsidRPr="002A0188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вакансий</w:t>
      </w:r>
    </w:p>
    <w:p w14:paraId="1F93035E" w14:textId="77777777" w:rsidR="002A0188" w:rsidRPr="002A0188" w:rsidRDefault="002A0188" w:rsidP="00281FF3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spell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vacancy_index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faiss.IndexFlatIP</w:t>
      </w:r>
      <w:proofErr w:type="spellEnd"/>
      <w:proofErr w:type="gram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resume_embeddings.shape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[</w:t>
      </w:r>
      <w:r w:rsidRPr="002A0188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])</w:t>
      </w:r>
    </w:p>
    <w:p w14:paraId="65F502B7" w14:textId="77777777" w:rsidR="002A0188" w:rsidRPr="002A0188" w:rsidRDefault="002A0188" w:rsidP="00281FF3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spell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vacancy_index.add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vacancy_embeddings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037610F5" w14:textId="77777777" w:rsidR="002A0188" w:rsidRPr="002A0188" w:rsidRDefault="002A0188" w:rsidP="00281FF3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63753EC0" w14:textId="77777777" w:rsidR="002A0188" w:rsidRDefault="002A0188" w:rsidP="00281FF3">
      <w:pPr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Создаем индекс для резюме (для поиска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hard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negatives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>)</w:t>
      </w:r>
    </w:p>
    <w:p w14:paraId="23F52AFC" w14:textId="77777777" w:rsidR="002A0188" w:rsidRPr="002A0188" w:rsidRDefault="002A0188" w:rsidP="00281FF3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resume_index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faiss.IndexFlatIP</w:t>
      </w:r>
      <w:proofErr w:type="spellEnd"/>
      <w:proofErr w:type="gram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resume_embeddings.shape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[</w:t>
      </w:r>
      <w:r w:rsidRPr="002A0188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])</w:t>
      </w:r>
    </w:p>
    <w:p w14:paraId="0F7EDA38" w14:textId="77777777" w:rsidR="002A0188" w:rsidRPr="002A0188" w:rsidRDefault="002A0188" w:rsidP="00281FF3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spell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resume_index.add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resume_embeddings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10865390" w14:textId="77777777" w:rsidR="002A0188" w:rsidRPr="002A0188" w:rsidRDefault="002A0188" w:rsidP="00281FF3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0C407E27" w14:textId="77777777" w:rsidR="002A0188" w:rsidRPr="002A0188" w:rsidRDefault="002A0188" w:rsidP="00281FF3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2A0188">
        <w:rPr>
          <w:rFonts w:ascii="Courier New" w:hAnsi="Courier New" w:cs="Courier New"/>
          <w:color w:val="9723B4"/>
          <w:sz w:val="21"/>
          <w:szCs w:val="21"/>
          <w:lang w:val="en-US"/>
        </w:rPr>
        <w:t>for</w:t>
      </w: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i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res_emb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2A0188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2A0188">
        <w:rPr>
          <w:rFonts w:ascii="Courier New" w:hAnsi="Courier New" w:cs="Courier New"/>
          <w:color w:val="6A5221"/>
          <w:sz w:val="21"/>
          <w:szCs w:val="21"/>
          <w:lang w:val="en-US"/>
        </w:rPr>
        <w:t>enumerate</w:t>
      </w: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tqdm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resume_embeddings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)):</w:t>
      </w:r>
    </w:p>
    <w:p w14:paraId="2134528C" w14:textId="0F4953F2" w:rsidR="002A0188" w:rsidRDefault="002A0188" w:rsidP="00281FF3">
      <w:pPr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 </w:t>
      </w:r>
      <w:r w:rsidRPr="00FA455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 </w:t>
      </w:r>
      <w:r w:rsidRPr="00FA455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 </w:t>
      </w:r>
      <w:r w:rsidRPr="00FA455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 </w:t>
      </w:r>
      <w:r w:rsidRPr="00FA455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# Положительные пары (семантически близкие вакансии)</w:t>
      </w:r>
    </w:p>
    <w:p w14:paraId="6F4F770F" w14:textId="77777777" w:rsidR="002A0188" w:rsidRPr="002A0188" w:rsidRDefault="002A0188" w:rsidP="00281FF3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_, </w:t>
      </w:r>
      <w:proofErr w:type="spell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pos_indices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vacancy_</w:t>
      </w:r>
      <w:proofErr w:type="gram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index.search</w:t>
      </w:r>
      <w:proofErr w:type="spellEnd"/>
      <w:proofErr w:type="gram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np.array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([</w:t>
      </w:r>
      <w:proofErr w:type="spell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res_emb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]), k=</w:t>
      </w:r>
      <w:proofErr w:type="spell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k_pos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+ </w:t>
      </w:r>
      <w:r w:rsidRPr="002A0188">
        <w:rPr>
          <w:rFonts w:ascii="Courier New" w:hAnsi="Courier New" w:cs="Courier New"/>
          <w:color w:val="116644"/>
          <w:sz w:val="21"/>
          <w:szCs w:val="21"/>
          <w:lang w:val="en-US"/>
        </w:rPr>
        <w:t>5</w:t>
      </w: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56976F1D" w14:textId="13E1F914" w:rsidR="002A0188" w:rsidRPr="002A0188" w:rsidRDefault="002A0188" w:rsidP="00281FF3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2578BAF9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        </w:t>
      </w:r>
      <w:proofErr w:type="spellStart"/>
      <w:r w:rsidRPr="2578BAF9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pos_indices</w:t>
      </w:r>
      <w:proofErr w:type="spellEnd"/>
      <w:r w:rsidRPr="2578BAF9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= [</w:t>
      </w:r>
      <w:proofErr w:type="spellStart"/>
      <w:r w:rsidRPr="2578BAF9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idx</w:t>
      </w:r>
      <w:proofErr w:type="spellEnd"/>
      <w:r w:rsidRPr="2578BAF9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2578BAF9">
        <w:rPr>
          <w:rFonts w:ascii="Courier New" w:hAnsi="Courier New" w:cs="Courier New"/>
          <w:color w:val="9723B4"/>
          <w:sz w:val="21"/>
          <w:szCs w:val="21"/>
          <w:lang w:val="en-US"/>
        </w:rPr>
        <w:t>for</w:t>
      </w:r>
      <w:r w:rsidRPr="2578BAF9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2578BAF9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idx</w:t>
      </w:r>
      <w:proofErr w:type="spellEnd"/>
      <w:r w:rsidRPr="2578BAF9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2578BAF9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2578BAF9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2578BAF9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pos_</w:t>
      </w:r>
      <w:proofErr w:type="gramStart"/>
      <w:r w:rsidRPr="2578BAF9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indices</w:t>
      </w:r>
      <w:proofErr w:type="spellEnd"/>
      <w:r w:rsidRPr="2578BAF9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[</w:t>
      </w:r>
      <w:proofErr w:type="gramEnd"/>
      <w:r w:rsidRPr="2578BAF9">
        <w:rPr>
          <w:rFonts w:ascii="Courier New" w:hAnsi="Courier New" w:cs="Courier New"/>
          <w:color w:val="116644"/>
          <w:sz w:val="21"/>
          <w:szCs w:val="21"/>
          <w:lang w:val="en-US"/>
        </w:rPr>
        <w:t>0</w:t>
      </w:r>
      <w:r w:rsidRPr="2578BAF9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] </w:t>
      </w:r>
      <w:r w:rsidRPr="2578BAF9">
        <w:rPr>
          <w:rFonts w:ascii="Courier New" w:hAnsi="Courier New" w:cs="Courier New"/>
          <w:color w:val="9723B4"/>
          <w:sz w:val="21"/>
          <w:szCs w:val="21"/>
          <w:lang w:val="en-US"/>
        </w:rPr>
        <w:t>if</w:t>
      </w:r>
      <w:r w:rsidRPr="2578BAF9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2578BAF9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idx</w:t>
      </w:r>
      <w:proofErr w:type="spellEnd"/>
      <w:r w:rsidRPr="2578BAF9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&lt; </w:t>
      </w:r>
      <w:proofErr w:type="spellStart"/>
      <w:r w:rsidRPr="2578BAF9">
        <w:rPr>
          <w:rFonts w:ascii="Courier New" w:hAnsi="Courier New" w:cs="Courier New"/>
          <w:color w:val="6A5221"/>
          <w:sz w:val="21"/>
          <w:szCs w:val="21"/>
          <w:lang w:val="en-US"/>
        </w:rPr>
        <w:t>len</w:t>
      </w:r>
      <w:proofErr w:type="spellEnd"/>
      <w:r w:rsidRPr="2578BAF9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(</w:t>
      </w:r>
      <w:proofErr w:type="spellStart"/>
      <w:r w:rsidRPr="2578BAF9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vacancy_embeddings</w:t>
      </w:r>
      <w:proofErr w:type="spellEnd"/>
      <w:r w:rsidRPr="2578BAF9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)][:</w:t>
      </w:r>
      <w:proofErr w:type="spellStart"/>
      <w:r w:rsidRPr="2578BAF9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k_pos</w:t>
      </w:r>
      <w:proofErr w:type="spellEnd"/>
      <w:r w:rsidRPr="2578BAF9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]</w:t>
      </w:r>
    </w:p>
    <w:p w14:paraId="0A8E7E56" w14:textId="77777777" w:rsidR="002A0188" w:rsidRPr="002A0188" w:rsidRDefault="002A0188" w:rsidP="00281FF3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179151B5" w14:textId="38DE456B" w:rsidR="002A0188" w:rsidRPr="007F2B9D" w:rsidRDefault="002A0188" w:rsidP="00281FF3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 </w:t>
      </w:r>
      <w:r w:rsidRPr="0046460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 </w:t>
      </w:r>
      <w:r w:rsidRPr="0046460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 </w:t>
      </w:r>
      <w:r w:rsidRPr="0046460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 </w:t>
      </w:r>
      <w:r w:rsidRPr="0046460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7F2B9D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# Hard negatives </w:t>
      </w:r>
    </w:p>
    <w:p w14:paraId="3CF84387" w14:textId="77777777" w:rsidR="002A0188" w:rsidRPr="002A0188" w:rsidRDefault="002A0188" w:rsidP="00281FF3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B4E5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_, </w:t>
      </w:r>
      <w:proofErr w:type="spell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hard_neg_indices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vacancy_</w:t>
      </w:r>
      <w:proofErr w:type="gram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index.search</w:t>
      </w:r>
      <w:proofErr w:type="spellEnd"/>
      <w:proofErr w:type="gram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np.array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([</w:t>
      </w:r>
      <w:proofErr w:type="spell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res_emb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]), k=</w:t>
      </w:r>
      <w:proofErr w:type="spell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k_pos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+ </w:t>
      </w:r>
      <w:proofErr w:type="spell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k_hard_neg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+ </w:t>
      </w:r>
      <w:r w:rsidRPr="002A0188">
        <w:rPr>
          <w:rFonts w:ascii="Courier New" w:hAnsi="Courier New" w:cs="Courier New"/>
          <w:color w:val="116644"/>
          <w:sz w:val="21"/>
          <w:szCs w:val="21"/>
          <w:lang w:val="en-US"/>
        </w:rPr>
        <w:t>5</w:t>
      </w: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1B43636B" w14:textId="77777777" w:rsidR="002A0188" w:rsidRPr="002A0188" w:rsidRDefault="002A0188" w:rsidP="00281FF3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hard_neg_indices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[</w:t>
      </w:r>
      <w:proofErr w:type="spell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idx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2A0188">
        <w:rPr>
          <w:rFonts w:ascii="Courier New" w:hAnsi="Courier New" w:cs="Courier New"/>
          <w:color w:val="9723B4"/>
          <w:sz w:val="21"/>
          <w:szCs w:val="21"/>
          <w:lang w:val="en-US"/>
        </w:rPr>
        <w:t>for</w:t>
      </w: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idx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2A0188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hard_neg_</w:t>
      </w:r>
      <w:proofErr w:type="gram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indices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[</w:t>
      </w:r>
      <w:proofErr w:type="gramEnd"/>
      <w:r w:rsidRPr="002A0188">
        <w:rPr>
          <w:rFonts w:ascii="Courier New" w:hAnsi="Courier New" w:cs="Courier New"/>
          <w:color w:val="116644"/>
          <w:sz w:val="21"/>
          <w:szCs w:val="21"/>
          <w:lang w:val="en-US"/>
        </w:rPr>
        <w:t>0</w:t>
      </w: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]</w:t>
      </w:r>
    </w:p>
    <w:p w14:paraId="0349BD64" w14:textId="77777777" w:rsidR="002A0188" w:rsidRPr="002A0188" w:rsidRDefault="002A0188" w:rsidP="00281FF3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2578BAF9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                           </w:t>
      </w:r>
      <w:r w:rsidRPr="2578BAF9">
        <w:rPr>
          <w:rFonts w:ascii="Courier New" w:hAnsi="Courier New" w:cs="Courier New"/>
          <w:color w:val="9723B4"/>
          <w:sz w:val="21"/>
          <w:szCs w:val="21"/>
          <w:lang w:val="en-US"/>
        </w:rPr>
        <w:t>if</w:t>
      </w:r>
      <w:r w:rsidRPr="2578BAF9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2578BAF9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idx</w:t>
      </w:r>
      <w:proofErr w:type="spellEnd"/>
      <w:r w:rsidRPr="2578BAF9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2578BAF9">
        <w:rPr>
          <w:rFonts w:ascii="Courier New" w:hAnsi="Courier New" w:cs="Courier New"/>
          <w:color w:val="0000FF"/>
          <w:sz w:val="21"/>
          <w:szCs w:val="21"/>
          <w:lang w:val="en-US"/>
        </w:rPr>
        <w:t>not</w:t>
      </w:r>
      <w:r w:rsidRPr="2578BAF9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2578BAF9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2578BAF9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2578BAF9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pos_indices</w:t>
      </w:r>
      <w:proofErr w:type="spellEnd"/>
      <w:r w:rsidRPr="2578BAF9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2578BAF9">
        <w:rPr>
          <w:rFonts w:ascii="Courier New" w:hAnsi="Courier New" w:cs="Courier New"/>
          <w:color w:val="0000FF"/>
          <w:sz w:val="21"/>
          <w:szCs w:val="21"/>
          <w:lang w:val="en-US"/>
        </w:rPr>
        <w:t>and</w:t>
      </w:r>
      <w:r w:rsidRPr="2578BAF9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2578BAF9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idx</w:t>
      </w:r>
      <w:proofErr w:type="spellEnd"/>
      <w:r w:rsidRPr="2578BAF9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&lt; </w:t>
      </w:r>
      <w:proofErr w:type="spellStart"/>
      <w:r w:rsidRPr="2578BAF9">
        <w:rPr>
          <w:rFonts w:ascii="Courier New" w:hAnsi="Courier New" w:cs="Courier New"/>
          <w:color w:val="6A5221"/>
          <w:sz w:val="21"/>
          <w:szCs w:val="21"/>
          <w:lang w:val="en-US"/>
        </w:rPr>
        <w:t>len</w:t>
      </w:r>
      <w:proofErr w:type="spellEnd"/>
      <w:r w:rsidRPr="2578BAF9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(</w:t>
      </w:r>
      <w:proofErr w:type="spellStart"/>
      <w:r w:rsidRPr="2578BAF9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vacancy_embeddings</w:t>
      </w:r>
      <w:proofErr w:type="spellEnd"/>
      <w:proofErr w:type="gramStart"/>
      <w:r w:rsidRPr="2578BAF9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)][</w:t>
      </w:r>
      <w:proofErr w:type="gramEnd"/>
      <w:r w:rsidRPr="2578BAF9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:</w:t>
      </w:r>
      <w:proofErr w:type="spellStart"/>
      <w:r w:rsidRPr="2578BAF9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k_hard_neg</w:t>
      </w:r>
      <w:proofErr w:type="spellEnd"/>
      <w:r w:rsidRPr="2578BAF9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]</w:t>
      </w:r>
    </w:p>
    <w:p w14:paraId="3EF35DAD" w14:textId="77777777" w:rsidR="002A0188" w:rsidRPr="002A0188" w:rsidRDefault="002A0188" w:rsidP="00281FF3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195D801B" w14:textId="7FBA99CD" w:rsidR="002A0188" w:rsidRDefault="002A0188" w:rsidP="00281FF3">
      <w:pPr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 </w:t>
      </w:r>
      <w:r w:rsidRPr="0046460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 </w:t>
      </w:r>
      <w:r w:rsidRPr="0046460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 </w:t>
      </w:r>
      <w:r w:rsidRPr="0046460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 </w:t>
      </w:r>
      <w:r w:rsidRPr="0046460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# Случайные негативы из другой профессиональной области</w:t>
      </w:r>
    </w:p>
    <w:p w14:paraId="33085683" w14:textId="77777777" w:rsidR="002A0188" w:rsidRPr="002A0188" w:rsidRDefault="002A0188" w:rsidP="00281FF3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other_profession_indices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find_different_</w:t>
      </w:r>
      <w:proofErr w:type="gram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profession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</w:p>
    <w:p w14:paraId="61EBBD19" w14:textId="77777777" w:rsidR="002A0188" w:rsidRPr="002A0188" w:rsidRDefault="002A0188" w:rsidP="00281FF3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i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resume_embeddings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vacancy_embeddings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k_neg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resume_index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vacancy_index</w:t>
      </w:r>
      <w:proofErr w:type="spellEnd"/>
    </w:p>
    <w:p w14:paraId="2BC25C4C" w14:textId="77777777" w:rsidR="002A0188" w:rsidRPr="007F2B9D" w:rsidRDefault="002A0188" w:rsidP="00281FF3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7F2B9D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5A5B9EE2" w14:textId="77777777" w:rsidR="002A0188" w:rsidRPr="007F2B9D" w:rsidRDefault="002A0188" w:rsidP="00281FF3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07EB24B0" w14:textId="77777777" w:rsidR="002A0188" w:rsidRPr="002A0188" w:rsidRDefault="002A0188" w:rsidP="00281FF3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7F2B9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2A0188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# </w:t>
      </w:r>
      <w:r>
        <w:rPr>
          <w:rFonts w:ascii="Courier New" w:hAnsi="Courier New" w:cs="Courier New"/>
          <w:color w:val="008000"/>
          <w:sz w:val="21"/>
          <w:szCs w:val="21"/>
        </w:rPr>
        <w:t>Формируем</w:t>
      </w:r>
      <w:r w:rsidRPr="002A0188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все</w:t>
      </w:r>
      <w:r w:rsidRPr="002A0188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пары</w:t>
      </w:r>
    </w:p>
    <w:p w14:paraId="62EB2C95" w14:textId="77777777" w:rsidR="002A0188" w:rsidRPr="002A0188" w:rsidRDefault="002A0188" w:rsidP="00281FF3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pairs.extend</w:t>
      </w:r>
      <w:proofErr w:type="spellEnd"/>
      <w:proofErr w:type="gram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([(</w:t>
      </w:r>
      <w:proofErr w:type="spell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i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2A0188">
        <w:rPr>
          <w:rFonts w:ascii="Courier New" w:hAnsi="Courier New" w:cs="Courier New"/>
          <w:color w:val="257693"/>
          <w:sz w:val="21"/>
          <w:szCs w:val="21"/>
          <w:lang w:val="en-US"/>
        </w:rPr>
        <w:t>int</w:t>
      </w: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(j), </w:t>
      </w:r>
      <w:r w:rsidRPr="002A0188">
        <w:rPr>
          <w:rFonts w:ascii="Courier New" w:hAnsi="Courier New" w:cs="Courier New"/>
          <w:color w:val="116644"/>
          <w:sz w:val="21"/>
          <w:szCs w:val="21"/>
          <w:lang w:val="en-US"/>
        </w:rPr>
        <w:t>1.0</w:t>
      </w: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 </w:t>
      </w:r>
      <w:r w:rsidRPr="002A0188">
        <w:rPr>
          <w:rFonts w:ascii="Courier New" w:hAnsi="Courier New" w:cs="Courier New"/>
          <w:color w:val="9723B4"/>
          <w:sz w:val="21"/>
          <w:szCs w:val="21"/>
          <w:lang w:val="en-US"/>
        </w:rPr>
        <w:t>for</w:t>
      </w: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j </w:t>
      </w:r>
      <w:r w:rsidRPr="002A0188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pos_indices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])</w:t>
      </w:r>
    </w:p>
    <w:p w14:paraId="731A3641" w14:textId="77777777" w:rsidR="002A0188" w:rsidRPr="002A0188" w:rsidRDefault="002A0188" w:rsidP="00281FF3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pairs.extend</w:t>
      </w:r>
      <w:proofErr w:type="spellEnd"/>
      <w:proofErr w:type="gram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([(</w:t>
      </w:r>
      <w:proofErr w:type="spell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i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2A0188">
        <w:rPr>
          <w:rFonts w:ascii="Courier New" w:hAnsi="Courier New" w:cs="Courier New"/>
          <w:color w:val="257693"/>
          <w:sz w:val="21"/>
          <w:szCs w:val="21"/>
          <w:lang w:val="en-US"/>
        </w:rPr>
        <w:t>int</w:t>
      </w: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(j), </w:t>
      </w:r>
      <w:r w:rsidRPr="002A0188">
        <w:rPr>
          <w:rFonts w:ascii="Courier New" w:hAnsi="Courier New" w:cs="Courier New"/>
          <w:color w:val="116644"/>
          <w:sz w:val="21"/>
          <w:szCs w:val="21"/>
          <w:lang w:val="en-US"/>
        </w:rPr>
        <w:t>0.0</w:t>
      </w: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 </w:t>
      </w:r>
      <w:r w:rsidRPr="002A0188">
        <w:rPr>
          <w:rFonts w:ascii="Courier New" w:hAnsi="Courier New" w:cs="Courier New"/>
          <w:color w:val="9723B4"/>
          <w:sz w:val="21"/>
          <w:szCs w:val="21"/>
          <w:lang w:val="en-US"/>
        </w:rPr>
        <w:t>for</w:t>
      </w: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j </w:t>
      </w:r>
      <w:r w:rsidRPr="002A0188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hard_neg_indices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])</w:t>
      </w:r>
    </w:p>
    <w:p w14:paraId="4FA04B8E" w14:textId="77777777" w:rsidR="002A0188" w:rsidRPr="002A0188" w:rsidRDefault="002A0188" w:rsidP="00281FF3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pairs.extend</w:t>
      </w:r>
      <w:proofErr w:type="spellEnd"/>
      <w:proofErr w:type="gram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([(</w:t>
      </w:r>
      <w:proofErr w:type="spell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i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2A0188">
        <w:rPr>
          <w:rFonts w:ascii="Courier New" w:hAnsi="Courier New" w:cs="Courier New"/>
          <w:color w:val="257693"/>
          <w:sz w:val="21"/>
          <w:szCs w:val="21"/>
          <w:lang w:val="en-US"/>
        </w:rPr>
        <w:t>int</w:t>
      </w: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(j), </w:t>
      </w:r>
      <w:r w:rsidRPr="002A0188">
        <w:rPr>
          <w:rFonts w:ascii="Courier New" w:hAnsi="Courier New" w:cs="Courier New"/>
          <w:color w:val="116644"/>
          <w:sz w:val="21"/>
          <w:szCs w:val="21"/>
          <w:lang w:val="en-US"/>
        </w:rPr>
        <w:t>0.0</w:t>
      </w: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 </w:t>
      </w:r>
      <w:r w:rsidRPr="002A0188">
        <w:rPr>
          <w:rFonts w:ascii="Courier New" w:hAnsi="Courier New" w:cs="Courier New"/>
          <w:color w:val="9723B4"/>
          <w:sz w:val="21"/>
          <w:szCs w:val="21"/>
          <w:lang w:val="en-US"/>
        </w:rPr>
        <w:t>for</w:t>
      </w: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j </w:t>
      </w:r>
      <w:r w:rsidRPr="002A0188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other_profession_indices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])</w:t>
      </w:r>
    </w:p>
    <w:p w14:paraId="537F6ECF" w14:textId="77777777" w:rsidR="002A0188" w:rsidRPr="002A0188" w:rsidRDefault="002A0188" w:rsidP="00281FF3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5ACAEE70" w14:textId="77777777" w:rsidR="002A0188" w:rsidRPr="002A0188" w:rsidRDefault="002A0188" w:rsidP="00281FF3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2A0188">
        <w:rPr>
          <w:rFonts w:ascii="Courier New" w:hAnsi="Courier New" w:cs="Courier New"/>
          <w:color w:val="9723B4"/>
          <w:sz w:val="21"/>
          <w:szCs w:val="21"/>
          <w:lang w:val="en-US"/>
        </w:rPr>
        <w:t>return</w:t>
      </w: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pd.DataFrame</w:t>
      </w:r>
      <w:proofErr w:type="spellEnd"/>
      <w:proofErr w:type="gram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(pairs, columns=[</w:t>
      </w:r>
      <w:r w:rsidRPr="002A0188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proofErr w:type="spellStart"/>
      <w:r w:rsidRPr="002A0188">
        <w:rPr>
          <w:rFonts w:ascii="Courier New" w:hAnsi="Courier New" w:cs="Courier New"/>
          <w:color w:val="A31515"/>
          <w:sz w:val="21"/>
          <w:szCs w:val="21"/>
          <w:lang w:val="en-US"/>
        </w:rPr>
        <w:t>resume_idx</w:t>
      </w:r>
      <w:proofErr w:type="spellEnd"/>
      <w:r w:rsidRPr="002A0188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2A0188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proofErr w:type="spellStart"/>
      <w:r w:rsidRPr="002A0188">
        <w:rPr>
          <w:rFonts w:ascii="Courier New" w:hAnsi="Courier New" w:cs="Courier New"/>
          <w:color w:val="A31515"/>
          <w:sz w:val="21"/>
          <w:szCs w:val="21"/>
          <w:lang w:val="en-US"/>
        </w:rPr>
        <w:t>vacancy_idx</w:t>
      </w:r>
      <w:proofErr w:type="spellEnd"/>
      <w:r w:rsidRPr="002A0188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2A0188">
        <w:rPr>
          <w:rFonts w:ascii="Courier New" w:hAnsi="Courier New" w:cs="Courier New"/>
          <w:color w:val="A31515"/>
          <w:sz w:val="21"/>
          <w:szCs w:val="21"/>
          <w:lang w:val="en-US"/>
        </w:rPr>
        <w:t>'label'</w:t>
      </w: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])</w:t>
      </w:r>
    </w:p>
    <w:p w14:paraId="362A2677" w14:textId="77777777" w:rsidR="002A0188" w:rsidRPr="002A0188" w:rsidRDefault="002A0188" w:rsidP="00281FF3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7FDF6988" w14:textId="444CA24D" w:rsidR="002A0188" w:rsidRPr="0046460F" w:rsidRDefault="002A0188" w:rsidP="00412C63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A0188">
        <w:rPr>
          <w:rFonts w:ascii="Courier New" w:hAnsi="Courier New" w:cs="Courier New"/>
          <w:color w:val="0000FF"/>
          <w:sz w:val="21"/>
          <w:szCs w:val="21"/>
          <w:lang w:val="en-US"/>
        </w:rPr>
        <w:t>def</w:t>
      </w: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2A0188">
        <w:rPr>
          <w:rFonts w:ascii="Courier New" w:hAnsi="Courier New" w:cs="Courier New"/>
          <w:color w:val="6A5221"/>
          <w:sz w:val="21"/>
          <w:szCs w:val="21"/>
          <w:lang w:val="en-US"/>
        </w:rPr>
        <w:t>find_different_</w:t>
      </w:r>
      <w:proofErr w:type="gramStart"/>
      <w:r w:rsidRPr="002A0188">
        <w:rPr>
          <w:rFonts w:ascii="Courier New" w:hAnsi="Courier New" w:cs="Courier New"/>
          <w:color w:val="6A5221"/>
          <w:sz w:val="21"/>
          <w:szCs w:val="21"/>
          <w:lang w:val="en-US"/>
        </w:rPr>
        <w:t>profession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2A0188">
        <w:rPr>
          <w:rFonts w:ascii="Courier New" w:hAnsi="Courier New" w:cs="Courier New"/>
          <w:color w:val="001080"/>
          <w:sz w:val="21"/>
          <w:szCs w:val="21"/>
          <w:lang w:val="en-US"/>
        </w:rPr>
        <w:t>resume_idx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2A0188">
        <w:rPr>
          <w:rFonts w:ascii="Courier New" w:hAnsi="Courier New" w:cs="Courier New"/>
          <w:color w:val="001080"/>
          <w:sz w:val="21"/>
          <w:szCs w:val="21"/>
          <w:lang w:val="en-US"/>
        </w:rPr>
        <w:t>resume_embeddings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2A0188">
        <w:rPr>
          <w:rFonts w:ascii="Courier New" w:hAnsi="Courier New" w:cs="Courier New"/>
          <w:color w:val="001080"/>
          <w:sz w:val="21"/>
          <w:szCs w:val="21"/>
          <w:lang w:val="en-US"/>
        </w:rPr>
        <w:t>vacancy_embeddings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2A0188">
        <w:rPr>
          <w:rFonts w:ascii="Courier New" w:hAnsi="Courier New" w:cs="Courier New"/>
          <w:color w:val="001080"/>
          <w:sz w:val="21"/>
          <w:szCs w:val="21"/>
          <w:lang w:val="en-US"/>
        </w:rPr>
        <w:t>k</w:t>
      </w: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2A0188">
        <w:rPr>
          <w:rFonts w:ascii="Courier New" w:hAnsi="Courier New" w:cs="Courier New"/>
          <w:color w:val="001080"/>
          <w:sz w:val="21"/>
          <w:szCs w:val="21"/>
          <w:lang w:val="en-US"/>
        </w:rPr>
        <w:t>resume_index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2A0188">
        <w:rPr>
          <w:rFonts w:ascii="Courier New" w:hAnsi="Courier New" w:cs="Courier New"/>
          <w:color w:val="001080"/>
          <w:sz w:val="21"/>
          <w:szCs w:val="21"/>
          <w:lang w:val="en-US"/>
        </w:rPr>
        <w:t>vacancy_index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38E073F4" w14:textId="0377CEC6" w:rsidR="002A0188" w:rsidRPr="007F2B9D" w:rsidRDefault="002A0188" w:rsidP="00281FF3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46460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7F2B9D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# </w:t>
      </w:r>
      <w:r>
        <w:rPr>
          <w:rFonts w:ascii="Courier New" w:hAnsi="Courier New" w:cs="Courier New"/>
          <w:color w:val="008000"/>
          <w:sz w:val="21"/>
          <w:szCs w:val="21"/>
        </w:rPr>
        <w:t>Находим</w:t>
      </w:r>
      <w:r w:rsidRPr="007F2B9D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ближайшие</w:t>
      </w:r>
      <w:r w:rsidRPr="007F2B9D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резюме</w:t>
      </w:r>
      <w:r w:rsidRPr="007F2B9D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к</w:t>
      </w:r>
      <w:r w:rsidRPr="007F2B9D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текущему</w:t>
      </w:r>
    </w:p>
    <w:p w14:paraId="15CD20B3" w14:textId="77777777" w:rsidR="002A0188" w:rsidRPr="002A0188" w:rsidRDefault="002A0188" w:rsidP="00281FF3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 </w:t>
      </w:r>
      <w:r w:rsidRPr="007F2B9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 </w:t>
      </w:r>
      <w:r w:rsidRPr="007F2B9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_, </w:t>
      </w:r>
      <w:proofErr w:type="spell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similar_resumes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resume_</w:t>
      </w:r>
      <w:proofErr w:type="gram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index.search</w:t>
      </w:r>
      <w:proofErr w:type="spellEnd"/>
      <w:proofErr w:type="gram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resume_embeddings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[resume_idx:resume_idx+</w:t>
      </w:r>
      <w:r w:rsidRPr="002A0188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], </w:t>
      </w:r>
      <w:r w:rsidRPr="002A0188">
        <w:rPr>
          <w:rFonts w:ascii="Courier New" w:hAnsi="Courier New" w:cs="Courier New"/>
          <w:color w:val="116644"/>
          <w:sz w:val="21"/>
          <w:szCs w:val="21"/>
          <w:lang w:val="en-US"/>
        </w:rPr>
        <w:t>10</w:t>
      </w: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796C2A52" w14:textId="77777777" w:rsidR="002A0188" w:rsidRPr="002A0188" w:rsidRDefault="002A0188" w:rsidP="00281FF3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45A08DF1" w14:textId="3758FB6E" w:rsidR="002A0188" w:rsidRDefault="002A0188" w:rsidP="00281FF3">
      <w:pPr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 </w:t>
      </w:r>
      <w:r w:rsidRPr="0046460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 </w:t>
      </w:r>
      <w:r w:rsidRPr="0046460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# Собираем все вакансии, подходящие этим резюме</w:t>
      </w:r>
    </w:p>
    <w:p w14:paraId="3B721DA9" w14:textId="77777777" w:rsidR="002A0188" w:rsidRPr="002A0188" w:rsidRDefault="002A0188" w:rsidP="00281FF3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positive_vacancies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gramStart"/>
      <w:r w:rsidRPr="002A0188">
        <w:rPr>
          <w:rFonts w:ascii="Courier New" w:hAnsi="Courier New" w:cs="Courier New"/>
          <w:color w:val="257693"/>
          <w:sz w:val="21"/>
          <w:szCs w:val="21"/>
          <w:lang w:val="en-US"/>
        </w:rPr>
        <w:t>set</w:t>
      </w: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23E89E55" w14:textId="77777777" w:rsidR="002A0188" w:rsidRPr="002A0188" w:rsidRDefault="002A0188" w:rsidP="00281FF3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2A0188">
        <w:rPr>
          <w:rFonts w:ascii="Courier New" w:hAnsi="Courier New" w:cs="Courier New"/>
          <w:color w:val="9723B4"/>
          <w:sz w:val="21"/>
          <w:szCs w:val="21"/>
          <w:lang w:val="en-US"/>
        </w:rPr>
        <w:t>for</w:t>
      </w: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r_idx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2A0188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similar_</w:t>
      </w:r>
      <w:proofErr w:type="gram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resumes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[</w:t>
      </w:r>
      <w:proofErr w:type="gramEnd"/>
      <w:r w:rsidRPr="002A0188">
        <w:rPr>
          <w:rFonts w:ascii="Courier New" w:hAnsi="Courier New" w:cs="Courier New"/>
          <w:color w:val="116644"/>
          <w:sz w:val="21"/>
          <w:szCs w:val="21"/>
          <w:lang w:val="en-US"/>
        </w:rPr>
        <w:t>0</w:t>
      </w: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]:</w:t>
      </w:r>
    </w:p>
    <w:p w14:paraId="2E0EF6BA" w14:textId="77777777" w:rsidR="002A0188" w:rsidRPr="002A0188" w:rsidRDefault="002A0188" w:rsidP="00281FF3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2A0188">
        <w:rPr>
          <w:rFonts w:ascii="Courier New" w:hAnsi="Courier New" w:cs="Courier New"/>
          <w:color w:val="9723B4"/>
          <w:sz w:val="21"/>
          <w:szCs w:val="21"/>
          <w:lang w:val="en-US"/>
        </w:rPr>
        <w:t>if</w:t>
      </w: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r_idx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&lt; </w:t>
      </w:r>
      <w:proofErr w:type="spellStart"/>
      <w:r w:rsidRPr="002A0188">
        <w:rPr>
          <w:rFonts w:ascii="Courier New" w:hAnsi="Courier New" w:cs="Courier New"/>
          <w:color w:val="6A5221"/>
          <w:sz w:val="21"/>
          <w:szCs w:val="21"/>
          <w:lang w:val="en-US"/>
        </w:rPr>
        <w:t>len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resume_embeddings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0F1BFADD" w14:textId="77777777" w:rsidR="002A0188" w:rsidRPr="002A0188" w:rsidRDefault="002A0188" w:rsidP="00281FF3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_, </w:t>
      </w:r>
      <w:proofErr w:type="spell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vac_indices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vacancy_</w:t>
      </w:r>
      <w:proofErr w:type="gram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index.search</w:t>
      </w:r>
      <w:proofErr w:type="spellEnd"/>
      <w:proofErr w:type="gram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resume_embeddings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[r_idx:r_idx+</w:t>
      </w:r>
      <w:r w:rsidRPr="002A0188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], </w:t>
      </w:r>
      <w:r w:rsidRPr="002A0188">
        <w:rPr>
          <w:rFonts w:ascii="Courier New" w:hAnsi="Courier New" w:cs="Courier New"/>
          <w:color w:val="116644"/>
          <w:sz w:val="21"/>
          <w:szCs w:val="21"/>
          <w:lang w:val="en-US"/>
        </w:rPr>
        <w:t>20</w:t>
      </w: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3F73BA17" w14:textId="77777777" w:rsidR="002A0188" w:rsidRPr="002A0188" w:rsidRDefault="002A0188" w:rsidP="00281FF3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positive_</w:t>
      </w:r>
      <w:proofErr w:type="gram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vacancies.update</w:t>
      </w:r>
      <w:proofErr w:type="spellEnd"/>
      <w:proofErr w:type="gram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vac_indices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[</w:t>
      </w:r>
      <w:r w:rsidRPr="002A0188">
        <w:rPr>
          <w:rFonts w:ascii="Courier New" w:hAnsi="Courier New" w:cs="Courier New"/>
          <w:color w:val="116644"/>
          <w:sz w:val="21"/>
          <w:szCs w:val="21"/>
          <w:lang w:val="en-US"/>
        </w:rPr>
        <w:t>0</w:t>
      </w: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])</w:t>
      </w:r>
    </w:p>
    <w:p w14:paraId="55B6DAF9" w14:textId="77777777" w:rsidR="002A0188" w:rsidRPr="002A0188" w:rsidRDefault="002A0188" w:rsidP="00281FF3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62FB5B65" w14:textId="1DB63564" w:rsidR="002A0188" w:rsidRDefault="002A0188" w:rsidP="00281FF3">
      <w:pPr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 </w:t>
      </w:r>
      <w:r w:rsidRPr="0046460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 </w:t>
      </w:r>
      <w:r w:rsidRPr="0046460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# Создаем пул возможных негативов (все вакансии минус позитивные)</w:t>
      </w:r>
    </w:p>
    <w:p w14:paraId="5FEE22D5" w14:textId="77777777" w:rsidR="002A0188" w:rsidRPr="002A0188" w:rsidRDefault="002A0188" w:rsidP="00281FF3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all_indices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r w:rsidRPr="002A0188">
        <w:rPr>
          <w:rFonts w:ascii="Courier New" w:hAnsi="Courier New" w:cs="Courier New"/>
          <w:color w:val="257693"/>
          <w:sz w:val="21"/>
          <w:szCs w:val="21"/>
          <w:lang w:val="en-US"/>
        </w:rPr>
        <w:t>set</w:t>
      </w: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2A0188">
        <w:rPr>
          <w:rFonts w:ascii="Courier New" w:hAnsi="Courier New" w:cs="Courier New"/>
          <w:color w:val="6A5221"/>
          <w:sz w:val="21"/>
          <w:szCs w:val="21"/>
          <w:lang w:val="en-US"/>
        </w:rPr>
        <w:t>range</w:t>
      </w: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2A0188">
        <w:rPr>
          <w:rFonts w:ascii="Courier New" w:hAnsi="Courier New" w:cs="Courier New"/>
          <w:color w:val="6A5221"/>
          <w:sz w:val="21"/>
          <w:szCs w:val="21"/>
          <w:lang w:val="en-US"/>
        </w:rPr>
        <w:t>len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vacancy_embeddings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)))</w:t>
      </w:r>
    </w:p>
    <w:p w14:paraId="4DBB29DB" w14:textId="77777777" w:rsidR="002A0188" w:rsidRPr="002A0188" w:rsidRDefault="002A0188" w:rsidP="00281FF3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spell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negative_pool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gramStart"/>
      <w:r w:rsidRPr="002A0188">
        <w:rPr>
          <w:rFonts w:ascii="Courier New" w:hAnsi="Courier New" w:cs="Courier New"/>
          <w:color w:val="257693"/>
          <w:sz w:val="21"/>
          <w:szCs w:val="21"/>
          <w:lang w:val="en-US"/>
        </w:rPr>
        <w:t>list</w:t>
      </w: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all_indices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- </w:t>
      </w:r>
      <w:proofErr w:type="spell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positive_vacancies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2041A6A7" w14:textId="77777777" w:rsidR="002A0188" w:rsidRPr="002A0188" w:rsidRDefault="002A0188" w:rsidP="00281FF3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11A32452" w14:textId="66690BE7" w:rsidR="002A0188" w:rsidRPr="002A0188" w:rsidRDefault="002A0188" w:rsidP="00281FF3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2A0188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# </w:t>
      </w:r>
      <w:r>
        <w:rPr>
          <w:rFonts w:ascii="Courier New" w:hAnsi="Courier New" w:cs="Courier New"/>
          <w:color w:val="008000"/>
          <w:sz w:val="21"/>
          <w:szCs w:val="21"/>
        </w:rPr>
        <w:t>Возвращаем</w:t>
      </w:r>
      <w:r w:rsidRPr="002A0188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k </w:t>
      </w:r>
      <w:r>
        <w:rPr>
          <w:rFonts w:ascii="Courier New" w:hAnsi="Courier New" w:cs="Courier New"/>
          <w:color w:val="008000"/>
          <w:sz w:val="21"/>
          <w:szCs w:val="21"/>
        </w:rPr>
        <w:t>случайных</w:t>
      </w:r>
      <w:r w:rsidRPr="002A0188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из</w:t>
      </w:r>
      <w:r w:rsidRPr="002A0188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оставшихся</w:t>
      </w:r>
    </w:p>
    <w:p w14:paraId="3AB5147D" w14:textId="77777777" w:rsidR="002A0188" w:rsidRPr="002A0188" w:rsidRDefault="002A0188" w:rsidP="00281FF3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2A0188">
        <w:rPr>
          <w:rFonts w:ascii="Courier New" w:hAnsi="Courier New" w:cs="Courier New"/>
          <w:color w:val="9723B4"/>
          <w:sz w:val="21"/>
          <w:szCs w:val="21"/>
          <w:lang w:val="en-US"/>
        </w:rPr>
        <w:t>return</w:t>
      </w: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np.random</w:t>
      </w:r>
      <w:proofErr w:type="gram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.choice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negative_pool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, size=</w:t>
      </w:r>
      <w:r w:rsidRPr="002A0188">
        <w:rPr>
          <w:rFonts w:ascii="Courier New" w:hAnsi="Courier New" w:cs="Courier New"/>
          <w:color w:val="6A5221"/>
          <w:sz w:val="21"/>
          <w:szCs w:val="21"/>
          <w:lang w:val="en-US"/>
        </w:rPr>
        <w:t>min</w:t>
      </w: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(k, </w:t>
      </w:r>
      <w:proofErr w:type="spellStart"/>
      <w:r w:rsidRPr="002A0188">
        <w:rPr>
          <w:rFonts w:ascii="Courier New" w:hAnsi="Courier New" w:cs="Courier New"/>
          <w:color w:val="6A5221"/>
          <w:sz w:val="21"/>
          <w:szCs w:val="21"/>
          <w:lang w:val="en-US"/>
        </w:rPr>
        <w:t>len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negative_pool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)), replace=</w:t>
      </w:r>
      <w:r w:rsidRPr="002A0188">
        <w:rPr>
          <w:rFonts w:ascii="Courier New" w:hAnsi="Courier New" w:cs="Courier New"/>
          <w:color w:val="0000FF"/>
          <w:sz w:val="21"/>
          <w:szCs w:val="21"/>
          <w:lang w:val="en-US"/>
        </w:rPr>
        <w:t>False</w:t>
      </w: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 </w:t>
      </w:r>
      <w:r w:rsidRPr="002A0188">
        <w:rPr>
          <w:rFonts w:ascii="Courier New" w:hAnsi="Courier New" w:cs="Courier New"/>
          <w:color w:val="9723B4"/>
          <w:sz w:val="21"/>
          <w:szCs w:val="21"/>
          <w:lang w:val="en-US"/>
        </w:rPr>
        <w:t>if</w:t>
      </w: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negative_pool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2A0188">
        <w:rPr>
          <w:rFonts w:ascii="Courier New" w:hAnsi="Courier New" w:cs="Courier New"/>
          <w:color w:val="9723B4"/>
          <w:sz w:val="21"/>
          <w:szCs w:val="21"/>
          <w:lang w:val="en-US"/>
        </w:rPr>
        <w:t>else</w:t>
      </w:r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[]</w:t>
      </w:r>
    </w:p>
    <w:p w14:paraId="4FDFC9D0" w14:textId="77777777" w:rsidR="002A0188" w:rsidRPr="002A0188" w:rsidRDefault="002A0188" w:rsidP="00281FF3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574E1890" w14:textId="77777777" w:rsidR="002A0188" w:rsidRPr="002A0188" w:rsidRDefault="002A0188" w:rsidP="00281FF3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pairs_df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generate_</w:t>
      </w:r>
      <w:proofErr w:type="gram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pairs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resume_embeddings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vacancy_embeddings</w:t>
      </w:r>
      <w:proofErr w:type="spellEnd"/>
      <w:r w:rsidRPr="002A0188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4DBD4971" w14:textId="77777777" w:rsidR="006D46F2" w:rsidRPr="002A0188" w:rsidRDefault="006D46F2" w:rsidP="006D46F2">
      <w:pPr>
        <w:pStyle w:val="1-"/>
        <w:rPr>
          <w:highlight w:val="green"/>
          <w:lang w:val="en-US"/>
        </w:rPr>
      </w:pPr>
    </w:p>
    <w:p w14:paraId="12BE2E9F" w14:textId="68E82815" w:rsidR="00194835" w:rsidRPr="00B35AC4" w:rsidRDefault="00194835" w:rsidP="00194835">
      <w:pPr>
        <w:pStyle w:val="aff2"/>
        <w:rPr>
          <w:highlight w:val="green"/>
        </w:rPr>
      </w:pPr>
      <w:bookmarkStart w:id="55" w:name="_Toc199903426"/>
      <w:r w:rsidRPr="000C691F">
        <w:lastRenderedPageBreak/>
        <w:t xml:space="preserve">ПРИЛОЖЕНИЕ </w:t>
      </w:r>
      <w:r>
        <w:t>В</w:t>
      </w:r>
      <w:r w:rsidRPr="000C691F">
        <w:br/>
      </w:r>
      <w:r w:rsidRPr="00D76464">
        <w:t xml:space="preserve">Архитектура модели с </w:t>
      </w:r>
      <w:r w:rsidRPr="00D76464">
        <w:rPr>
          <w:lang w:val="en-US"/>
        </w:rPr>
        <w:t>Word</w:t>
      </w:r>
      <w:r w:rsidRPr="00D76464">
        <w:t>2</w:t>
      </w:r>
      <w:r w:rsidRPr="00D76464">
        <w:rPr>
          <w:lang w:val="en-US"/>
        </w:rPr>
        <w:t>Vec</w:t>
      </w:r>
      <w:bookmarkEnd w:id="55"/>
    </w:p>
    <w:p w14:paraId="68440EC9" w14:textId="3899EDBA" w:rsidR="00594359" w:rsidRPr="00594359" w:rsidRDefault="00594359" w:rsidP="00594359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94359">
        <w:rPr>
          <w:rFonts w:ascii="Courier New" w:hAnsi="Courier New" w:cs="Courier New"/>
          <w:color w:val="0000FF"/>
          <w:sz w:val="21"/>
          <w:szCs w:val="21"/>
          <w:lang w:val="en-US"/>
        </w:rPr>
        <w:t>class</w:t>
      </w: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color w:val="257693"/>
          <w:sz w:val="21"/>
          <w:szCs w:val="21"/>
          <w:lang w:val="en-US"/>
        </w:rPr>
        <w:t>Word2Vec</w:t>
      </w:r>
      <w:r w:rsidRPr="00594359">
        <w:rPr>
          <w:rFonts w:ascii="Courier New" w:hAnsi="Courier New" w:cs="Courier New"/>
          <w:color w:val="257693"/>
          <w:sz w:val="21"/>
          <w:szCs w:val="21"/>
          <w:lang w:val="en-US"/>
        </w:rPr>
        <w:t>Model</w:t>
      </w: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594359">
        <w:rPr>
          <w:rFonts w:ascii="Courier New" w:hAnsi="Courier New" w:cs="Courier New"/>
          <w:color w:val="257693"/>
          <w:sz w:val="21"/>
          <w:szCs w:val="21"/>
          <w:lang w:val="en-US"/>
        </w:rPr>
        <w:t>torch</w:t>
      </w: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.</w:t>
      </w:r>
      <w:proofErr w:type="gramStart"/>
      <w:r w:rsidRPr="00594359">
        <w:rPr>
          <w:rFonts w:ascii="Courier New" w:hAnsi="Courier New" w:cs="Courier New"/>
          <w:color w:val="257693"/>
          <w:sz w:val="21"/>
          <w:szCs w:val="21"/>
          <w:lang w:val="en-US"/>
        </w:rPr>
        <w:t>nn</w:t>
      </w: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.</w:t>
      </w:r>
      <w:r w:rsidRPr="00594359">
        <w:rPr>
          <w:rFonts w:ascii="Courier New" w:hAnsi="Courier New" w:cs="Courier New"/>
          <w:color w:val="257693"/>
          <w:sz w:val="21"/>
          <w:szCs w:val="21"/>
          <w:lang w:val="en-US"/>
        </w:rPr>
        <w:t>Module</w:t>
      </w:r>
      <w:proofErr w:type="spellEnd"/>
      <w:proofErr w:type="gramEnd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15F82B8F" w14:textId="77777777" w:rsidR="00594359" w:rsidRPr="00BE0C08" w:rsidRDefault="00594359" w:rsidP="2578BAF9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E0C08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    </w:t>
      </w:r>
      <w:r w:rsidRPr="00BE0C08">
        <w:rPr>
          <w:rFonts w:ascii="Courier New" w:hAnsi="Courier New" w:cs="Courier New"/>
          <w:color w:val="0000FF"/>
          <w:sz w:val="21"/>
          <w:szCs w:val="21"/>
          <w:lang w:val="en-US"/>
        </w:rPr>
        <w:t>def</w:t>
      </w:r>
      <w:r w:rsidRPr="00BE0C08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BE0C08">
        <w:rPr>
          <w:rFonts w:ascii="Courier New" w:hAnsi="Courier New" w:cs="Courier New"/>
          <w:color w:val="6A5221"/>
          <w:sz w:val="21"/>
          <w:szCs w:val="21"/>
          <w:lang w:val="en-US"/>
        </w:rPr>
        <w:t>__</w:t>
      </w:r>
      <w:proofErr w:type="spellStart"/>
      <w:r w:rsidRPr="00BE0C08">
        <w:rPr>
          <w:rFonts w:ascii="Courier New" w:hAnsi="Courier New" w:cs="Courier New"/>
          <w:color w:val="6A5221"/>
          <w:sz w:val="21"/>
          <w:szCs w:val="21"/>
          <w:lang w:val="en-US"/>
        </w:rPr>
        <w:t>init</w:t>
      </w:r>
      <w:proofErr w:type="spellEnd"/>
      <w:r w:rsidRPr="00BE0C08">
        <w:rPr>
          <w:rFonts w:ascii="Courier New" w:hAnsi="Courier New" w:cs="Courier New"/>
          <w:color w:val="6A5221"/>
          <w:sz w:val="21"/>
          <w:szCs w:val="21"/>
          <w:lang w:val="en-US"/>
        </w:rPr>
        <w:t>_</w:t>
      </w:r>
      <w:proofErr w:type="gramStart"/>
      <w:r w:rsidRPr="00BE0C08">
        <w:rPr>
          <w:rFonts w:ascii="Courier New" w:hAnsi="Courier New" w:cs="Courier New"/>
          <w:color w:val="6A5221"/>
          <w:sz w:val="21"/>
          <w:szCs w:val="21"/>
          <w:lang w:val="en-US"/>
        </w:rPr>
        <w:t>_</w:t>
      </w:r>
      <w:r w:rsidRPr="00BE0C08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(</w:t>
      </w:r>
      <w:proofErr w:type="gramEnd"/>
      <w:r w:rsidRPr="00BE0C08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BE0C08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, </w:t>
      </w:r>
      <w:r w:rsidRPr="00BE0C08">
        <w:rPr>
          <w:rFonts w:ascii="Courier New" w:hAnsi="Courier New" w:cs="Courier New"/>
          <w:color w:val="001080"/>
          <w:sz w:val="21"/>
          <w:szCs w:val="21"/>
          <w:lang w:val="en-US"/>
        </w:rPr>
        <w:t>word2vec_path</w:t>
      </w:r>
      <w:r w:rsidRPr="00BE0C08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=</w:t>
      </w:r>
      <w:r w:rsidRPr="00BE0C08">
        <w:rPr>
          <w:rFonts w:ascii="Courier New" w:hAnsi="Courier New" w:cs="Courier New"/>
          <w:color w:val="0000FF"/>
          <w:sz w:val="21"/>
          <w:szCs w:val="21"/>
          <w:lang w:val="en-US"/>
        </w:rPr>
        <w:t>None</w:t>
      </w:r>
      <w:r w:rsidRPr="00BE0C08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):</w:t>
      </w:r>
    </w:p>
    <w:p w14:paraId="6CABCE0F" w14:textId="77777777" w:rsidR="00594359" w:rsidRPr="00BE0C08" w:rsidRDefault="00594359" w:rsidP="2578BAF9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E0C08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        super(</w:t>
      </w:r>
      <w:proofErr w:type="gramStart"/>
      <w:r w:rsidRPr="00BE0C08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).</w:t>
      </w:r>
      <w:r w:rsidRPr="00BE0C08">
        <w:rPr>
          <w:rFonts w:ascii="Courier New" w:hAnsi="Courier New" w:cs="Courier New"/>
          <w:color w:val="6A5221"/>
          <w:sz w:val="21"/>
          <w:szCs w:val="21"/>
          <w:lang w:val="en-US"/>
        </w:rPr>
        <w:t>_</w:t>
      </w:r>
      <w:proofErr w:type="gramEnd"/>
      <w:r w:rsidRPr="00BE0C08">
        <w:rPr>
          <w:rFonts w:ascii="Courier New" w:hAnsi="Courier New" w:cs="Courier New"/>
          <w:color w:val="6A5221"/>
          <w:sz w:val="21"/>
          <w:szCs w:val="21"/>
          <w:lang w:val="en-US"/>
        </w:rPr>
        <w:t>_</w:t>
      </w:r>
      <w:proofErr w:type="spellStart"/>
      <w:r w:rsidRPr="00BE0C08">
        <w:rPr>
          <w:rFonts w:ascii="Courier New" w:hAnsi="Courier New" w:cs="Courier New"/>
          <w:color w:val="6A5221"/>
          <w:sz w:val="21"/>
          <w:szCs w:val="21"/>
          <w:lang w:val="en-US"/>
        </w:rPr>
        <w:t>init</w:t>
      </w:r>
      <w:proofErr w:type="spellEnd"/>
      <w:r w:rsidRPr="00BE0C08">
        <w:rPr>
          <w:rFonts w:ascii="Courier New" w:hAnsi="Courier New" w:cs="Courier New"/>
          <w:color w:val="6A5221"/>
          <w:sz w:val="21"/>
          <w:szCs w:val="21"/>
          <w:lang w:val="en-US"/>
        </w:rPr>
        <w:t>__</w:t>
      </w:r>
      <w:r w:rsidRPr="00BE0C08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()</w:t>
      </w:r>
    </w:p>
    <w:p w14:paraId="160D0FBC" w14:textId="5FBF34A8" w:rsidR="00594359" w:rsidRPr="00232515" w:rsidRDefault="00594359" w:rsidP="00594359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3251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</w:p>
    <w:p w14:paraId="0E21638F" w14:textId="77777777" w:rsidR="00594359" w:rsidRPr="00232515" w:rsidRDefault="00594359" w:rsidP="00594359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3251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32515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232515">
        <w:rPr>
          <w:rFonts w:ascii="Courier New" w:hAnsi="Courier New" w:cs="Courier New"/>
          <w:color w:val="000000"/>
          <w:sz w:val="21"/>
          <w:szCs w:val="21"/>
          <w:lang w:val="en-US"/>
        </w:rPr>
        <w:t>.embedding</w:t>
      </w:r>
      <w:proofErr w:type="gramEnd"/>
      <w:r w:rsidRPr="00232515">
        <w:rPr>
          <w:rFonts w:ascii="Courier New" w:hAnsi="Courier New" w:cs="Courier New"/>
          <w:color w:val="000000"/>
          <w:sz w:val="21"/>
          <w:szCs w:val="21"/>
          <w:lang w:val="en-US"/>
        </w:rPr>
        <w:t>_dim</w:t>
      </w:r>
      <w:proofErr w:type="spellEnd"/>
      <w:r w:rsidRPr="0023251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r w:rsidRPr="00232515">
        <w:rPr>
          <w:rFonts w:ascii="Courier New" w:hAnsi="Courier New" w:cs="Courier New"/>
          <w:color w:val="116644"/>
          <w:sz w:val="21"/>
          <w:szCs w:val="21"/>
          <w:lang w:val="en-US"/>
        </w:rPr>
        <w:t>300</w:t>
      </w:r>
      <w:r w:rsidRPr="0023251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 </w:t>
      </w:r>
      <w:r w:rsidRPr="00232515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# </w:t>
      </w:r>
      <w:r>
        <w:rPr>
          <w:rFonts w:ascii="Courier New" w:hAnsi="Courier New" w:cs="Courier New"/>
          <w:color w:val="008000"/>
          <w:sz w:val="21"/>
          <w:szCs w:val="21"/>
        </w:rPr>
        <w:t>Размерность</w:t>
      </w:r>
      <w:r w:rsidRPr="00232515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word2vec</w:t>
      </w:r>
    </w:p>
    <w:p w14:paraId="31F52AA2" w14:textId="77777777" w:rsidR="00594359" w:rsidRDefault="00594359" w:rsidP="00594359">
      <w:pPr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23251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>
        <w:rPr>
          <w:rFonts w:ascii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hAnsi="Courier New" w:cs="Courier New"/>
          <w:color w:val="000000"/>
          <w:sz w:val="21"/>
          <w:szCs w:val="21"/>
        </w:rPr>
        <w:t>.vocab</w:t>
      </w:r>
      <w:proofErr w:type="gramEnd"/>
      <w:r>
        <w:rPr>
          <w:rFonts w:ascii="Courier New" w:hAnsi="Courier New" w:cs="Courier New"/>
          <w:color w:val="000000"/>
          <w:sz w:val="21"/>
          <w:szCs w:val="21"/>
        </w:rPr>
        <w:t>_size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r>
        <w:rPr>
          <w:rFonts w:ascii="Courier New" w:hAnsi="Courier New" w:cs="Courier New"/>
          <w:color w:val="116644"/>
          <w:sz w:val="21"/>
          <w:szCs w:val="21"/>
        </w:rPr>
        <w:t>30000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 </w:t>
      </w:r>
      <w:r>
        <w:rPr>
          <w:rFonts w:ascii="Courier New" w:hAnsi="Courier New" w:cs="Courier New"/>
          <w:color w:val="008000"/>
          <w:sz w:val="21"/>
          <w:szCs w:val="21"/>
        </w:rPr>
        <w:t># Размер словаря</w:t>
      </w:r>
    </w:p>
    <w:p w14:paraId="25715FD8" w14:textId="77777777" w:rsidR="00594359" w:rsidRDefault="00594359" w:rsidP="00594359">
      <w:pPr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0976B6E4" w14:textId="4A8053B1" w:rsidR="00594359" w:rsidRDefault="00594359" w:rsidP="00594359">
      <w:pPr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Инициализация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эмбеддингов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</w:p>
    <w:p w14:paraId="2A52FF01" w14:textId="77777777" w:rsidR="00594359" w:rsidRPr="00594359" w:rsidRDefault="00594359" w:rsidP="00594359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6644F3">
        <w:rPr>
          <w:rFonts w:ascii="Courier New" w:hAnsi="Courier New" w:cs="Courier New"/>
          <w:color w:val="000000"/>
          <w:sz w:val="21"/>
          <w:szCs w:val="21"/>
          <w:lang w:val="en-US"/>
        </w:rPr>
        <w:t> 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Pr="006644F3">
        <w:rPr>
          <w:rFonts w:ascii="Courier New" w:hAnsi="Courier New" w:cs="Courier New"/>
          <w:color w:val="000000"/>
          <w:sz w:val="21"/>
          <w:szCs w:val="21"/>
          <w:lang w:val="en-US"/>
        </w:rPr>
        <w:t> 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Pr="006644F3">
        <w:rPr>
          <w:rFonts w:ascii="Courier New" w:hAnsi="Courier New" w:cs="Courier New"/>
          <w:color w:val="000000"/>
          <w:sz w:val="21"/>
          <w:szCs w:val="21"/>
          <w:lang w:val="en-US"/>
        </w:rPr>
        <w:t> 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Pr="006644F3">
        <w:rPr>
          <w:rFonts w:ascii="Courier New" w:hAnsi="Courier New" w:cs="Courier New"/>
          <w:color w:val="000000"/>
          <w:sz w:val="21"/>
          <w:szCs w:val="21"/>
          <w:lang w:val="en-US"/>
        </w:rPr>
        <w:t> 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594359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.embedding</w:t>
      </w:r>
      <w:proofErr w:type="spellEnd"/>
      <w:proofErr w:type="gramEnd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torch.nn.Embedding</w:t>
      </w:r>
      <w:proofErr w:type="spellEnd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</w:p>
    <w:p w14:paraId="4D0D895A" w14:textId="77777777" w:rsidR="00594359" w:rsidRPr="00594359" w:rsidRDefault="00594359" w:rsidP="00594359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num_embeddings</w:t>
      </w:r>
      <w:proofErr w:type="spellEnd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proofErr w:type="spellStart"/>
      <w:proofErr w:type="gramStart"/>
      <w:r w:rsidRPr="00594359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.vocab</w:t>
      </w:r>
      <w:proofErr w:type="gramEnd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_size</w:t>
      </w:r>
      <w:proofErr w:type="spellEnd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,</w:t>
      </w:r>
    </w:p>
    <w:p w14:paraId="1B5B202F" w14:textId="77777777" w:rsidR="00594359" w:rsidRPr="00594359" w:rsidRDefault="00594359" w:rsidP="00594359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embedding_dim</w:t>
      </w:r>
      <w:proofErr w:type="spellEnd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proofErr w:type="spellStart"/>
      <w:proofErr w:type="gramStart"/>
      <w:r w:rsidRPr="00594359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.embedding</w:t>
      </w:r>
      <w:proofErr w:type="gramEnd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_dim</w:t>
      </w:r>
      <w:proofErr w:type="spellEnd"/>
    </w:p>
    <w:p w14:paraId="11EE606D" w14:textId="77777777" w:rsidR="00594359" w:rsidRPr="00594359" w:rsidRDefault="00594359" w:rsidP="00594359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        )</w:t>
      </w:r>
    </w:p>
    <w:p w14:paraId="00F5F5AA" w14:textId="77777777" w:rsidR="00594359" w:rsidRPr="00594359" w:rsidRDefault="00594359" w:rsidP="00594359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76DE39D8" w14:textId="0584629D" w:rsidR="00594359" w:rsidRPr="00594359" w:rsidRDefault="00594359" w:rsidP="00594359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       </w:t>
      </w:r>
    </w:p>
    <w:p w14:paraId="465E116D" w14:textId="77777777" w:rsidR="00594359" w:rsidRPr="00594359" w:rsidRDefault="00594359" w:rsidP="00594359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594359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.projection</w:t>
      </w:r>
      <w:proofErr w:type="spellEnd"/>
      <w:proofErr w:type="gramEnd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torch.nn.Sequential</w:t>
      </w:r>
      <w:proofErr w:type="spellEnd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</w:p>
    <w:p w14:paraId="21CF4EA7" w14:textId="77777777" w:rsidR="00594359" w:rsidRPr="00594359" w:rsidRDefault="00594359" w:rsidP="00594359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torch.</w:t>
      </w:r>
      <w:proofErr w:type="gramStart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nn.Linear</w:t>
      </w:r>
      <w:proofErr w:type="spellEnd"/>
      <w:proofErr w:type="gramEnd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594359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.embedding_dim</w:t>
      </w:r>
      <w:proofErr w:type="spellEnd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594359">
        <w:rPr>
          <w:rFonts w:ascii="Courier New" w:hAnsi="Courier New" w:cs="Courier New"/>
          <w:color w:val="116644"/>
          <w:sz w:val="21"/>
          <w:szCs w:val="21"/>
          <w:lang w:val="en-US"/>
        </w:rPr>
        <w:t>512</w:t>
      </w: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),</w:t>
      </w:r>
    </w:p>
    <w:p w14:paraId="29091E28" w14:textId="674B2907" w:rsidR="00594359" w:rsidRPr="00594359" w:rsidRDefault="00594359" w:rsidP="00594359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torch.</w:t>
      </w:r>
      <w:proofErr w:type="gramStart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nn.Dropout</w:t>
      </w:r>
      <w:proofErr w:type="spellEnd"/>
      <w:proofErr w:type="gramEnd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594359">
        <w:rPr>
          <w:rFonts w:ascii="Courier New" w:hAnsi="Courier New" w:cs="Courier New"/>
          <w:color w:val="116644"/>
          <w:sz w:val="21"/>
          <w:szCs w:val="21"/>
          <w:lang w:val="en-US"/>
        </w:rPr>
        <w:t>0.3</w:t>
      </w: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),  </w:t>
      </w:r>
    </w:p>
    <w:p w14:paraId="5DD6B4EE" w14:textId="77777777" w:rsidR="00594359" w:rsidRPr="00594359" w:rsidRDefault="00594359" w:rsidP="00594359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torch.</w:t>
      </w:r>
      <w:proofErr w:type="gramStart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nn.ReLU</w:t>
      </w:r>
      <w:proofErr w:type="spellEnd"/>
      <w:proofErr w:type="gramEnd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(),</w:t>
      </w:r>
    </w:p>
    <w:p w14:paraId="10E7E47B" w14:textId="77777777" w:rsidR="00594359" w:rsidRPr="00594359" w:rsidRDefault="00594359" w:rsidP="00594359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torch.</w:t>
      </w:r>
      <w:proofErr w:type="gramStart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nn.LayerNorm</w:t>
      </w:r>
      <w:proofErr w:type="spellEnd"/>
      <w:proofErr w:type="gramEnd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594359">
        <w:rPr>
          <w:rFonts w:ascii="Courier New" w:hAnsi="Courier New" w:cs="Courier New"/>
          <w:color w:val="116644"/>
          <w:sz w:val="21"/>
          <w:szCs w:val="21"/>
          <w:lang w:val="en-US"/>
        </w:rPr>
        <w:t>512</w:t>
      </w: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),</w:t>
      </w:r>
    </w:p>
    <w:p w14:paraId="2B350A3E" w14:textId="77777777" w:rsidR="00594359" w:rsidRPr="00594359" w:rsidRDefault="00594359" w:rsidP="00594359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torch.</w:t>
      </w:r>
      <w:proofErr w:type="gramStart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nn.Linear</w:t>
      </w:r>
      <w:proofErr w:type="spellEnd"/>
      <w:proofErr w:type="gramEnd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594359">
        <w:rPr>
          <w:rFonts w:ascii="Courier New" w:hAnsi="Courier New" w:cs="Courier New"/>
          <w:color w:val="116644"/>
          <w:sz w:val="21"/>
          <w:szCs w:val="21"/>
          <w:lang w:val="en-US"/>
        </w:rPr>
        <w:t>512</w:t>
      </w: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594359">
        <w:rPr>
          <w:rFonts w:ascii="Courier New" w:hAnsi="Courier New" w:cs="Courier New"/>
          <w:color w:val="116644"/>
          <w:sz w:val="21"/>
          <w:szCs w:val="21"/>
          <w:lang w:val="en-US"/>
        </w:rPr>
        <w:t>256</w:t>
      </w: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),</w:t>
      </w:r>
    </w:p>
    <w:p w14:paraId="2CD6B1E9" w14:textId="4971D80B" w:rsidR="00594359" w:rsidRPr="00594359" w:rsidRDefault="00594359" w:rsidP="00594359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torch.</w:t>
      </w:r>
      <w:proofErr w:type="gramStart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nn.Dropout</w:t>
      </w:r>
      <w:proofErr w:type="spellEnd"/>
      <w:proofErr w:type="gramEnd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594359">
        <w:rPr>
          <w:rFonts w:ascii="Courier New" w:hAnsi="Courier New" w:cs="Courier New"/>
          <w:color w:val="116644"/>
          <w:sz w:val="21"/>
          <w:szCs w:val="21"/>
          <w:lang w:val="en-US"/>
        </w:rPr>
        <w:t>0.3</w:t>
      </w: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   </w:t>
      </w:r>
    </w:p>
    <w:p w14:paraId="4373F2C3" w14:textId="77777777" w:rsidR="00594359" w:rsidRPr="00594359" w:rsidRDefault="00594359" w:rsidP="00594359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        )</w:t>
      </w:r>
    </w:p>
    <w:p w14:paraId="523508BE" w14:textId="77777777" w:rsidR="00594359" w:rsidRPr="00594359" w:rsidRDefault="00594359" w:rsidP="00594359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579D3C0F" w14:textId="6B337446" w:rsidR="00594359" w:rsidRPr="00594359" w:rsidRDefault="00594359" w:rsidP="00594359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594359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# </w:t>
      </w:r>
      <w:r>
        <w:rPr>
          <w:rFonts w:ascii="Courier New" w:hAnsi="Courier New" w:cs="Courier New"/>
          <w:color w:val="008000"/>
          <w:sz w:val="21"/>
          <w:szCs w:val="21"/>
        </w:rPr>
        <w:t>Классификатор</w:t>
      </w:r>
      <w:r w:rsidRPr="00594359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с</w:t>
      </w:r>
      <w:r w:rsidRPr="00594359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dropout</w:t>
      </w:r>
    </w:p>
    <w:p w14:paraId="4615FFE3" w14:textId="77777777" w:rsidR="00594359" w:rsidRPr="00594359" w:rsidRDefault="00594359" w:rsidP="00594359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594359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.classifier</w:t>
      </w:r>
      <w:proofErr w:type="spellEnd"/>
      <w:proofErr w:type="gramEnd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torch.nn.Sequential</w:t>
      </w:r>
      <w:proofErr w:type="spellEnd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</w:p>
    <w:p w14:paraId="55068BA5" w14:textId="77777777" w:rsidR="00594359" w:rsidRPr="00594359" w:rsidRDefault="00594359" w:rsidP="00594359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torch.</w:t>
      </w:r>
      <w:proofErr w:type="gramStart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nn.Linear</w:t>
      </w:r>
      <w:proofErr w:type="spellEnd"/>
      <w:proofErr w:type="gramEnd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594359">
        <w:rPr>
          <w:rFonts w:ascii="Courier New" w:hAnsi="Courier New" w:cs="Courier New"/>
          <w:color w:val="116644"/>
          <w:sz w:val="21"/>
          <w:szCs w:val="21"/>
          <w:lang w:val="en-US"/>
        </w:rPr>
        <w:t>256</w:t>
      </w: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*</w:t>
      </w:r>
      <w:r w:rsidRPr="00594359">
        <w:rPr>
          <w:rFonts w:ascii="Courier New" w:hAnsi="Courier New" w:cs="Courier New"/>
          <w:color w:val="116644"/>
          <w:sz w:val="21"/>
          <w:szCs w:val="21"/>
          <w:lang w:val="en-US"/>
        </w:rPr>
        <w:t>3</w:t>
      </w: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594359">
        <w:rPr>
          <w:rFonts w:ascii="Courier New" w:hAnsi="Courier New" w:cs="Courier New"/>
          <w:color w:val="116644"/>
          <w:sz w:val="21"/>
          <w:szCs w:val="21"/>
          <w:lang w:val="en-US"/>
        </w:rPr>
        <w:t>128</w:t>
      </w: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),</w:t>
      </w:r>
    </w:p>
    <w:p w14:paraId="77280D28" w14:textId="2F7A0A6B" w:rsidR="00594359" w:rsidRPr="00594359" w:rsidRDefault="00594359" w:rsidP="00594359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torch.</w:t>
      </w:r>
      <w:proofErr w:type="gramStart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nn.Dropout</w:t>
      </w:r>
      <w:proofErr w:type="spellEnd"/>
      <w:proofErr w:type="gramEnd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594359">
        <w:rPr>
          <w:rFonts w:ascii="Courier New" w:hAnsi="Courier New" w:cs="Courier New"/>
          <w:color w:val="116644"/>
          <w:sz w:val="21"/>
          <w:szCs w:val="21"/>
          <w:lang w:val="en-US"/>
        </w:rPr>
        <w:t>0.3</w:t>
      </w: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),  </w:t>
      </w:r>
    </w:p>
    <w:p w14:paraId="568DBE07" w14:textId="77777777" w:rsidR="00594359" w:rsidRPr="00594359" w:rsidRDefault="00594359" w:rsidP="00594359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torch.</w:t>
      </w:r>
      <w:proofErr w:type="gramStart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nn.ReLU</w:t>
      </w:r>
      <w:proofErr w:type="spellEnd"/>
      <w:proofErr w:type="gramEnd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(),</w:t>
      </w:r>
    </w:p>
    <w:p w14:paraId="16BFEE2F" w14:textId="77777777" w:rsidR="00594359" w:rsidRPr="00594359" w:rsidRDefault="00594359" w:rsidP="00594359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torch.</w:t>
      </w:r>
      <w:proofErr w:type="gramStart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nn.Linear</w:t>
      </w:r>
      <w:proofErr w:type="spellEnd"/>
      <w:proofErr w:type="gramEnd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594359">
        <w:rPr>
          <w:rFonts w:ascii="Courier New" w:hAnsi="Courier New" w:cs="Courier New"/>
          <w:color w:val="116644"/>
          <w:sz w:val="21"/>
          <w:szCs w:val="21"/>
          <w:lang w:val="en-US"/>
        </w:rPr>
        <w:t>128</w:t>
      </w: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594359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5C213A2B" w14:textId="77777777" w:rsidR="00594359" w:rsidRPr="00232515" w:rsidRDefault="00594359" w:rsidP="00594359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232515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7486EE61" w14:textId="295D821D" w:rsidR="00594359" w:rsidRPr="00232515" w:rsidRDefault="00594359" w:rsidP="00594359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7773E990" w14:textId="77777777" w:rsidR="00594359" w:rsidRPr="00594359" w:rsidRDefault="00594359" w:rsidP="00594359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6644F3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594359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.token</w:t>
      </w:r>
      <w:proofErr w:type="gramEnd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_to_idx</w:t>
      </w:r>
      <w:proofErr w:type="spellEnd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{</w:t>
      </w:r>
      <w:r w:rsidRPr="00594359">
        <w:rPr>
          <w:rFonts w:ascii="Courier New" w:hAnsi="Courier New" w:cs="Courier New"/>
          <w:color w:val="A31515"/>
          <w:sz w:val="21"/>
          <w:szCs w:val="21"/>
          <w:lang w:val="en-US"/>
        </w:rPr>
        <w:t>"[UNK]"</w:t>
      </w: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594359">
        <w:rPr>
          <w:rFonts w:ascii="Courier New" w:hAnsi="Courier New" w:cs="Courier New"/>
          <w:color w:val="116644"/>
          <w:sz w:val="21"/>
          <w:szCs w:val="21"/>
          <w:lang w:val="en-US"/>
        </w:rPr>
        <w:t>0</w:t>
      </w: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594359">
        <w:rPr>
          <w:rFonts w:ascii="Courier New" w:hAnsi="Courier New" w:cs="Courier New"/>
          <w:color w:val="A31515"/>
          <w:sz w:val="21"/>
          <w:szCs w:val="21"/>
          <w:lang w:val="en-US"/>
        </w:rPr>
        <w:t>"[PAD]"</w:t>
      </w: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594359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}</w:t>
      </w:r>
    </w:p>
    <w:p w14:paraId="34D4207D" w14:textId="77777777" w:rsidR="00594359" w:rsidRPr="00594359" w:rsidRDefault="00594359" w:rsidP="00594359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594359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.next</w:t>
      </w:r>
      <w:proofErr w:type="gramEnd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_idx</w:t>
      </w:r>
      <w:proofErr w:type="spellEnd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r w:rsidRPr="00594359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</w:p>
    <w:p w14:paraId="48EF39E5" w14:textId="77777777" w:rsidR="00594359" w:rsidRPr="00594359" w:rsidRDefault="00594359" w:rsidP="00594359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1C8CE1E8" w14:textId="77777777" w:rsidR="00594359" w:rsidRPr="00594359" w:rsidRDefault="00594359" w:rsidP="00594359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594359">
        <w:rPr>
          <w:rFonts w:ascii="Courier New" w:hAnsi="Courier New" w:cs="Courier New"/>
          <w:color w:val="0000FF"/>
          <w:sz w:val="21"/>
          <w:szCs w:val="21"/>
          <w:lang w:val="en-US"/>
        </w:rPr>
        <w:t>def</w:t>
      </w: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594359">
        <w:rPr>
          <w:rFonts w:ascii="Courier New" w:hAnsi="Courier New" w:cs="Courier New"/>
          <w:color w:val="6A5221"/>
          <w:sz w:val="21"/>
          <w:szCs w:val="21"/>
          <w:lang w:val="en-US"/>
        </w:rPr>
        <w:t>_</w:t>
      </w:r>
      <w:proofErr w:type="spellStart"/>
      <w:r w:rsidRPr="00594359">
        <w:rPr>
          <w:rFonts w:ascii="Courier New" w:hAnsi="Courier New" w:cs="Courier New"/>
          <w:color w:val="6A5221"/>
          <w:sz w:val="21"/>
          <w:szCs w:val="21"/>
          <w:lang w:val="en-US"/>
        </w:rPr>
        <w:t>text_to_</w:t>
      </w:r>
      <w:proofErr w:type="gramStart"/>
      <w:r w:rsidRPr="00594359">
        <w:rPr>
          <w:rFonts w:ascii="Courier New" w:hAnsi="Courier New" w:cs="Courier New"/>
          <w:color w:val="6A5221"/>
          <w:sz w:val="21"/>
          <w:szCs w:val="21"/>
          <w:lang w:val="en-US"/>
        </w:rPr>
        <w:t>tokens</w:t>
      </w:r>
      <w:proofErr w:type="spellEnd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594359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594359">
        <w:rPr>
          <w:rFonts w:ascii="Courier New" w:hAnsi="Courier New" w:cs="Courier New"/>
          <w:color w:val="001080"/>
          <w:sz w:val="21"/>
          <w:szCs w:val="21"/>
          <w:lang w:val="en-US"/>
        </w:rPr>
        <w:t>input_ids</w:t>
      </w:r>
      <w:proofErr w:type="spellEnd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63C34158" w14:textId="77777777" w:rsidR="00594359" w:rsidRPr="00D76464" w:rsidRDefault="00594359" w:rsidP="00594359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D76464">
        <w:rPr>
          <w:rFonts w:ascii="Courier New" w:hAnsi="Courier New" w:cs="Courier New"/>
          <w:color w:val="A31515"/>
          <w:sz w:val="21"/>
          <w:szCs w:val="21"/>
          <w:lang w:val="en-US"/>
        </w:rPr>
        <w:t>"""</w:t>
      </w:r>
      <w:r>
        <w:rPr>
          <w:rFonts w:ascii="Courier New" w:hAnsi="Courier New" w:cs="Courier New"/>
          <w:color w:val="A31515"/>
          <w:sz w:val="21"/>
          <w:szCs w:val="21"/>
        </w:rPr>
        <w:t>Упрощенная</w:t>
      </w:r>
      <w:r w:rsidRPr="00D76464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токенизация</w:t>
      </w:r>
      <w:proofErr w:type="spellEnd"/>
      <w:r w:rsidRPr="00D76464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color w:val="A31515"/>
          <w:sz w:val="21"/>
          <w:szCs w:val="21"/>
        </w:rPr>
        <w:t>для</w:t>
      </w:r>
      <w:r w:rsidRPr="00D76464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 Word2Vec"""</w:t>
      </w:r>
    </w:p>
    <w:p w14:paraId="54AEB26C" w14:textId="7EFC2B0B" w:rsidR="00594359" w:rsidRPr="009E65CE" w:rsidRDefault="00594359" w:rsidP="00594359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E5D0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</w:p>
    <w:p w14:paraId="4CFFB0D3" w14:textId="6CB69935" w:rsidR="00594359" w:rsidRPr="00594359" w:rsidRDefault="00594359" w:rsidP="00594359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6644F3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594359">
        <w:rPr>
          <w:rFonts w:ascii="Courier New" w:hAnsi="Courier New" w:cs="Courier New"/>
          <w:color w:val="9723B4"/>
          <w:sz w:val="21"/>
          <w:szCs w:val="21"/>
          <w:lang w:val="en-US"/>
        </w:rPr>
        <w:t>return</w:t>
      </w: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input_ids</w:t>
      </w:r>
      <w:proofErr w:type="spellEnd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% </w:t>
      </w:r>
      <w:proofErr w:type="spellStart"/>
      <w:proofErr w:type="gramStart"/>
      <w:r w:rsidRPr="00594359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.vocab</w:t>
      </w:r>
      <w:proofErr w:type="gramEnd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_size</w:t>
      </w:r>
      <w:proofErr w:type="spellEnd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 </w:t>
      </w:r>
    </w:p>
    <w:p w14:paraId="082F7575" w14:textId="77777777" w:rsidR="00594359" w:rsidRPr="00594359" w:rsidRDefault="00594359" w:rsidP="00594359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1FB9C513" w14:textId="77777777" w:rsidR="00594359" w:rsidRPr="00594359" w:rsidRDefault="00594359" w:rsidP="00594359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594359">
        <w:rPr>
          <w:rFonts w:ascii="Courier New" w:hAnsi="Courier New" w:cs="Courier New"/>
          <w:color w:val="0000FF"/>
          <w:sz w:val="21"/>
          <w:szCs w:val="21"/>
          <w:lang w:val="en-US"/>
        </w:rPr>
        <w:t>def</w:t>
      </w: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gramStart"/>
      <w:r w:rsidRPr="00594359">
        <w:rPr>
          <w:rFonts w:ascii="Courier New" w:hAnsi="Courier New" w:cs="Courier New"/>
          <w:color w:val="6A5221"/>
          <w:sz w:val="21"/>
          <w:szCs w:val="21"/>
          <w:lang w:val="en-US"/>
        </w:rPr>
        <w:t>forward</w:t>
      </w: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594359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594359">
        <w:rPr>
          <w:rFonts w:ascii="Courier New" w:hAnsi="Courier New" w:cs="Courier New"/>
          <w:color w:val="001080"/>
          <w:sz w:val="21"/>
          <w:szCs w:val="21"/>
          <w:lang w:val="en-US"/>
        </w:rPr>
        <w:t>resume_input</w:t>
      </w:r>
      <w:proofErr w:type="spellEnd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594359">
        <w:rPr>
          <w:rFonts w:ascii="Courier New" w:hAnsi="Courier New" w:cs="Courier New"/>
          <w:color w:val="001080"/>
          <w:sz w:val="21"/>
          <w:szCs w:val="21"/>
          <w:lang w:val="en-US"/>
        </w:rPr>
        <w:t>vacancy_input</w:t>
      </w:r>
      <w:proofErr w:type="spellEnd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34CA2CE4" w14:textId="5DC2C224" w:rsidR="00594359" w:rsidRPr="00594359" w:rsidRDefault="00594359" w:rsidP="00594359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594359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# </w:t>
      </w:r>
      <w:r>
        <w:rPr>
          <w:rFonts w:ascii="Courier New" w:hAnsi="Courier New" w:cs="Courier New"/>
          <w:color w:val="008000"/>
          <w:sz w:val="21"/>
          <w:szCs w:val="21"/>
        </w:rPr>
        <w:t>Получаем</w:t>
      </w:r>
      <w:r w:rsidRPr="00594359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эмбеддинги</w:t>
      </w:r>
      <w:proofErr w:type="spellEnd"/>
      <w:r w:rsidRPr="00594359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Word2Vec</w:t>
      </w:r>
    </w:p>
    <w:p w14:paraId="4B28E924" w14:textId="77777777" w:rsidR="00594359" w:rsidRPr="00594359" w:rsidRDefault="00594359" w:rsidP="00594359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resume_tokens</w:t>
      </w:r>
      <w:proofErr w:type="spellEnd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gramStart"/>
      <w:r w:rsidRPr="00594359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._</w:t>
      </w:r>
      <w:proofErr w:type="spellStart"/>
      <w:proofErr w:type="gramEnd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text_to_tokens</w:t>
      </w:r>
      <w:proofErr w:type="spellEnd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resume_input</w:t>
      </w:r>
      <w:proofErr w:type="spellEnd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[</w:t>
      </w:r>
      <w:r w:rsidRPr="00594359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proofErr w:type="spellStart"/>
      <w:r w:rsidRPr="00594359">
        <w:rPr>
          <w:rFonts w:ascii="Courier New" w:hAnsi="Courier New" w:cs="Courier New"/>
          <w:color w:val="A31515"/>
          <w:sz w:val="21"/>
          <w:szCs w:val="21"/>
          <w:lang w:val="en-US"/>
        </w:rPr>
        <w:t>input_ids</w:t>
      </w:r>
      <w:proofErr w:type="spellEnd"/>
      <w:r w:rsidRPr="00594359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])</w:t>
      </w:r>
    </w:p>
    <w:p w14:paraId="7B84DA66" w14:textId="77777777" w:rsidR="00594359" w:rsidRPr="00594359" w:rsidRDefault="00594359" w:rsidP="00594359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vacancy_tokens</w:t>
      </w:r>
      <w:proofErr w:type="spellEnd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gramStart"/>
      <w:r w:rsidRPr="00594359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._</w:t>
      </w:r>
      <w:proofErr w:type="spellStart"/>
      <w:proofErr w:type="gramEnd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text_to_tokens</w:t>
      </w:r>
      <w:proofErr w:type="spellEnd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vacancy_input</w:t>
      </w:r>
      <w:proofErr w:type="spellEnd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[</w:t>
      </w:r>
      <w:r w:rsidRPr="00594359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proofErr w:type="spellStart"/>
      <w:r w:rsidRPr="00594359">
        <w:rPr>
          <w:rFonts w:ascii="Courier New" w:hAnsi="Courier New" w:cs="Courier New"/>
          <w:color w:val="A31515"/>
          <w:sz w:val="21"/>
          <w:szCs w:val="21"/>
          <w:lang w:val="en-US"/>
        </w:rPr>
        <w:t>input_ids</w:t>
      </w:r>
      <w:proofErr w:type="spellEnd"/>
      <w:r w:rsidRPr="00594359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])</w:t>
      </w:r>
    </w:p>
    <w:p w14:paraId="32BB7078" w14:textId="77777777" w:rsidR="00594359" w:rsidRPr="00594359" w:rsidRDefault="00594359" w:rsidP="00594359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5BD67758" w14:textId="77777777" w:rsidR="00594359" w:rsidRPr="00594359" w:rsidRDefault="00594359" w:rsidP="00594359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594359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# </w:t>
      </w:r>
      <w:r>
        <w:rPr>
          <w:rFonts w:ascii="Courier New" w:hAnsi="Courier New" w:cs="Courier New"/>
          <w:color w:val="008000"/>
          <w:sz w:val="21"/>
          <w:szCs w:val="21"/>
        </w:rPr>
        <w:t>Усреднение</w:t>
      </w:r>
      <w:r w:rsidRPr="00594359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эмбеддингов</w:t>
      </w:r>
      <w:proofErr w:type="spellEnd"/>
      <w:r w:rsidRPr="00594359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слов</w:t>
      </w:r>
    </w:p>
    <w:p w14:paraId="4DAD5D4F" w14:textId="77777777" w:rsidR="00594359" w:rsidRPr="00594359" w:rsidRDefault="00594359" w:rsidP="00594359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resume_emb</w:t>
      </w:r>
      <w:proofErr w:type="spellEnd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594359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.embedding</w:t>
      </w:r>
      <w:proofErr w:type="spellEnd"/>
      <w:proofErr w:type="gramEnd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resume_tokens</w:t>
      </w:r>
      <w:proofErr w:type="spellEnd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).mean(dim=</w:t>
      </w:r>
      <w:r w:rsidRPr="00594359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0EE18096" w14:textId="77777777" w:rsidR="00594359" w:rsidRPr="00594359" w:rsidRDefault="00594359" w:rsidP="00594359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vacancy_emb</w:t>
      </w:r>
      <w:proofErr w:type="spellEnd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594359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.embedding</w:t>
      </w:r>
      <w:proofErr w:type="spellEnd"/>
      <w:proofErr w:type="gramEnd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vacancy_tokens</w:t>
      </w:r>
      <w:proofErr w:type="spellEnd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).mean(dim=</w:t>
      </w:r>
      <w:r w:rsidRPr="00594359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7C0EA8A5" w14:textId="77777777" w:rsidR="00594359" w:rsidRPr="00594359" w:rsidRDefault="00594359" w:rsidP="00594359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5968BDF2" w14:textId="141420EE" w:rsidR="00594359" w:rsidRPr="00E515EA" w:rsidRDefault="00594359" w:rsidP="00594359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594359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# </w:t>
      </w:r>
      <w:r>
        <w:rPr>
          <w:rFonts w:ascii="Courier New" w:hAnsi="Courier New" w:cs="Courier New"/>
          <w:color w:val="008000"/>
          <w:sz w:val="21"/>
          <w:szCs w:val="21"/>
        </w:rPr>
        <w:t>Проекции</w:t>
      </w:r>
    </w:p>
    <w:p w14:paraId="224BDE6F" w14:textId="77777777" w:rsidR="00594359" w:rsidRPr="00594359" w:rsidRDefault="00594359" w:rsidP="00594359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resume_proj</w:t>
      </w:r>
      <w:proofErr w:type="spellEnd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594359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.projection</w:t>
      </w:r>
      <w:proofErr w:type="spellEnd"/>
      <w:proofErr w:type="gramEnd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resume_emb</w:t>
      </w:r>
      <w:proofErr w:type="spellEnd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53A102EB" w14:textId="77777777" w:rsidR="00594359" w:rsidRPr="00594359" w:rsidRDefault="00594359" w:rsidP="00594359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vacancy_proj</w:t>
      </w:r>
      <w:proofErr w:type="spellEnd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594359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.projection</w:t>
      </w:r>
      <w:proofErr w:type="spellEnd"/>
      <w:proofErr w:type="gramEnd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vacancy_emb</w:t>
      </w:r>
      <w:proofErr w:type="spellEnd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62F9CCDB" w14:textId="77777777" w:rsidR="00594359" w:rsidRPr="00594359" w:rsidRDefault="00594359" w:rsidP="00594359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2434E572" w14:textId="63401071" w:rsidR="00594359" w:rsidRPr="00E515EA" w:rsidRDefault="00594359" w:rsidP="00594359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E515EA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# </w:t>
      </w:r>
      <w:r>
        <w:rPr>
          <w:rFonts w:ascii="Courier New" w:hAnsi="Courier New" w:cs="Courier New"/>
          <w:color w:val="008000"/>
          <w:sz w:val="21"/>
          <w:szCs w:val="21"/>
        </w:rPr>
        <w:t>Комбинируем</w:t>
      </w:r>
      <w:r w:rsidRPr="00E515EA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признаки</w:t>
      </w:r>
      <w:r w:rsidRPr="00E515EA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</w:p>
    <w:p w14:paraId="1C5311DF" w14:textId="77777777" w:rsidR="00594359" w:rsidRPr="00594359" w:rsidRDefault="00594359" w:rsidP="00594359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E515E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combined = </w:t>
      </w:r>
      <w:proofErr w:type="gramStart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torch.cat(</w:t>
      </w:r>
      <w:proofErr w:type="gramEnd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[</w:t>
      </w:r>
    </w:p>
    <w:p w14:paraId="39E1481E" w14:textId="77777777" w:rsidR="00594359" w:rsidRPr="00594359" w:rsidRDefault="00594359" w:rsidP="00594359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resume_proj</w:t>
      </w:r>
      <w:proofErr w:type="spellEnd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,</w:t>
      </w:r>
    </w:p>
    <w:p w14:paraId="129871E8" w14:textId="77777777" w:rsidR="00594359" w:rsidRPr="00594359" w:rsidRDefault="00594359" w:rsidP="00594359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vacancy_proj</w:t>
      </w:r>
      <w:proofErr w:type="spellEnd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,</w:t>
      </w:r>
    </w:p>
    <w:p w14:paraId="7D567DEF" w14:textId="77777777" w:rsidR="00594359" w:rsidRPr="00594359" w:rsidRDefault="00594359" w:rsidP="00594359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            (</w:t>
      </w:r>
      <w:proofErr w:type="spellStart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resume_proj</w:t>
      </w:r>
      <w:proofErr w:type="spellEnd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- </w:t>
      </w:r>
      <w:proofErr w:type="spellStart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vacancy_proj</w:t>
      </w:r>
      <w:proofErr w:type="spellEnd"/>
      <w:proofErr w:type="gramStart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).</w:t>
      </w:r>
      <w:r w:rsidRPr="00594359">
        <w:rPr>
          <w:rFonts w:ascii="Courier New" w:hAnsi="Courier New" w:cs="Courier New"/>
          <w:color w:val="6A5221"/>
          <w:sz w:val="21"/>
          <w:szCs w:val="21"/>
          <w:lang w:val="en-US"/>
        </w:rPr>
        <w:t>abs</w:t>
      </w:r>
      <w:proofErr w:type="gramEnd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()</w:t>
      </w:r>
    </w:p>
    <w:p w14:paraId="7A2A43EA" w14:textId="77777777" w:rsidR="00594359" w:rsidRPr="00594359" w:rsidRDefault="00594359" w:rsidP="00594359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        ], dim=</w:t>
      </w:r>
      <w:r w:rsidRPr="00594359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427C5F38" w14:textId="77777777" w:rsidR="00594359" w:rsidRPr="00594359" w:rsidRDefault="00594359" w:rsidP="00594359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385DC0E2" w14:textId="77777777" w:rsidR="00594359" w:rsidRPr="00594359" w:rsidRDefault="00594359" w:rsidP="00594359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594359">
        <w:rPr>
          <w:rFonts w:ascii="Courier New" w:hAnsi="Courier New" w:cs="Courier New"/>
          <w:color w:val="9723B4"/>
          <w:sz w:val="21"/>
          <w:szCs w:val="21"/>
          <w:lang w:val="en-US"/>
        </w:rPr>
        <w:t>return</w:t>
      </w: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594359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.classifier</w:t>
      </w:r>
      <w:proofErr w:type="spellEnd"/>
      <w:proofErr w:type="gramEnd"/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(combined).squeeze(</w:t>
      </w:r>
      <w:r w:rsidRPr="00594359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594359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388CD6C2" w14:textId="77777777" w:rsidR="006D46F2" w:rsidRPr="006D46F2" w:rsidRDefault="006D46F2" w:rsidP="006D46F2">
      <w:pPr>
        <w:pStyle w:val="1-"/>
        <w:rPr>
          <w:highlight w:val="green"/>
          <w:lang w:val="en-US"/>
        </w:rPr>
      </w:pPr>
    </w:p>
    <w:p w14:paraId="533426B7" w14:textId="6767939D" w:rsidR="00194835" w:rsidRPr="005B19FE" w:rsidRDefault="00194835" w:rsidP="00194835">
      <w:pPr>
        <w:pStyle w:val="aff2"/>
        <w:rPr>
          <w:highlight w:val="green"/>
        </w:rPr>
      </w:pPr>
      <w:bookmarkStart w:id="56" w:name="_Toc199903427"/>
      <w:r w:rsidRPr="000C691F">
        <w:lastRenderedPageBreak/>
        <w:t xml:space="preserve">ПРИЛОЖЕНИЕ </w:t>
      </w:r>
      <w:r>
        <w:t>Г</w:t>
      </w:r>
      <w:r w:rsidRPr="000C691F">
        <w:br/>
      </w:r>
      <w:r w:rsidRPr="004A2D54">
        <w:t xml:space="preserve">Архитектура модели </w:t>
      </w:r>
      <w:proofErr w:type="spellStart"/>
      <w:r w:rsidR="005B19FE">
        <w:rPr>
          <w:lang w:val="en-US"/>
        </w:rPr>
        <w:t>DistilBERT</w:t>
      </w:r>
      <w:proofErr w:type="spellEnd"/>
      <w:r w:rsidR="005B19FE" w:rsidRPr="005B19FE">
        <w:t xml:space="preserve"> </w:t>
      </w:r>
      <w:r w:rsidR="005B19FE">
        <w:rPr>
          <w:lang w:val="en-US"/>
        </w:rPr>
        <w:t>c</w:t>
      </w:r>
      <w:r w:rsidR="005B19FE">
        <w:t xml:space="preserve"> извлечением </w:t>
      </w:r>
      <w:r w:rsidR="005B19FE" w:rsidRPr="005B19FE">
        <w:t>[</w:t>
      </w:r>
      <w:r w:rsidR="005B19FE">
        <w:rPr>
          <w:lang w:val="en-US"/>
        </w:rPr>
        <w:t>CLS</w:t>
      </w:r>
      <w:r w:rsidR="005B19FE" w:rsidRPr="005B19FE">
        <w:t>]-</w:t>
      </w:r>
      <w:r w:rsidR="005B19FE">
        <w:t>токена</w:t>
      </w:r>
      <w:bookmarkEnd w:id="56"/>
    </w:p>
    <w:p w14:paraId="2F12E561" w14:textId="77777777" w:rsidR="005B352A" w:rsidRPr="005B352A" w:rsidRDefault="005B352A" w:rsidP="005B352A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B352A">
        <w:rPr>
          <w:rFonts w:ascii="Courier New" w:hAnsi="Courier New" w:cs="Courier New"/>
          <w:color w:val="0000FF"/>
          <w:sz w:val="21"/>
          <w:szCs w:val="21"/>
          <w:lang w:val="en-US"/>
        </w:rPr>
        <w:t>class</w:t>
      </w: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5B352A">
        <w:rPr>
          <w:rFonts w:ascii="Courier New" w:hAnsi="Courier New" w:cs="Courier New"/>
          <w:color w:val="257693"/>
          <w:sz w:val="21"/>
          <w:szCs w:val="21"/>
          <w:lang w:val="en-US"/>
        </w:rPr>
        <w:t>Distil</w:t>
      </w: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5B352A">
        <w:rPr>
          <w:rFonts w:ascii="Courier New" w:hAnsi="Courier New" w:cs="Courier New"/>
          <w:color w:val="257693"/>
          <w:sz w:val="21"/>
          <w:szCs w:val="21"/>
          <w:lang w:val="en-US"/>
        </w:rPr>
        <w:t>torch</w:t>
      </w: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.</w:t>
      </w:r>
      <w:proofErr w:type="gramStart"/>
      <w:r w:rsidRPr="005B352A">
        <w:rPr>
          <w:rFonts w:ascii="Courier New" w:hAnsi="Courier New" w:cs="Courier New"/>
          <w:color w:val="257693"/>
          <w:sz w:val="21"/>
          <w:szCs w:val="21"/>
          <w:lang w:val="en-US"/>
        </w:rPr>
        <w:t>nn</w:t>
      </w: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.</w:t>
      </w:r>
      <w:r w:rsidRPr="005B352A">
        <w:rPr>
          <w:rFonts w:ascii="Courier New" w:hAnsi="Courier New" w:cs="Courier New"/>
          <w:color w:val="257693"/>
          <w:sz w:val="21"/>
          <w:szCs w:val="21"/>
          <w:lang w:val="en-US"/>
        </w:rPr>
        <w:t>Module</w:t>
      </w:r>
      <w:proofErr w:type="spellEnd"/>
      <w:proofErr w:type="gramEnd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02F69787" w14:textId="77777777" w:rsidR="005B352A" w:rsidRPr="005B352A" w:rsidRDefault="005B352A" w:rsidP="005B352A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5B352A">
        <w:rPr>
          <w:rFonts w:ascii="Courier New" w:hAnsi="Courier New" w:cs="Courier New"/>
          <w:color w:val="0000FF"/>
          <w:sz w:val="21"/>
          <w:szCs w:val="21"/>
          <w:lang w:val="en-US"/>
        </w:rPr>
        <w:t>def</w:t>
      </w: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5B352A">
        <w:rPr>
          <w:rFonts w:ascii="Courier New" w:hAnsi="Courier New" w:cs="Courier New"/>
          <w:color w:val="6A5221"/>
          <w:sz w:val="21"/>
          <w:szCs w:val="21"/>
          <w:lang w:val="en-US"/>
        </w:rPr>
        <w:t>__</w:t>
      </w:r>
      <w:proofErr w:type="spellStart"/>
      <w:r w:rsidRPr="005B352A">
        <w:rPr>
          <w:rFonts w:ascii="Courier New" w:hAnsi="Courier New" w:cs="Courier New"/>
          <w:color w:val="6A5221"/>
          <w:sz w:val="21"/>
          <w:szCs w:val="21"/>
          <w:lang w:val="en-US"/>
        </w:rPr>
        <w:t>init</w:t>
      </w:r>
      <w:proofErr w:type="spellEnd"/>
      <w:r w:rsidRPr="005B352A">
        <w:rPr>
          <w:rFonts w:ascii="Courier New" w:hAnsi="Courier New" w:cs="Courier New"/>
          <w:color w:val="6A5221"/>
          <w:sz w:val="21"/>
          <w:szCs w:val="21"/>
          <w:lang w:val="en-US"/>
        </w:rPr>
        <w:t>__</w:t>
      </w: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5B352A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491FCEFD" w14:textId="77777777" w:rsidR="005B352A" w:rsidRPr="00BE0C08" w:rsidRDefault="005B352A" w:rsidP="005B352A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E0C08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        super(</w:t>
      </w:r>
      <w:proofErr w:type="gramStart"/>
      <w:r w:rsidRPr="00BE0C08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).</w:t>
      </w:r>
      <w:r w:rsidRPr="00BE0C08">
        <w:rPr>
          <w:rFonts w:ascii="Courier New" w:hAnsi="Courier New" w:cs="Courier New"/>
          <w:color w:val="6A5221"/>
          <w:sz w:val="21"/>
          <w:szCs w:val="21"/>
          <w:lang w:val="en-US"/>
        </w:rPr>
        <w:t>_</w:t>
      </w:r>
      <w:proofErr w:type="gramEnd"/>
      <w:r w:rsidRPr="00BE0C08">
        <w:rPr>
          <w:rFonts w:ascii="Courier New" w:hAnsi="Courier New" w:cs="Courier New"/>
          <w:color w:val="6A5221"/>
          <w:sz w:val="21"/>
          <w:szCs w:val="21"/>
          <w:lang w:val="en-US"/>
        </w:rPr>
        <w:t>_</w:t>
      </w:r>
      <w:proofErr w:type="spellStart"/>
      <w:r w:rsidRPr="00BE0C08">
        <w:rPr>
          <w:rFonts w:ascii="Courier New" w:hAnsi="Courier New" w:cs="Courier New"/>
          <w:color w:val="6A5221"/>
          <w:sz w:val="21"/>
          <w:szCs w:val="21"/>
          <w:lang w:val="en-US"/>
        </w:rPr>
        <w:t>init</w:t>
      </w:r>
      <w:proofErr w:type="spellEnd"/>
      <w:r w:rsidRPr="00BE0C08">
        <w:rPr>
          <w:rFonts w:ascii="Courier New" w:hAnsi="Courier New" w:cs="Courier New"/>
          <w:color w:val="6A5221"/>
          <w:sz w:val="21"/>
          <w:szCs w:val="21"/>
          <w:lang w:val="en-US"/>
        </w:rPr>
        <w:t>__</w:t>
      </w:r>
      <w:r w:rsidRPr="00BE0C08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()</w:t>
      </w:r>
    </w:p>
    <w:p w14:paraId="64549B8C" w14:textId="77777777" w:rsidR="005B352A" w:rsidRPr="005B352A" w:rsidRDefault="005B352A" w:rsidP="005B352A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5B352A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# 1. </w:t>
      </w:r>
      <w:proofErr w:type="spellStart"/>
      <w:r w:rsidRPr="005B352A">
        <w:rPr>
          <w:rFonts w:ascii="Courier New" w:hAnsi="Courier New" w:cs="Courier New"/>
          <w:color w:val="008000"/>
          <w:sz w:val="21"/>
          <w:szCs w:val="21"/>
          <w:lang w:val="en-US"/>
        </w:rPr>
        <w:t>DistilBERT</w:t>
      </w:r>
      <w:proofErr w:type="spellEnd"/>
      <w:r w:rsidRPr="005B352A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с</w:t>
      </w:r>
      <w:r w:rsidRPr="005B352A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замораживанием</w:t>
      </w:r>
      <w:r w:rsidRPr="005B352A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слоёв</w:t>
      </w:r>
    </w:p>
    <w:p w14:paraId="1CE04053" w14:textId="77777777" w:rsidR="005B352A" w:rsidRPr="005B352A" w:rsidRDefault="005B352A" w:rsidP="005B352A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5B352A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.bert</w:t>
      </w:r>
      <w:proofErr w:type="spellEnd"/>
      <w:proofErr w:type="gramEnd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AutoModel.from_pretrained</w:t>
      </w:r>
      <w:proofErr w:type="spellEnd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5B352A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proofErr w:type="spellStart"/>
      <w:r w:rsidRPr="005B352A">
        <w:rPr>
          <w:rFonts w:ascii="Courier New" w:hAnsi="Courier New" w:cs="Courier New"/>
          <w:color w:val="A31515"/>
          <w:sz w:val="21"/>
          <w:szCs w:val="21"/>
          <w:lang w:val="en-US"/>
        </w:rPr>
        <w:t>distilbert</w:t>
      </w:r>
      <w:proofErr w:type="spellEnd"/>
      <w:r w:rsidRPr="005B352A">
        <w:rPr>
          <w:rFonts w:ascii="Courier New" w:hAnsi="Courier New" w:cs="Courier New"/>
          <w:color w:val="A31515"/>
          <w:sz w:val="21"/>
          <w:szCs w:val="21"/>
          <w:lang w:val="en-US"/>
        </w:rPr>
        <w:t>-base-uncased'</w:t>
      </w: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62106A4C" w14:textId="77777777" w:rsidR="005B352A" w:rsidRPr="005B352A" w:rsidRDefault="005B352A" w:rsidP="005B352A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5B352A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.embedding</w:t>
      </w:r>
      <w:proofErr w:type="gramEnd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_dim</w:t>
      </w:r>
      <w:proofErr w:type="spellEnd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5B352A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.bert.config.hidden_size</w:t>
      </w:r>
      <w:proofErr w:type="spellEnd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 </w:t>
      </w:r>
      <w:r w:rsidRPr="005B352A">
        <w:rPr>
          <w:rFonts w:ascii="Courier New" w:hAnsi="Courier New" w:cs="Courier New"/>
          <w:color w:val="008000"/>
          <w:sz w:val="21"/>
          <w:szCs w:val="21"/>
          <w:lang w:val="en-US"/>
        </w:rPr>
        <w:t># 768</w:t>
      </w:r>
    </w:p>
    <w:p w14:paraId="2ACABDA7" w14:textId="77777777" w:rsidR="005B352A" w:rsidRPr="005B352A" w:rsidRDefault="005B352A" w:rsidP="005B352A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3EDA738E" w14:textId="77777777" w:rsidR="005B352A" w:rsidRDefault="005B352A" w:rsidP="005B352A">
      <w:pPr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>
        <w:rPr>
          <w:rFonts w:ascii="Courier New" w:hAnsi="Courier New" w:cs="Courier New"/>
          <w:color w:val="008000"/>
          <w:sz w:val="21"/>
          <w:szCs w:val="21"/>
        </w:rPr>
        <w:t># Замораживаем все слои кроме последних двух</w:t>
      </w:r>
    </w:p>
    <w:p w14:paraId="5D8FD7CA" w14:textId="77777777" w:rsidR="005B352A" w:rsidRPr="005B352A" w:rsidRDefault="005B352A" w:rsidP="005B352A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 w:rsidRPr="005B352A">
        <w:rPr>
          <w:rFonts w:ascii="Courier New" w:hAnsi="Courier New" w:cs="Courier New"/>
          <w:color w:val="9723B4"/>
          <w:sz w:val="21"/>
          <w:szCs w:val="21"/>
          <w:lang w:val="en-US"/>
        </w:rPr>
        <w:t>for</w:t>
      </w: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param </w:t>
      </w:r>
      <w:r w:rsidRPr="005B352A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5B352A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.bert</w:t>
      </w:r>
      <w:proofErr w:type="gramEnd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.parameters</w:t>
      </w:r>
      <w:proofErr w:type="spellEnd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():</w:t>
      </w:r>
    </w:p>
    <w:p w14:paraId="72564BFA" w14:textId="77777777" w:rsidR="005B352A" w:rsidRPr="005B352A" w:rsidRDefault="005B352A" w:rsidP="005B352A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param.requires</w:t>
      </w:r>
      <w:proofErr w:type="gramEnd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_grad</w:t>
      </w:r>
      <w:proofErr w:type="spellEnd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r w:rsidRPr="005B352A">
        <w:rPr>
          <w:rFonts w:ascii="Courier New" w:hAnsi="Courier New" w:cs="Courier New"/>
          <w:color w:val="0000FF"/>
          <w:sz w:val="21"/>
          <w:szCs w:val="21"/>
          <w:lang w:val="en-US"/>
        </w:rPr>
        <w:t>False</w:t>
      </w:r>
    </w:p>
    <w:p w14:paraId="73ADAFBA" w14:textId="77777777" w:rsidR="005B352A" w:rsidRPr="005B352A" w:rsidRDefault="005B352A" w:rsidP="005B352A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5B352A">
        <w:rPr>
          <w:rFonts w:ascii="Courier New" w:hAnsi="Courier New" w:cs="Courier New"/>
          <w:color w:val="9723B4"/>
          <w:sz w:val="21"/>
          <w:szCs w:val="21"/>
          <w:lang w:val="en-US"/>
        </w:rPr>
        <w:t>for</w:t>
      </w: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layer </w:t>
      </w:r>
      <w:r w:rsidRPr="005B352A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5B352A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.bert</w:t>
      </w:r>
      <w:proofErr w:type="gramEnd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.transformer.layer</w:t>
      </w:r>
      <w:proofErr w:type="spellEnd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[</w:t>
      </w:r>
      <w:r w:rsidRPr="005B352A">
        <w:rPr>
          <w:rFonts w:ascii="Courier New" w:hAnsi="Courier New" w:cs="Courier New"/>
          <w:color w:val="116644"/>
          <w:sz w:val="21"/>
          <w:szCs w:val="21"/>
          <w:lang w:val="en-US"/>
        </w:rPr>
        <w:t>-2</w:t>
      </w: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:]:</w:t>
      </w:r>
    </w:p>
    <w:p w14:paraId="693B60CA" w14:textId="77777777" w:rsidR="005B352A" w:rsidRPr="005B352A" w:rsidRDefault="005B352A" w:rsidP="005B352A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r w:rsidRPr="005B352A">
        <w:rPr>
          <w:rFonts w:ascii="Courier New" w:hAnsi="Courier New" w:cs="Courier New"/>
          <w:color w:val="9723B4"/>
          <w:sz w:val="21"/>
          <w:szCs w:val="21"/>
          <w:lang w:val="en-US"/>
        </w:rPr>
        <w:t>for</w:t>
      </w: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param </w:t>
      </w:r>
      <w:r w:rsidRPr="005B352A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layer.parameters</w:t>
      </w:r>
      <w:proofErr w:type="spellEnd"/>
      <w:proofErr w:type="gramEnd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():</w:t>
      </w:r>
    </w:p>
    <w:p w14:paraId="25FD06B7" w14:textId="77777777" w:rsidR="005B352A" w:rsidRPr="00DF6B26" w:rsidRDefault="005B352A" w:rsidP="005B352A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DF6B26">
        <w:rPr>
          <w:rFonts w:ascii="Courier New" w:hAnsi="Courier New" w:cs="Courier New"/>
          <w:color w:val="000000"/>
          <w:sz w:val="21"/>
          <w:szCs w:val="21"/>
          <w:lang w:val="en-US"/>
        </w:rPr>
        <w:t>param.requires</w:t>
      </w:r>
      <w:proofErr w:type="gramEnd"/>
      <w:r w:rsidRPr="00DF6B26">
        <w:rPr>
          <w:rFonts w:ascii="Courier New" w:hAnsi="Courier New" w:cs="Courier New"/>
          <w:color w:val="000000"/>
          <w:sz w:val="21"/>
          <w:szCs w:val="21"/>
          <w:lang w:val="en-US"/>
        </w:rPr>
        <w:t>_grad</w:t>
      </w:r>
      <w:proofErr w:type="spellEnd"/>
      <w:r w:rsidRPr="00DF6B2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r w:rsidRPr="00DF6B26">
        <w:rPr>
          <w:rFonts w:ascii="Courier New" w:hAnsi="Courier New" w:cs="Courier New"/>
          <w:color w:val="0000FF"/>
          <w:sz w:val="21"/>
          <w:szCs w:val="21"/>
          <w:lang w:val="en-US"/>
        </w:rPr>
        <w:t>True</w:t>
      </w:r>
    </w:p>
    <w:p w14:paraId="76F77271" w14:textId="77777777" w:rsidR="005B352A" w:rsidRPr="00DF6B26" w:rsidRDefault="005B352A" w:rsidP="005B352A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0DEE62B3" w14:textId="2C3AB7FB" w:rsidR="005B352A" w:rsidRPr="00DF6B26" w:rsidRDefault="005B352A" w:rsidP="005B352A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DF6B2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DF6B26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# 2. </w:t>
      </w:r>
      <w:r>
        <w:rPr>
          <w:rFonts w:ascii="Courier New" w:hAnsi="Courier New" w:cs="Courier New"/>
          <w:color w:val="008000"/>
          <w:sz w:val="21"/>
          <w:szCs w:val="21"/>
        </w:rPr>
        <w:t>Проекционные</w:t>
      </w:r>
      <w:r w:rsidRPr="00DF6B26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слои</w:t>
      </w:r>
      <w:r w:rsidRPr="00DF6B26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</w:p>
    <w:p w14:paraId="0D4D1412" w14:textId="77777777" w:rsidR="005B352A" w:rsidRPr="005B352A" w:rsidRDefault="005B352A" w:rsidP="005B352A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F7D2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5B352A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.projection</w:t>
      </w:r>
      <w:proofErr w:type="spellEnd"/>
      <w:proofErr w:type="gramEnd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torch.nn.Sequential</w:t>
      </w:r>
      <w:proofErr w:type="spellEnd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</w:p>
    <w:p w14:paraId="61079C00" w14:textId="77777777" w:rsidR="005B352A" w:rsidRPr="005B352A" w:rsidRDefault="005B352A" w:rsidP="005B352A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torch.</w:t>
      </w:r>
      <w:proofErr w:type="gramStart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nn.Linear</w:t>
      </w:r>
      <w:proofErr w:type="spellEnd"/>
      <w:proofErr w:type="gramEnd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5B352A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.embedding_dim</w:t>
      </w:r>
      <w:proofErr w:type="spellEnd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5B352A">
        <w:rPr>
          <w:rFonts w:ascii="Courier New" w:hAnsi="Courier New" w:cs="Courier New"/>
          <w:color w:val="116644"/>
          <w:sz w:val="21"/>
          <w:szCs w:val="21"/>
          <w:lang w:val="en-US"/>
        </w:rPr>
        <w:t>512</w:t>
      </w: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),</w:t>
      </w:r>
    </w:p>
    <w:p w14:paraId="7BF8A54E" w14:textId="77777777" w:rsidR="005B352A" w:rsidRPr="005B352A" w:rsidRDefault="005B352A" w:rsidP="005B352A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torch.</w:t>
      </w:r>
      <w:proofErr w:type="gramStart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nn.Dropout</w:t>
      </w:r>
      <w:proofErr w:type="spellEnd"/>
      <w:proofErr w:type="gramEnd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5B352A">
        <w:rPr>
          <w:rFonts w:ascii="Courier New" w:hAnsi="Courier New" w:cs="Courier New"/>
          <w:color w:val="116644"/>
          <w:sz w:val="21"/>
          <w:szCs w:val="21"/>
          <w:lang w:val="en-US"/>
        </w:rPr>
        <w:t>0.3</w:t>
      </w: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),</w:t>
      </w:r>
    </w:p>
    <w:p w14:paraId="0CEAA477" w14:textId="77777777" w:rsidR="005B352A" w:rsidRPr="005B352A" w:rsidRDefault="005B352A" w:rsidP="005B352A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torch.</w:t>
      </w:r>
      <w:proofErr w:type="gramStart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nn.ReLU</w:t>
      </w:r>
      <w:proofErr w:type="spellEnd"/>
      <w:proofErr w:type="gramEnd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(),</w:t>
      </w:r>
    </w:p>
    <w:p w14:paraId="20B417EA" w14:textId="77777777" w:rsidR="005B352A" w:rsidRPr="005B352A" w:rsidRDefault="005B352A" w:rsidP="005B352A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torch.</w:t>
      </w:r>
      <w:proofErr w:type="gramStart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nn.LayerNorm</w:t>
      </w:r>
      <w:proofErr w:type="spellEnd"/>
      <w:proofErr w:type="gramEnd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5B352A">
        <w:rPr>
          <w:rFonts w:ascii="Courier New" w:hAnsi="Courier New" w:cs="Courier New"/>
          <w:color w:val="116644"/>
          <w:sz w:val="21"/>
          <w:szCs w:val="21"/>
          <w:lang w:val="en-US"/>
        </w:rPr>
        <w:t>512</w:t>
      </w: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),</w:t>
      </w:r>
    </w:p>
    <w:p w14:paraId="380625B4" w14:textId="77777777" w:rsidR="005B352A" w:rsidRPr="005B352A" w:rsidRDefault="005B352A" w:rsidP="005B352A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torch.</w:t>
      </w:r>
      <w:proofErr w:type="gramStart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nn.Linear</w:t>
      </w:r>
      <w:proofErr w:type="spellEnd"/>
      <w:proofErr w:type="gramEnd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5B352A">
        <w:rPr>
          <w:rFonts w:ascii="Courier New" w:hAnsi="Courier New" w:cs="Courier New"/>
          <w:color w:val="116644"/>
          <w:sz w:val="21"/>
          <w:szCs w:val="21"/>
          <w:lang w:val="en-US"/>
        </w:rPr>
        <w:t>512</w:t>
      </w: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5B352A">
        <w:rPr>
          <w:rFonts w:ascii="Courier New" w:hAnsi="Courier New" w:cs="Courier New"/>
          <w:color w:val="116644"/>
          <w:sz w:val="21"/>
          <w:szCs w:val="21"/>
          <w:lang w:val="en-US"/>
        </w:rPr>
        <w:t>256</w:t>
      </w: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),</w:t>
      </w:r>
    </w:p>
    <w:p w14:paraId="5EE13EFC" w14:textId="77777777" w:rsidR="005B352A" w:rsidRPr="00AE1839" w:rsidRDefault="005B352A" w:rsidP="005B352A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AE1839">
        <w:rPr>
          <w:rFonts w:ascii="Courier New" w:hAnsi="Courier New" w:cs="Courier New"/>
          <w:color w:val="000000"/>
          <w:sz w:val="21"/>
          <w:szCs w:val="21"/>
          <w:lang w:val="en-US"/>
        </w:rPr>
        <w:t>torch.</w:t>
      </w:r>
      <w:proofErr w:type="gramStart"/>
      <w:r w:rsidRPr="00AE1839">
        <w:rPr>
          <w:rFonts w:ascii="Courier New" w:hAnsi="Courier New" w:cs="Courier New"/>
          <w:color w:val="000000"/>
          <w:sz w:val="21"/>
          <w:szCs w:val="21"/>
          <w:lang w:val="en-US"/>
        </w:rPr>
        <w:t>nn.Dropout</w:t>
      </w:r>
      <w:proofErr w:type="spellEnd"/>
      <w:proofErr w:type="gramEnd"/>
      <w:r w:rsidRPr="00AE1839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AE1839">
        <w:rPr>
          <w:rFonts w:ascii="Courier New" w:hAnsi="Courier New" w:cs="Courier New"/>
          <w:color w:val="116644"/>
          <w:sz w:val="21"/>
          <w:szCs w:val="21"/>
          <w:lang w:val="en-US"/>
        </w:rPr>
        <w:t>0.3</w:t>
      </w:r>
      <w:r w:rsidRPr="00AE1839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023A262A" w14:textId="77777777" w:rsidR="005B352A" w:rsidRPr="00AE1839" w:rsidRDefault="005B352A" w:rsidP="005B352A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AE1839">
        <w:rPr>
          <w:rFonts w:ascii="Courier New" w:hAnsi="Courier New" w:cs="Courier New"/>
          <w:color w:val="000000"/>
          <w:sz w:val="21"/>
          <w:szCs w:val="21"/>
          <w:lang w:val="en-US"/>
        </w:rPr>
        <w:t>        )</w:t>
      </w:r>
    </w:p>
    <w:p w14:paraId="0BD6B9DB" w14:textId="77777777" w:rsidR="005B352A" w:rsidRPr="00AE1839" w:rsidRDefault="005B352A" w:rsidP="005B352A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47A4BA90" w14:textId="63B0E2A9" w:rsidR="005B352A" w:rsidRPr="00AE1839" w:rsidRDefault="005B352A" w:rsidP="005B352A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AE183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AE1839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# 3. </w:t>
      </w:r>
      <w:r>
        <w:rPr>
          <w:rFonts w:ascii="Courier New" w:hAnsi="Courier New" w:cs="Courier New"/>
          <w:color w:val="008000"/>
          <w:sz w:val="21"/>
          <w:szCs w:val="21"/>
        </w:rPr>
        <w:t>Классификатор</w:t>
      </w:r>
      <w:r w:rsidRPr="00AE1839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</w:p>
    <w:p w14:paraId="1595F308" w14:textId="77777777" w:rsidR="005B352A" w:rsidRPr="005B352A" w:rsidRDefault="005B352A" w:rsidP="005B352A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F7D2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5B352A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.classifier</w:t>
      </w:r>
      <w:proofErr w:type="spellEnd"/>
      <w:proofErr w:type="gramEnd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torch.nn.Sequential</w:t>
      </w:r>
      <w:proofErr w:type="spellEnd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</w:p>
    <w:p w14:paraId="34994476" w14:textId="77777777" w:rsidR="005B352A" w:rsidRPr="005B352A" w:rsidRDefault="005B352A" w:rsidP="005B352A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torch.</w:t>
      </w:r>
      <w:proofErr w:type="gramStart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nn.Linear</w:t>
      </w:r>
      <w:proofErr w:type="spellEnd"/>
      <w:proofErr w:type="gramEnd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5B352A">
        <w:rPr>
          <w:rFonts w:ascii="Courier New" w:hAnsi="Courier New" w:cs="Courier New"/>
          <w:color w:val="116644"/>
          <w:sz w:val="21"/>
          <w:szCs w:val="21"/>
          <w:lang w:val="en-US"/>
        </w:rPr>
        <w:t>256</w:t>
      </w: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*</w:t>
      </w:r>
      <w:r w:rsidRPr="005B352A">
        <w:rPr>
          <w:rFonts w:ascii="Courier New" w:hAnsi="Courier New" w:cs="Courier New"/>
          <w:color w:val="116644"/>
          <w:sz w:val="21"/>
          <w:szCs w:val="21"/>
          <w:lang w:val="en-US"/>
        </w:rPr>
        <w:t>3</w:t>
      </w: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5B352A">
        <w:rPr>
          <w:rFonts w:ascii="Courier New" w:hAnsi="Courier New" w:cs="Courier New"/>
          <w:color w:val="116644"/>
          <w:sz w:val="21"/>
          <w:szCs w:val="21"/>
          <w:lang w:val="en-US"/>
        </w:rPr>
        <w:t>128</w:t>
      </w: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),</w:t>
      </w:r>
    </w:p>
    <w:p w14:paraId="76E43270" w14:textId="77777777" w:rsidR="005B352A" w:rsidRPr="005B352A" w:rsidRDefault="005B352A" w:rsidP="005B352A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torch.</w:t>
      </w:r>
      <w:proofErr w:type="gramStart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nn.Dropout</w:t>
      </w:r>
      <w:proofErr w:type="spellEnd"/>
      <w:proofErr w:type="gramEnd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5B352A">
        <w:rPr>
          <w:rFonts w:ascii="Courier New" w:hAnsi="Courier New" w:cs="Courier New"/>
          <w:color w:val="116644"/>
          <w:sz w:val="21"/>
          <w:szCs w:val="21"/>
          <w:lang w:val="en-US"/>
        </w:rPr>
        <w:t>0.3</w:t>
      </w: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),</w:t>
      </w:r>
    </w:p>
    <w:p w14:paraId="2B6FEF25" w14:textId="77777777" w:rsidR="005B352A" w:rsidRPr="005B352A" w:rsidRDefault="005B352A" w:rsidP="005B352A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torch.</w:t>
      </w:r>
      <w:proofErr w:type="gramStart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nn.ReLU</w:t>
      </w:r>
      <w:proofErr w:type="spellEnd"/>
      <w:proofErr w:type="gramEnd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(),</w:t>
      </w:r>
    </w:p>
    <w:p w14:paraId="00362D0C" w14:textId="77777777" w:rsidR="005B352A" w:rsidRPr="005B352A" w:rsidRDefault="005B352A" w:rsidP="005B352A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torch.</w:t>
      </w:r>
      <w:proofErr w:type="gramStart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nn.Linear</w:t>
      </w:r>
      <w:proofErr w:type="spellEnd"/>
      <w:proofErr w:type="gramEnd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5B352A">
        <w:rPr>
          <w:rFonts w:ascii="Courier New" w:hAnsi="Courier New" w:cs="Courier New"/>
          <w:color w:val="116644"/>
          <w:sz w:val="21"/>
          <w:szCs w:val="21"/>
          <w:lang w:val="en-US"/>
        </w:rPr>
        <w:t>128</w:t>
      </w: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5B352A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396AC73A" w14:textId="77777777" w:rsidR="005B352A" w:rsidRPr="005B352A" w:rsidRDefault="005B352A" w:rsidP="005B352A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        )</w:t>
      </w:r>
    </w:p>
    <w:p w14:paraId="5069D9CE" w14:textId="77777777" w:rsidR="005B352A" w:rsidRPr="005B352A" w:rsidRDefault="005B352A" w:rsidP="005B352A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07D5A4FB" w14:textId="77777777" w:rsidR="005B352A" w:rsidRPr="005B352A" w:rsidRDefault="005B352A" w:rsidP="005B352A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5B352A">
        <w:rPr>
          <w:rFonts w:ascii="Courier New" w:hAnsi="Courier New" w:cs="Courier New"/>
          <w:color w:val="0000FF"/>
          <w:sz w:val="21"/>
          <w:szCs w:val="21"/>
          <w:lang w:val="en-US"/>
        </w:rPr>
        <w:t>def</w:t>
      </w: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gramStart"/>
      <w:r w:rsidRPr="005B352A">
        <w:rPr>
          <w:rFonts w:ascii="Courier New" w:hAnsi="Courier New" w:cs="Courier New"/>
          <w:color w:val="6A5221"/>
          <w:sz w:val="21"/>
          <w:szCs w:val="21"/>
          <w:lang w:val="en-US"/>
        </w:rPr>
        <w:t>forward</w:t>
      </w: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5B352A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5B352A">
        <w:rPr>
          <w:rFonts w:ascii="Courier New" w:hAnsi="Courier New" w:cs="Courier New"/>
          <w:color w:val="001080"/>
          <w:sz w:val="21"/>
          <w:szCs w:val="21"/>
          <w:lang w:val="en-US"/>
        </w:rPr>
        <w:t>resume_input</w:t>
      </w:r>
      <w:proofErr w:type="spellEnd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5B352A">
        <w:rPr>
          <w:rFonts w:ascii="Courier New" w:hAnsi="Courier New" w:cs="Courier New"/>
          <w:color w:val="001080"/>
          <w:sz w:val="21"/>
          <w:szCs w:val="21"/>
          <w:lang w:val="en-US"/>
        </w:rPr>
        <w:t>vacancy_input</w:t>
      </w:r>
      <w:proofErr w:type="spellEnd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2A26EF4D" w14:textId="223FAB2C" w:rsidR="005B352A" w:rsidRDefault="005B352A" w:rsidP="005B352A">
      <w:pPr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 </w:t>
      </w:r>
      <w:r w:rsidRPr="00DF6B2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 </w:t>
      </w:r>
      <w:r w:rsidRPr="00DF6B2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 </w:t>
      </w:r>
      <w:r w:rsidRPr="00DF6B2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 </w:t>
      </w:r>
      <w:r w:rsidRPr="00DF6B2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Получаем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эмбеддинги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из BERT </w:t>
      </w:r>
      <w:r w:rsidR="001F7D28">
        <w:rPr>
          <w:rFonts w:ascii="Courier New" w:hAnsi="Courier New" w:cs="Courier New"/>
          <w:color w:val="008000"/>
          <w:sz w:val="21"/>
          <w:szCs w:val="21"/>
        </w:rPr>
        <w:t xml:space="preserve">- </w:t>
      </w:r>
      <w:r>
        <w:rPr>
          <w:rFonts w:ascii="Courier New" w:hAnsi="Courier New" w:cs="Courier New"/>
          <w:color w:val="008000"/>
          <w:sz w:val="21"/>
          <w:szCs w:val="21"/>
        </w:rPr>
        <w:t>используем [CLS] токен</w:t>
      </w:r>
    </w:p>
    <w:p w14:paraId="32B726B4" w14:textId="77777777" w:rsidR="005B352A" w:rsidRPr="005B352A" w:rsidRDefault="005B352A" w:rsidP="005B352A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F7D28">
        <w:rPr>
          <w:rFonts w:ascii="Courier New" w:hAnsi="Courier New" w:cs="Courier New"/>
          <w:color w:val="000000"/>
          <w:sz w:val="21"/>
          <w:szCs w:val="21"/>
          <w:lang w:val="en-US"/>
        </w:rPr>
        <w:t> </w:t>
      </w:r>
      <w:r w:rsidRPr="001F7D28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Pr="001F7D28">
        <w:rPr>
          <w:rFonts w:ascii="Courier New" w:hAnsi="Courier New" w:cs="Courier New"/>
          <w:color w:val="000000"/>
          <w:sz w:val="21"/>
          <w:szCs w:val="21"/>
          <w:lang w:val="en-US"/>
        </w:rPr>
        <w:t> </w:t>
      </w:r>
      <w:r w:rsidRPr="001F7D28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Pr="001F7D28">
        <w:rPr>
          <w:rFonts w:ascii="Courier New" w:hAnsi="Courier New" w:cs="Courier New"/>
          <w:color w:val="000000"/>
          <w:sz w:val="21"/>
          <w:szCs w:val="21"/>
          <w:lang w:val="en-US"/>
        </w:rPr>
        <w:t> </w:t>
      </w:r>
      <w:r w:rsidRPr="001F7D28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Pr="001F7D28">
        <w:rPr>
          <w:rFonts w:ascii="Courier New" w:hAnsi="Courier New" w:cs="Courier New"/>
          <w:color w:val="000000"/>
          <w:sz w:val="21"/>
          <w:szCs w:val="21"/>
          <w:lang w:val="en-US"/>
        </w:rPr>
        <w:t> </w:t>
      </w:r>
      <w:r w:rsidRPr="001F7D28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resume_outputs</w:t>
      </w:r>
      <w:proofErr w:type="spellEnd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5B352A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.bert</w:t>
      </w:r>
      <w:proofErr w:type="spellEnd"/>
      <w:proofErr w:type="gramEnd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(**</w:t>
      </w:r>
      <w:proofErr w:type="spellStart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resume_input</w:t>
      </w:r>
      <w:proofErr w:type="spellEnd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3754970A" w14:textId="77777777" w:rsidR="005B352A" w:rsidRPr="005B352A" w:rsidRDefault="005B352A" w:rsidP="005B352A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resume_emb</w:t>
      </w:r>
      <w:proofErr w:type="spellEnd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resume_</w:t>
      </w:r>
      <w:proofErr w:type="gramStart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outputs.last</w:t>
      </w:r>
      <w:proofErr w:type="gramEnd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_hidden_state</w:t>
      </w:r>
      <w:proofErr w:type="spellEnd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[:, </w:t>
      </w:r>
      <w:r w:rsidRPr="005B352A">
        <w:rPr>
          <w:rFonts w:ascii="Courier New" w:hAnsi="Courier New" w:cs="Courier New"/>
          <w:color w:val="116644"/>
          <w:sz w:val="21"/>
          <w:szCs w:val="21"/>
          <w:lang w:val="en-US"/>
        </w:rPr>
        <w:t>0</w:t>
      </w: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]  </w:t>
      </w:r>
      <w:r w:rsidRPr="005B352A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# </w:t>
      </w:r>
      <w:r>
        <w:rPr>
          <w:rFonts w:ascii="Courier New" w:hAnsi="Courier New" w:cs="Courier New"/>
          <w:color w:val="008000"/>
          <w:sz w:val="21"/>
          <w:szCs w:val="21"/>
        </w:rPr>
        <w:t>Берем</w:t>
      </w:r>
      <w:r w:rsidRPr="005B352A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первый</w:t>
      </w:r>
      <w:r w:rsidRPr="005B352A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[CLS] </w:t>
      </w:r>
      <w:r>
        <w:rPr>
          <w:rFonts w:ascii="Courier New" w:hAnsi="Courier New" w:cs="Courier New"/>
          <w:color w:val="008000"/>
          <w:sz w:val="21"/>
          <w:szCs w:val="21"/>
        </w:rPr>
        <w:t>токен</w:t>
      </w:r>
    </w:p>
    <w:p w14:paraId="433337B2" w14:textId="77777777" w:rsidR="005B352A" w:rsidRPr="005B352A" w:rsidRDefault="005B352A" w:rsidP="005B352A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1EEC7212" w14:textId="77777777" w:rsidR="005B352A" w:rsidRPr="005B352A" w:rsidRDefault="005B352A" w:rsidP="005B352A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vacancy_outputs</w:t>
      </w:r>
      <w:proofErr w:type="spellEnd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5B352A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.bert</w:t>
      </w:r>
      <w:proofErr w:type="spellEnd"/>
      <w:proofErr w:type="gramEnd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(**</w:t>
      </w:r>
      <w:proofErr w:type="spellStart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vacancy_input</w:t>
      </w:r>
      <w:proofErr w:type="spellEnd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6FE0DE2C" w14:textId="77777777" w:rsidR="005B352A" w:rsidRPr="005B352A" w:rsidRDefault="005B352A" w:rsidP="005B352A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vacancy_emb</w:t>
      </w:r>
      <w:proofErr w:type="spellEnd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vacancy_</w:t>
      </w:r>
      <w:proofErr w:type="gramStart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outputs.last</w:t>
      </w:r>
      <w:proofErr w:type="gramEnd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_hidden_state</w:t>
      </w:r>
      <w:proofErr w:type="spellEnd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[:, </w:t>
      </w:r>
      <w:r w:rsidRPr="005B352A">
        <w:rPr>
          <w:rFonts w:ascii="Courier New" w:hAnsi="Courier New" w:cs="Courier New"/>
          <w:color w:val="116644"/>
          <w:sz w:val="21"/>
          <w:szCs w:val="21"/>
          <w:lang w:val="en-US"/>
        </w:rPr>
        <w:t>0</w:t>
      </w: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]  </w:t>
      </w:r>
      <w:r w:rsidRPr="005B352A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# </w:t>
      </w:r>
      <w:r>
        <w:rPr>
          <w:rFonts w:ascii="Courier New" w:hAnsi="Courier New" w:cs="Courier New"/>
          <w:color w:val="008000"/>
          <w:sz w:val="21"/>
          <w:szCs w:val="21"/>
        </w:rPr>
        <w:t>Берем</w:t>
      </w:r>
      <w:r w:rsidRPr="005B352A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первый</w:t>
      </w:r>
      <w:r w:rsidRPr="005B352A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[CLS] </w:t>
      </w:r>
      <w:r>
        <w:rPr>
          <w:rFonts w:ascii="Courier New" w:hAnsi="Courier New" w:cs="Courier New"/>
          <w:color w:val="008000"/>
          <w:sz w:val="21"/>
          <w:szCs w:val="21"/>
        </w:rPr>
        <w:t>токен</w:t>
      </w:r>
    </w:p>
    <w:p w14:paraId="20B842AF" w14:textId="77777777" w:rsidR="005B352A" w:rsidRPr="005B352A" w:rsidRDefault="005B352A" w:rsidP="005B352A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57E3016C" w14:textId="77777777" w:rsidR="005B352A" w:rsidRPr="005B352A" w:rsidRDefault="005B352A" w:rsidP="005B352A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5B352A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# </w:t>
      </w:r>
      <w:r>
        <w:rPr>
          <w:rFonts w:ascii="Courier New" w:hAnsi="Courier New" w:cs="Courier New"/>
          <w:color w:val="008000"/>
          <w:sz w:val="21"/>
          <w:szCs w:val="21"/>
        </w:rPr>
        <w:t>Проекции</w:t>
      </w:r>
    </w:p>
    <w:p w14:paraId="3ABA81DF" w14:textId="77777777" w:rsidR="005B352A" w:rsidRPr="005B352A" w:rsidRDefault="005B352A" w:rsidP="005B352A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resume_proj</w:t>
      </w:r>
      <w:proofErr w:type="spellEnd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5B352A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.projection</w:t>
      </w:r>
      <w:proofErr w:type="spellEnd"/>
      <w:proofErr w:type="gramEnd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resume_emb</w:t>
      </w:r>
      <w:proofErr w:type="spellEnd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20152899" w14:textId="77777777" w:rsidR="005B352A" w:rsidRPr="005B352A" w:rsidRDefault="005B352A" w:rsidP="005B352A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vacancy_proj</w:t>
      </w:r>
      <w:proofErr w:type="spellEnd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5B352A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.projection</w:t>
      </w:r>
      <w:proofErr w:type="spellEnd"/>
      <w:proofErr w:type="gramEnd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vacancy_emb</w:t>
      </w:r>
      <w:proofErr w:type="spellEnd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66C32E3A" w14:textId="77777777" w:rsidR="005B352A" w:rsidRPr="005B352A" w:rsidRDefault="005B352A" w:rsidP="005B352A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68D14D32" w14:textId="77777777" w:rsidR="005B352A" w:rsidRPr="005B352A" w:rsidRDefault="005B352A" w:rsidP="005B352A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5B352A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# </w:t>
      </w:r>
      <w:r>
        <w:rPr>
          <w:rFonts w:ascii="Courier New" w:hAnsi="Courier New" w:cs="Courier New"/>
          <w:color w:val="008000"/>
          <w:sz w:val="21"/>
          <w:szCs w:val="21"/>
        </w:rPr>
        <w:t>Комбинируем</w:t>
      </w:r>
      <w:r w:rsidRPr="005B352A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признаки</w:t>
      </w:r>
    </w:p>
    <w:p w14:paraId="408B671B" w14:textId="77777777" w:rsidR="005B352A" w:rsidRPr="005B352A" w:rsidRDefault="005B352A" w:rsidP="005B352A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lastRenderedPageBreak/>
        <w:t xml:space="preserve">        combined = </w:t>
      </w:r>
      <w:proofErr w:type="gramStart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torch.cat(</w:t>
      </w:r>
      <w:proofErr w:type="gramEnd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[</w:t>
      </w:r>
    </w:p>
    <w:p w14:paraId="3EFF5EE2" w14:textId="77777777" w:rsidR="005B352A" w:rsidRPr="005B352A" w:rsidRDefault="005B352A" w:rsidP="005B352A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resume_proj</w:t>
      </w:r>
      <w:proofErr w:type="spellEnd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,</w:t>
      </w:r>
    </w:p>
    <w:p w14:paraId="65E7E967" w14:textId="77777777" w:rsidR="005B352A" w:rsidRPr="005B352A" w:rsidRDefault="005B352A" w:rsidP="005B352A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vacancy_proj</w:t>
      </w:r>
      <w:proofErr w:type="spellEnd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,</w:t>
      </w:r>
    </w:p>
    <w:p w14:paraId="0CF20470" w14:textId="77777777" w:rsidR="005B352A" w:rsidRPr="005B352A" w:rsidRDefault="005B352A" w:rsidP="005B352A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            (</w:t>
      </w:r>
      <w:proofErr w:type="spellStart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resume_proj</w:t>
      </w:r>
      <w:proofErr w:type="spellEnd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- </w:t>
      </w:r>
      <w:proofErr w:type="spellStart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vacancy_proj</w:t>
      </w:r>
      <w:proofErr w:type="spellEnd"/>
      <w:proofErr w:type="gramStart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).</w:t>
      </w:r>
      <w:r w:rsidRPr="005B352A">
        <w:rPr>
          <w:rFonts w:ascii="Courier New" w:hAnsi="Courier New" w:cs="Courier New"/>
          <w:color w:val="6A5221"/>
          <w:sz w:val="21"/>
          <w:szCs w:val="21"/>
          <w:lang w:val="en-US"/>
        </w:rPr>
        <w:t>abs</w:t>
      </w:r>
      <w:proofErr w:type="gramEnd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()</w:t>
      </w:r>
    </w:p>
    <w:p w14:paraId="3BA1055E" w14:textId="77777777" w:rsidR="005B352A" w:rsidRPr="005B352A" w:rsidRDefault="005B352A" w:rsidP="005B352A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        ], dim=</w:t>
      </w:r>
      <w:r w:rsidRPr="005B352A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2B57C855" w14:textId="77777777" w:rsidR="005B352A" w:rsidRPr="005B352A" w:rsidRDefault="005B352A" w:rsidP="005B352A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61AD2EE8" w14:textId="77777777" w:rsidR="005B352A" w:rsidRPr="005B352A" w:rsidRDefault="005B352A" w:rsidP="005B352A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5B352A">
        <w:rPr>
          <w:rFonts w:ascii="Courier New" w:hAnsi="Courier New" w:cs="Courier New"/>
          <w:color w:val="9723B4"/>
          <w:sz w:val="21"/>
          <w:szCs w:val="21"/>
          <w:lang w:val="en-US"/>
        </w:rPr>
        <w:t>return</w:t>
      </w: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5B352A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.classifier</w:t>
      </w:r>
      <w:proofErr w:type="spellEnd"/>
      <w:proofErr w:type="gramEnd"/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(combined).squeeze(</w:t>
      </w:r>
      <w:r w:rsidRPr="005B352A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5B352A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6D7415AB" w14:textId="4BED65CE" w:rsidR="00001007" w:rsidRPr="00442602" w:rsidRDefault="00001007" w:rsidP="00001007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65094179" w14:textId="77777777" w:rsidR="00594359" w:rsidRPr="00442602" w:rsidRDefault="00594359" w:rsidP="00594359">
      <w:pPr>
        <w:pStyle w:val="1-"/>
        <w:rPr>
          <w:highlight w:val="green"/>
          <w:lang w:val="en-US"/>
        </w:rPr>
      </w:pPr>
    </w:p>
    <w:p w14:paraId="12A77CB1" w14:textId="514D8AF4" w:rsidR="00194835" w:rsidRPr="00175CC2" w:rsidRDefault="00194835" w:rsidP="00B0561B">
      <w:pPr>
        <w:pStyle w:val="aff2"/>
        <w:rPr>
          <w:highlight w:val="green"/>
        </w:rPr>
      </w:pPr>
      <w:bookmarkStart w:id="57" w:name="_Toc199903428"/>
      <w:r w:rsidRPr="000C691F">
        <w:lastRenderedPageBreak/>
        <w:t xml:space="preserve">ПРИЛОЖЕНИЕ </w:t>
      </w:r>
      <w:r w:rsidR="00816976">
        <w:t>Д</w:t>
      </w:r>
      <w:r w:rsidRPr="000C691F">
        <w:br/>
      </w:r>
      <w:r w:rsidRPr="00542D6E">
        <w:t xml:space="preserve">Архитектура модели </w:t>
      </w:r>
      <w:proofErr w:type="spellStart"/>
      <w:r w:rsidR="00F51A37" w:rsidRPr="00542D6E">
        <w:rPr>
          <w:lang w:val="en-US"/>
        </w:rPr>
        <w:t>Dis</w:t>
      </w:r>
      <w:r w:rsidR="00B0561B" w:rsidRPr="00542D6E">
        <w:rPr>
          <w:lang w:val="en-US"/>
        </w:rPr>
        <w:t>tilBERT</w:t>
      </w:r>
      <w:proofErr w:type="spellEnd"/>
      <w:r w:rsidR="00175CC2">
        <w:t xml:space="preserve"> с </w:t>
      </w:r>
      <w:r w:rsidR="00175CC2">
        <w:rPr>
          <w:lang w:val="en-US"/>
        </w:rPr>
        <w:t>max</w:t>
      </w:r>
      <w:r w:rsidR="00175CC2" w:rsidRPr="00175CC2">
        <w:t xml:space="preserve"> </w:t>
      </w:r>
      <w:r w:rsidR="00175CC2">
        <w:rPr>
          <w:lang w:val="en-US"/>
        </w:rPr>
        <w:t>pooling</w:t>
      </w:r>
      <w:bookmarkEnd w:id="57"/>
    </w:p>
    <w:p w14:paraId="43A2E53F" w14:textId="77777777" w:rsidR="00175CC2" w:rsidRPr="00175CC2" w:rsidRDefault="00175CC2" w:rsidP="00175CC2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75CC2">
        <w:rPr>
          <w:rFonts w:ascii="Courier New" w:hAnsi="Courier New" w:cs="Courier New"/>
          <w:color w:val="0000FF"/>
          <w:sz w:val="21"/>
          <w:szCs w:val="21"/>
          <w:lang w:val="en-US"/>
        </w:rPr>
        <w:t>class</w:t>
      </w: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175CC2">
        <w:rPr>
          <w:rFonts w:ascii="Courier New" w:hAnsi="Courier New" w:cs="Courier New"/>
          <w:color w:val="257693"/>
          <w:sz w:val="21"/>
          <w:szCs w:val="21"/>
          <w:lang w:val="en-US"/>
        </w:rPr>
        <w:t>DistilMax</w:t>
      </w:r>
      <w:proofErr w:type="spellEnd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Start"/>
      <w:r w:rsidRPr="00175CC2">
        <w:rPr>
          <w:rFonts w:ascii="Courier New" w:hAnsi="Courier New" w:cs="Courier New"/>
          <w:color w:val="257693"/>
          <w:sz w:val="21"/>
          <w:szCs w:val="21"/>
          <w:lang w:val="en-US"/>
        </w:rPr>
        <w:t>nn</w:t>
      </w: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.</w:t>
      </w:r>
      <w:r w:rsidRPr="00175CC2">
        <w:rPr>
          <w:rFonts w:ascii="Courier New" w:hAnsi="Courier New" w:cs="Courier New"/>
          <w:color w:val="257693"/>
          <w:sz w:val="21"/>
          <w:szCs w:val="21"/>
          <w:lang w:val="en-US"/>
        </w:rPr>
        <w:t>Module</w:t>
      </w:r>
      <w:proofErr w:type="spellEnd"/>
      <w:proofErr w:type="gramEnd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5B417BB9" w14:textId="77777777" w:rsidR="00175CC2" w:rsidRPr="00175CC2" w:rsidRDefault="00175CC2" w:rsidP="00175CC2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175CC2">
        <w:rPr>
          <w:rFonts w:ascii="Courier New" w:hAnsi="Courier New" w:cs="Courier New"/>
          <w:color w:val="0000FF"/>
          <w:sz w:val="21"/>
          <w:szCs w:val="21"/>
          <w:lang w:val="en-US"/>
        </w:rPr>
        <w:t>def</w:t>
      </w: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175CC2">
        <w:rPr>
          <w:rFonts w:ascii="Courier New" w:hAnsi="Courier New" w:cs="Courier New"/>
          <w:color w:val="6A5221"/>
          <w:sz w:val="21"/>
          <w:szCs w:val="21"/>
          <w:lang w:val="en-US"/>
        </w:rPr>
        <w:t>__</w:t>
      </w:r>
      <w:proofErr w:type="spellStart"/>
      <w:r w:rsidRPr="00175CC2">
        <w:rPr>
          <w:rFonts w:ascii="Courier New" w:hAnsi="Courier New" w:cs="Courier New"/>
          <w:color w:val="6A5221"/>
          <w:sz w:val="21"/>
          <w:szCs w:val="21"/>
          <w:lang w:val="en-US"/>
        </w:rPr>
        <w:t>init</w:t>
      </w:r>
      <w:proofErr w:type="spellEnd"/>
      <w:r w:rsidRPr="00175CC2">
        <w:rPr>
          <w:rFonts w:ascii="Courier New" w:hAnsi="Courier New" w:cs="Courier New"/>
          <w:color w:val="6A5221"/>
          <w:sz w:val="21"/>
          <w:szCs w:val="21"/>
          <w:lang w:val="en-US"/>
        </w:rPr>
        <w:t>__</w:t>
      </w: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175CC2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7A34603D" w14:textId="77777777" w:rsidR="00175CC2" w:rsidRPr="00BE0C08" w:rsidRDefault="00175CC2" w:rsidP="00175CC2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E0C08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        super(</w:t>
      </w:r>
      <w:proofErr w:type="gramStart"/>
      <w:r w:rsidRPr="00BE0C08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).</w:t>
      </w:r>
      <w:r w:rsidRPr="00BE0C08">
        <w:rPr>
          <w:rFonts w:ascii="Courier New" w:hAnsi="Courier New" w:cs="Courier New"/>
          <w:color w:val="6A5221"/>
          <w:sz w:val="21"/>
          <w:szCs w:val="21"/>
          <w:lang w:val="en-US"/>
        </w:rPr>
        <w:t>_</w:t>
      </w:r>
      <w:proofErr w:type="gramEnd"/>
      <w:r w:rsidRPr="00BE0C08">
        <w:rPr>
          <w:rFonts w:ascii="Courier New" w:hAnsi="Courier New" w:cs="Courier New"/>
          <w:color w:val="6A5221"/>
          <w:sz w:val="21"/>
          <w:szCs w:val="21"/>
          <w:lang w:val="en-US"/>
        </w:rPr>
        <w:t>_</w:t>
      </w:r>
      <w:proofErr w:type="spellStart"/>
      <w:r w:rsidRPr="00BE0C08">
        <w:rPr>
          <w:rFonts w:ascii="Courier New" w:hAnsi="Courier New" w:cs="Courier New"/>
          <w:color w:val="6A5221"/>
          <w:sz w:val="21"/>
          <w:szCs w:val="21"/>
          <w:lang w:val="en-US"/>
        </w:rPr>
        <w:t>init</w:t>
      </w:r>
      <w:proofErr w:type="spellEnd"/>
      <w:r w:rsidRPr="00BE0C08">
        <w:rPr>
          <w:rFonts w:ascii="Courier New" w:hAnsi="Courier New" w:cs="Courier New"/>
          <w:color w:val="6A5221"/>
          <w:sz w:val="21"/>
          <w:szCs w:val="21"/>
          <w:lang w:val="en-US"/>
        </w:rPr>
        <w:t>__</w:t>
      </w:r>
      <w:r w:rsidRPr="00BE0C08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()</w:t>
      </w:r>
    </w:p>
    <w:p w14:paraId="465D03EA" w14:textId="77777777" w:rsidR="00175CC2" w:rsidRPr="00175CC2" w:rsidRDefault="00175CC2" w:rsidP="00175CC2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75CC2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.bert</w:t>
      </w:r>
      <w:proofErr w:type="spellEnd"/>
      <w:proofErr w:type="gramEnd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AutoModel.from_pretrained</w:t>
      </w:r>
      <w:proofErr w:type="spellEnd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175CC2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proofErr w:type="spellStart"/>
      <w:r w:rsidRPr="00175CC2">
        <w:rPr>
          <w:rFonts w:ascii="Courier New" w:hAnsi="Courier New" w:cs="Courier New"/>
          <w:color w:val="A31515"/>
          <w:sz w:val="21"/>
          <w:szCs w:val="21"/>
          <w:lang w:val="en-US"/>
        </w:rPr>
        <w:t>distilbert</w:t>
      </w:r>
      <w:proofErr w:type="spellEnd"/>
      <w:r w:rsidRPr="00175CC2">
        <w:rPr>
          <w:rFonts w:ascii="Courier New" w:hAnsi="Courier New" w:cs="Courier New"/>
          <w:color w:val="A31515"/>
          <w:sz w:val="21"/>
          <w:szCs w:val="21"/>
          <w:lang w:val="en-US"/>
        </w:rPr>
        <w:t>-base-uncased'</w:t>
      </w: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796BF64E" w14:textId="77777777" w:rsidR="00175CC2" w:rsidRPr="00175CC2" w:rsidRDefault="00175CC2" w:rsidP="00175CC2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75CC2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.embedding</w:t>
      </w:r>
      <w:proofErr w:type="gramEnd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_dim</w:t>
      </w:r>
      <w:proofErr w:type="spellEnd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175CC2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.bert.config.hidden_size</w:t>
      </w:r>
      <w:proofErr w:type="spellEnd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 </w:t>
      </w:r>
      <w:r w:rsidRPr="00175CC2">
        <w:rPr>
          <w:rFonts w:ascii="Courier New" w:hAnsi="Courier New" w:cs="Courier New"/>
          <w:color w:val="008000"/>
          <w:sz w:val="21"/>
          <w:szCs w:val="21"/>
          <w:lang w:val="en-US"/>
        </w:rPr>
        <w:t># 768</w:t>
      </w:r>
    </w:p>
    <w:p w14:paraId="3DD5076C" w14:textId="77777777" w:rsidR="00175CC2" w:rsidRPr="00175CC2" w:rsidRDefault="00175CC2" w:rsidP="00175CC2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308A8218" w14:textId="77777777" w:rsidR="00175CC2" w:rsidRDefault="00175CC2" w:rsidP="00175CC2">
      <w:pPr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>
        <w:rPr>
          <w:rFonts w:ascii="Courier New" w:hAnsi="Courier New" w:cs="Courier New"/>
          <w:color w:val="008000"/>
          <w:sz w:val="21"/>
          <w:szCs w:val="21"/>
        </w:rPr>
        <w:t># Заморозка всех слоёв кроме последних двух</w:t>
      </w:r>
    </w:p>
    <w:p w14:paraId="4CAD8D9D" w14:textId="77777777" w:rsidR="00175CC2" w:rsidRPr="00175CC2" w:rsidRDefault="00175CC2" w:rsidP="00175CC2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 w:rsidRPr="00175CC2">
        <w:rPr>
          <w:rFonts w:ascii="Courier New" w:hAnsi="Courier New" w:cs="Courier New"/>
          <w:color w:val="9723B4"/>
          <w:sz w:val="21"/>
          <w:szCs w:val="21"/>
          <w:lang w:val="en-US"/>
        </w:rPr>
        <w:t>for</w:t>
      </w: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param </w:t>
      </w:r>
      <w:r w:rsidRPr="00175CC2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175CC2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.bert</w:t>
      </w:r>
      <w:proofErr w:type="gramEnd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.parameters</w:t>
      </w:r>
      <w:proofErr w:type="spellEnd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():</w:t>
      </w:r>
    </w:p>
    <w:p w14:paraId="391E9109" w14:textId="77777777" w:rsidR="00175CC2" w:rsidRPr="00175CC2" w:rsidRDefault="00175CC2" w:rsidP="00175CC2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param.requires</w:t>
      </w:r>
      <w:proofErr w:type="gramEnd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_grad</w:t>
      </w:r>
      <w:proofErr w:type="spellEnd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r w:rsidRPr="00175CC2">
        <w:rPr>
          <w:rFonts w:ascii="Courier New" w:hAnsi="Courier New" w:cs="Courier New"/>
          <w:color w:val="0000FF"/>
          <w:sz w:val="21"/>
          <w:szCs w:val="21"/>
          <w:lang w:val="en-US"/>
        </w:rPr>
        <w:t>False</w:t>
      </w:r>
    </w:p>
    <w:p w14:paraId="64AEC74E" w14:textId="77777777" w:rsidR="00175CC2" w:rsidRPr="00175CC2" w:rsidRDefault="00175CC2" w:rsidP="00175CC2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175CC2">
        <w:rPr>
          <w:rFonts w:ascii="Courier New" w:hAnsi="Courier New" w:cs="Courier New"/>
          <w:color w:val="9723B4"/>
          <w:sz w:val="21"/>
          <w:szCs w:val="21"/>
          <w:lang w:val="en-US"/>
        </w:rPr>
        <w:t>for</w:t>
      </w: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layer </w:t>
      </w:r>
      <w:r w:rsidRPr="00175CC2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175CC2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.bert</w:t>
      </w:r>
      <w:proofErr w:type="gramEnd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.transformer.layer</w:t>
      </w:r>
      <w:proofErr w:type="spellEnd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[</w:t>
      </w:r>
      <w:r w:rsidRPr="00175CC2">
        <w:rPr>
          <w:rFonts w:ascii="Courier New" w:hAnsi="Courier New" w:cs="Courier New"/>
          <w:color w:val="116644"/>
          <w:sz w:val="21"/>
          <w:szCs w:val="21"/>
          <w:lang w:val="en-US"/>
        </w:rPr>
        <w:t>-2</w:t>
      </w: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:]:</w:t>
      </w:r>
    </w:p>
    <w:p w14:paraId="2020EEA7" w14:textId="77777777" w:rsidR="00175CC2" w:rsidRPr="00175CC2" w:rsidRDefault="00175CC2" w:rsidP="00175CC2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r w:rsidRPr="00175CC2">
        <w:rPr>
          <w:rFonts w:ascii="Courier New" w:hAnsi="Courier New" w:cs="Courier New"/>
          <w:color w:val="9723B4"/>
          <w:sz w:val="21"/>
          <w:szCs w:val="21"/>
          <w:lang w:val="en-US"/>
        </w:rPr>
        <w:t>for</w:t>
      </w: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param </w:t>
      </w:r>
      <w:r w:rsidRPr="00175CC2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layer.parameters</w:t>
      </w:r>
      <w:proofErr w:type="spellEnd"/>
      <w:proofErr w:type="gramEnd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():</w:t>
      </w:r>
    </w:p>
    <w:p w14:paraId="2A70450D" w14:textId="77777777" w:rsidR="00175CC2" w:rsidRPr="00175CC2" w:rsidRDefault="00175CC2" w:rsidP="00175CC2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param.requires</w:t>
      </w:r>
      <w:proofErr w:type="gramEnd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_grad</w:t>
      </w:r>
      <w:proofErr w:type="spellEnd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r w:rsidRPr="00175CC2">
        <w:rPr>
          <w:rFonts w:ascii="Courier New" w:hAnsi="Courier New" w:cs="Courier New"/>
          <w:color w:val="0000FF"/>
          <w:sz w:val="21"/>
          <w:szCs w:val="21"/>
          <w:lang w:val="en-US"/>
        </w:rPr>
        <w:t>True</w:t>
      </w:r>
    </w:p>
    <w:p w14:paraId="3015C908" w14:textId="77777777" w:rsidR="00175CC2" w:rsidRPr="00175CC2" w:rsidRDefault="00175CC2" w:rsidP="00175CC2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4ECE126B" w14:textId="77777777" w:rsidR="00175CC2" w:rsidRPr="00175CC2" w:rsidRDefault="00175CC2" w:rsidP="00175CC2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175CC2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# </w:t>
      </w:r>
      <w:r>
        <w:rPr>
          <w:rFonts w:ascii="Courier New" w:hAnsi="Courier New" w:cs="Courier New"/>
          <w:color w:val="008000"/>
          <w:sz w:val="21"/>
          <w:szCs w:val="21"/>
        </w:rPr>
        <w:t>Проекционные</w:t>
      </w:r>
      <w:r w:rsidRPr="00175CC2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слои</w:t>
      </w:r>
    </w:p>
    <w:p w14:paraId="52A57CE5" w14:textId="77777777" w:rsidR="00175CC2" w:rsidRPr="00175CC2" w:rsidRDefault="00175CC2" w:rsidP="00175CC2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75CC2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.projection</w:t>
      </w:r>
      <w:proofErr w:type="spellEnd"/>
      <w:proofErr w:type="gramEnd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nn.Sequential</w:t>
      </w:r>
      <w:proofErr w:type="spellEnd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</w:p>
    <w:p w14:paraId="31B537DB" w14:textId="77777777" w:rsidR="00175CC2" w:rsidRPr="00175CC2" w:rsidRDefault="00175CC2" w:rsidP="00175CC2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nn.Linear</w:t>
      </w:r>
      <w:proofErr w:type="spellEnd"/>
      <w:proofErr w:type="gramEnd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175CC2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.embedding_dim</w:t>
      </w:r>
      <w:proofErr w:type="spellEnd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175CC2">
        <w:rPr>
          <w:rFonts w:ascii="Courier New" w:hAnsi="Courier New" w:cs="Courier New"/>
          <w:color w:val="116644"/>
          <w:sz w:val="21"/>
          <w:szCs w:val="21"/>
          <w:lang w:val="en-US"/>
        </w:rPr>
        <w:t>512</w:t>
      </w: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),</w:t>
      </w:r>
    </w:p>
    <w:p w14:paraId="102C9E29" w14:textId="77777777" w:rsidR="00175CC2" w:rsidRPr="00175CC2" w:rsidRDefault="00175CC2" w:rsidP="00175CC2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nn.Dropout</w:t>
      </w:r>
      <w:proofErr w:type="spellEnd"/>
      <w:proofErr w:type="gramEnd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175CC2">
        <w:rPr>
          <w:rFonts w:ascii="Courier New" w:hAnsi="Courier New" w:cs="Courier New"/>
          <w:color w:val="116644"/>
          <w:sz w:val="21"/>
          <w:szCs w:val="21"/>
          <w:lang w:val="en-US"/>
        </w:rPr>
        <w:t>0.3</w:t>
      </w: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),</w:t>
      </w:r>
    </w:p>
    <w:p w14:paraId="1ABC36F4" w14:textId="77777777" w:rsidR="00175CC2" w:rsidRPr="00175CC2" w:rsidRDefault="00175CC2" w:rsidP="00175CC2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nn.ReLU</w:t>
      </w:r>
      <w:proofErr w:type="spellEnd"/>
      <w:proofErr w:type="gramEnd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(),</w:t>
      </w:r>
    </w:p>
    <w:p w14:paraId="419500FD" w14:textId="77777777" w:rsidR="00175CC2" w:rsidRPr="00175CC2" w:rsidRDefault="00175CC2" w:rsidP="00175CC2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nn.LayerNorm</w:t>
      </w:r>
      <w:proofErr w:type="spellEnd"/>
      <w:proofErr w:type="gramEnd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175CC2">
        <w:rPr>
          <w:rFonts w:ascii="Courier New" w:hAnsi="Courier New" w:cs="Courier New"/>
          <w:color w:val="116644"/>
          <w:sz w:val="21"/>
          <w:szCs w:val="21"/>
          <w:lang w:val="en-US"/>
        </w:rPr>
        <w:t>512</w:t>
      </w: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),</w:t>
      </w:r>
    </w:p>
    <w:p w14:paraId="0C53B54B" w14:textId="77777777" w:rsidR="00175CC2" w:rsidRPr="00175CC2" w:rsidRDefault="00175CC2" w:rsidP="00175CC2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nn.Linear</w:t>
      </w:r>
      <w:proofErr w:type="spellEnd"/>
      <w:proofErr w:type="gramEnd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175CC2">
        <w:rPr>
          <w:rFonts w:ascii="Courier New" w:hAnsi="Courier New" w:cs="Courier New"/>
          <w:color w:val="116644"/>
          <w:sz w:val="21"/>
          <w:szCs w:val="21"/>
          <w:lang w:val="en-US"/>
        </w:rPr>
        <w:t>512</w:t>
      </w: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175CC2">
        <w:rPr>
          <w:rFonts w:ascii="Courier New" w:hAnsi="Courier New" w:cs="Courier New"/>
          <w:color w:val="116644"/>
          <w:sz w:val="21"/>
          <w:szCs w:val="21"/>
          <w:lang w:val="en-US"/>
        </w:rPr>
        <w:t>256</w:t>
      </w: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),</w:t>
      </w:r>
    </w:p>
    <w:p w14:paraId="025EA763" w14:textId="77777777" w:rsidR="00175CC2" w:rsidRPr="00175CC2" w:rsidRDefault="00175CC2" w:rsidP="00175CC2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nn.Dropout</w:t>
      </w:r>
      <w:proofErr w:type="spellEnd"/>
      <w:proofErr w:type="gramEnd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175CC2">
        <w:rPr>
          <w:rFonts w:ascii="Courier New" w:hAnsi="Courier New" w:cs="Courier New"/>
          <w:color w:val="116644"/>
          <w:sz w:val="21"/>
          <w:szCs w:val="21"/>
          <w:lang w:val="en-US"/>
        </w:rPr>
        <w:t>0.3</w:t>
      </w: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044829BB" w14:textId="77777777" w:rsidR="00175CC2" w:rsidRPr="00175CC2" w:rsidRDefault="00175CC2" w:rsidP="00175CC2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        )</w:t>
      </w:r>
    </w:p>
    <w:p w14:paraId="5F759738" w14:textId="77777777" w:rsidR="00175CC2" w:rsidRPr="00175CC2" w:rsidRDefault="00175CC2" w:rsidP="00175CC2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3D37173A" w14:textId="77777777" w:rsidR="00175CC2" w:rsidRPr="00175CC2" w:rsidRDefault="00175CC2" w:rsidP="00175CC2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175CC2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# </w:t>
      </w:r>
      <w:r>
        <w:rPr>
          <w:rFonts w:ascii="Courier New" w:hAnsi="Courier New" w:cs="Courier New"/>
          <w:color w:val="008000"/>
          <w:sz w:val="21"/>
          <w:szCs w:val="21"/>
        </w:rPr>
        <w:t>Классификатор</w:t>
      </w:r>
    </w:p>
    <w:p w14:paraId="0582D91A" w14:textId="77777777" w:rsidR="00175CC2" w:rsidRPr="00175CC2" w:rsidRDefault="00175CC2" w:rsidP="00175CC2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75CC2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.classifier</w:t>
      </w:r>
      <w:proofErr w:type="spellEnd"/>
      <w:proofErr w:type="gramEnd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nn.Sequential</w:t>
      </w:r>
      <w:proofErr w:type="spellEnd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</w:p>
    <w:p w14:paraId="07CF636F" w14:textId="77777777" w:rsidR="00175CC2" w:rsidRPr="00175CC2" w:rsidRDefault="00175CC2" w:rsidP="00175CC2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nn.Linear</w:t>
      </w:r>
      <w:proofErr w:type="spellEnd"/>
      <w:proofErr w:type="gramEnd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175CC2">
        <w:rPr>
          <w:rFonts w:ascii="Courier New" w:hAnsi="Courier New" w:cs="Courier New"/>
          <w:color w:val="116644"/>
          <w:sz w:val="21"/>
          <w:szCs w:val="21"/>
          <w:lang w:val="en-US"/>
        </w:rPr>
        <w:t>256</w:t>
      </w: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* </w:t>
      </w:r>
      <w:r w:rsidRPr="00175CC2">
        <w:rPr>
          <w:rFonts w:ascii="Courier New" w:hAnsi="Courier New" w:cs="Courier New"/>
          <w:color w:val="116644"/>
          <w:sz w:val="21"/>
          <w:szCs w:val="21"/>
          <w:lang w:val="en-US"/>
        </w:rPr>
        <w:t>3</w:t>
      </w: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175CC2">
        <w:rPr>
          <w:rFonts w:ascii="Courier New" w:hAnsi="Courier New" w:cs="Courier New"/>
          <w:color w:val="116644"/>
          <w:sz w:val="21"/>
          <w:szCs w:val="21"/>
          <w:lang w:val="en-US"/>
        </w:rPr>
        <w:t>128</w:t>
      </w: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),</w:t>
      </w:r>
    </w:p>
    <w:p w14:paraId="3A265A83" w14:textId="77777777" w:rsidR="00175CC2" w:rsidRPr="00175CC2" w:rsidRDefault="00175CC2" w:rsidP="00175CC2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nn.Dropout</w:t>
      </w:r>
      <w:proofErr w:type="spellEnd"/>
      <w:proofErr w:type="gramEnd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175CC2">
        <w:rPr>
          <w:rFonts w:ascii="Courier New" w:hAnsi="Courier New" w:cs="Courier New"/>
          <w:color w:val="116644"/>
          <w:sz w:val="21"/>
          <w:szCs w:val="21"/>
          <w:lang w:val="en-US"/>
        </w:rPr>
        <w:t>0.3</w:t>
      </w: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),</w:t>
      </w:r>
    </w:p>
    <w:p w14:paraId="6C6B2E7A" w14:textId="77777777" w:rsidR="00175CC2" w:rsidRPr="00175CC2" w:rsidRDefault="00175CC2" w:rsidP="00175CC2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nn.ReLU</w:t>
      </w:r>
      <w:proofErr w:type="spellEnd"/>
      <w:proofErr w:type="gramEnd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(),</w:t>
      </w:r>
    </w:p>
    <w:p w14:paraId="66E2E4D2" w14:textId="77777777" w:rsidR="00175CC2" w:rsidRPr="00175CC2" w:rsidRDefault="00175CC2" w:rsidP="00175CC2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nn.Linear</w:t>
      </w:r>
      <w:proofErr w:type="spellEnd"/>
      <w:proofErr w:type="gramEnd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175CC2">
        <w:rPr>
          <w:rFonts w:ascii="Courier New" w:hAnsi="Courier New" w:cs="Courier New"/>
          <w:color w:val="116644"/>
          <w:sz w:val="21"/>
          <w:szCs w:val="21"/>
          <w:lang w:val="en-US"/>
        </w:rPr>
        <w:t>128</w:t>
      </w: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175CC2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297138B6" w14:textId="77777777" w:rsidR="00175CC2" w:rsidRPr="00175CC2" w:rsidRDefault="00175CC2" w:rsidP="00175CC2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        )</w:t>
      </w:r>
    </w:p>
    <w:p w14:paraId="77997196" w14:textId="77777777" w:rsidR="00175CC2" w:rsidRPr="00175CC2" w:rsidRDefault="00175CC2" w:rsidP="00175CC2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54A76EAB" w14:textId="77777777" w:rsidR="00175CC2" w:rsidRPr="00175CC2" w:rsidRDefault="00175CC2" w:rsidP="00175CC2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175CC2">
        <w:rPr>
          <w:rFonts w:ascii="Courier New" w:hAnsi="Courier New" w:cs="Courier New"/>
          <w:color w:val="0000FF"/>
          <w:sz w:val="21"/>
          <w:szCs w:val="21"/>
          <w:lang w:val="en-US"/>
        </w:rPr>
        <w:t>def</w:t>
      </w: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gramStart"/>
      <w:r w:rsidRPr="00175CC2">
        <w:rPr>
          <w:rFonts w:ascii="Courier New" w:hAnsi="Courier New" w:cs="Courier New"/>
          <w:color w:val="6A5221"/>
          <w:sz w:val="21"/>
          <w:szCs w:val="21"/>
          <w:lang w:val="en-US"/>
        </w:rPr>
        <w:t>forward</w:t>
      </w: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175CC2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175CC2">
        <w:rPr>
          <w:rFonts w:ascii="Courier New" w:hAnsi="Courier New" w:cs="Courier New"/>
          <w:color w:val="001080"/>
          <w:sz w:val="21"/>
          <w:szCs w:val="21"/>
          <w:lang w:val="en-US"/>
        </w:rPr>
        <w:t>resume_input</w:t>
      </w:r>
      <w:proofErr w:type="spellEnd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175CC2">
        <w:rPr>
          <w:rFonts w:ascii="Courier New" w:hAnsi="Courier New" w:cs="Courier New"/>
          <w:color w:val="001080"/>
          <w:sz w:val="21"/>
          <w:szCs w:val="21"/>
          <w:lang w:val="en-US"/>
        </w:rPr>
        <w:t>vacancy_input</w:t>
      </w:r>
      <w:proofErr w:type="spellEnd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364D749B" w14:textId="77777777" w:rsidR="00175CC2" w:rsidRPr="00175CC2" w:rsidRDefault="00175CC2" w:rsidP="00175CC2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resume_outputs</w:t>
      </w:r>
      <w:proofErr w:type="spellEnd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175CC2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.bert</w:t>
      </w:r>
      <w:proofErr w:type="spellEnd"/>
      <w:proofErr w:type="gramEnd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(**</w:t>
      </w:r>
      <w:proofErr w:type="spellStart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resume_input</w:t>
      </w:r>
      <w:proofErr w:type="spellEnd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547F3A05" w14:textId="77777777" w:rsidR="00175CC2" w:rsidRPr="00175CC2" w:rsidRDefault="00175CC2" w:rsidP="00175CC2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resume_embeds</w:t>
      </w:r>
      <w:proofErr w:type="spellEnd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resume_</w:t>
      </w:r>
      <w:proofErr w:type="gramStart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outputs.last</w:t>
      </w:r>
      <w:proofErr w:type="gramEnd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_hidden_state</w:t>
      </w:r>
      <w:proofErr w:type="spellEnd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 </w:t>
      </w:r>
      <w:r w:rsidRPr="00175CC2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# (batch, </w:t>
      </w:r>
      <w:proofErr w:type="spellStart"/>
      <w:r w:rsidRPr="00175CC2">
        <w:rPr>
          <w:rFonts w:ascii="Courier New" w:hAnsi="Courier New" w:cs="Courier New"/>
          <w:color w:val="008000"/>
          <w:sz w:val="21"/>
          <w:szCs w:val="21"/>
          <w:lang w:val="en-US"/>
        </w:rPr>
        <w:t>seq_len</w:t>
      </w:r>
      <w:proofErr w:type="spellEnd"/>
      <w:r w:rsidRPr="00175CC2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, </w:t>
      </w:r>
      <w:proofErr w:type="spellStart"/>
      <w:r w:rsidRPr="00175CC2">
        <w:rPr>
          <w:rFonts w:ascii="Courier New" w:hAnsi="Courier New" w:cs="Courier New"/>
          <w:color w:val="008000"/>
          <w:sz w:val="21"/>
          <w:szCs w:val="21"/>
          <w:lang w:val="en-US"/>
        </w:rPr>
        <w:t>hidden_dim</w:t>
      </w:r>
      <w:proofErr w:type="spellEnd"/>
      <w:r w:rsidRPr="00175CC2">
        <w:rPr>
          <w:rFonts w:ascii="Courier New" w:hAnsi="Courier New" w:cs="Courier New"/>
          <w:color w:val="008000"/>
          <w:sz w:val="21"/>
          <w:szCs w:val="21"/>
          <w:lang w:val="en-US"/>
        </w:rPr>
        <w:t>)</w:t>
      </w:r>
    </w:p>
    <w:p w14:paraId="2FE1B83F" w14:textId="77777777" w:rsidR="00175CC2" w:rsidRPr="00175CC2" w:rsidRDefault="00175CC2" w:rsidP="00175CC2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resume_emb</w:t>
      </w:r>
      <w:proofErr w:type="spellEnd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torch.</w:t>
      </w:r>
      <w:r w:rsidRPr="00175CC2">
        <w:rPr>
          <w:rFonts w:ascii="Courier New" w:hAnsi="Courier New" w:cs="Courier New"/>
          <w:color w:val="6A5221"/>
          <w:sz w:val="21"/>
          <w:szCs w:val="21"/>
          <w:lang w:val="en-US"/>
        </w:rPr>
        <w:t>max</w:t>
      </w:r>
      <w:proofErr w:type="spellEnd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resume_embeds</w:t>
      </w:r>
      <w:proofErr w:type="spellEnd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, dim=</w:t>
      </w:r>
      <w:r w:rsidRPr="00175CC2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).values  </w:t>
      </w:r>
      <w:r w:rsidRPr="00175CC2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# max pooling </w:t>
      </w:r>
      <w:r>
        <w:rPr>
          <w:rFonts w:ascii="Courier New" w:hAnsi="Courier New" w:cs="Courier New"/>
          <w:color w:val="008000"/>
          <w:sz w:val="21"/>
          <w:szCs w:val="21"/>
        </w:rPr>
        <w:t>по</w:t>
      </w:r>
      <w:r w:rsidRPr="00175CC2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proofErr w:type="spellStart"/>
      <w:r w:rsidRPr="00175CC2">
        <w:rPr>
          <w:rFonts w:ascii="Courier New" w:hAnsi="Courier New" w:cs="Courier New"/>
          <w:color w:val="008000"/>
          <w:sz w:val="21"/>
          <w:szCs w:val="21"/>
          <w:lang w:val="en-US"/>
        </w:rPr>
        <w:t>seq_len</w:t>
      </w:r>
      <w:proofErr w:type="spellEnd"/>
    </w:p>
    <w:p w14:paraId="016607FB" w14:textId="77777777" w:rsidR="00175CC2" w:rsidRPr="00175CC2" w:rsidRDefault="00175CC2" w:rsidP="00175CC2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424CD969" w14:textId="77777777" w:rsidR="00175CC2" w:rsidRPr="00175CC2" w:rsidRDefault="00175CC2" w:rsidP="00175CC2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vacancy_outputs</w:t>
      </w:r>
      <w:proofErr w:type="spellEnd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175CC2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.bert</w:t>
      </w:r>
      <w:proofErr w:type="spellEnd"/>
      <w:proofErr w:type="gramEnd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(**</w:t>
      </w:r>
      <w:proofErr w:type="spellStart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vacancy_input</w:t>
      </w:r>
      <w:proofErr w:type="spellEnd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193D77F3" w14:textId="77777777" w:rsidR="00175CC2" w:rsidRPr="00175CC2" w:rsidRDefault="00175CC2" w:rsidP="00175CC2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vacancy_embeds</w:t>
      </w:r>
      <w:proofErr w:type="spellEnd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vacancy_</w:t>
      </w:r>
      <w:proofErr w:type="gramStart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outputs.last</w:t>
      </w:r>
      <w:proofErr w:type="gramEnd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_hidden_state</w:t>
      </w:r>
      <w:proofErr w:type="spellEnd"/>
    </w:p>
    <w:p w14:paraId="662F6C4F" w14:textId="77777777" w:rsidR="00175CC2" w:rsidRPr="00175CC2" w:rsidRDefault="00175CC2" w:rsidP="00175CC2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vacancy_emb</w:t>
      </w:r>
      <w:proofErr w:type="spellEnd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torch.</w:t>
      </w:r>
      <w:r w:rsidRPr="00175CC2">
        <w:rPr>
          <w:rFonts w:ascii="Courier New" w:hAnsi="Courier New" w:cs="Courier New"/>
          <w:color w:val="6A5221"/>
          <w:sz w:val="21"/>
          <w:szCs w:val="21"/>
          <w:lang w:val="en-US"/>
        </w:rPr>
        <w:t>max</w:t>
      </w:r>
      <w:proofErr w:type="spellEnd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vacancy_embeds</w:t>
      </w:r>
      <w:proofErr w:type="spellEnd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, dim=</w:t>
      </w:r>
      <w:r w:rsidRPr="00175CC2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).values  </w:t>
      </w:r>
      <w:r w:rsidRPr="00175CC2">
        <w:rPr>
          <w:rFonts w:ascii="Courier New" w:hAnsi="Courier New" w:cs="Courier New"/>
          <w:color w:val="008000"/>
          <w:sz w:val="21"/>
          <w:szCs w:val="21"/>
          <w:lang w:val="en-US"/>
        </w:rPr>
        <w:t># max pooling</w:t>
      </w:r>
    </w:p>
    <w:p w14:paraId="445AF408" w14:textId="77777777" w:rsidR="00175CC2" w:rsidRPr="00175CC2" w:rsidRDefault="00175CC2" w:rsidP="00175CC2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7050AEDF" w14:textId="77777777" w:rsidR="00175CC2" w:rsidRPr="00175CC2" w:rsidRDefault="00175CC2" w:rsidP="00175CC2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resume_proj</w:t>
      </w:r>
      <w:proofErr w:type="spellEnd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175CC2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.projection</w:t>
      </w:r>
      <w:proofErr w:type="spellEnd"/>
      <w:proofErr w:type="gramEnd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resume_emb</w:t>
      </w:r>
      <w:proofErr w:type="spellEnd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6251844A" w14:textId="77777777" w:rsidR="00175CC2" w:rsidRPr="00175CC2" w:rsidRDefault="00175CC2" w:rsidP="00175CC2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vacancy_proj</w:t>
      </w:r>
      <w:proofErr w:type="spellEnd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175CC2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.projection</w:t>
      </w:r>
      <w:proofErr w:type="spellEnd"/>
      <w:proofErr w:type="gramEnd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vacancy_emb</w:t>
      </w:r>
      <w:proofErr w:type="spellEnd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6C4CFEA5" w14:textId="77777777" w:rsidR="00175CC2" w:rsidRPr="00175CC2" w:rsidRDefault="00175CC2" w:rsidP="00175CC2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60D1F221" w14:textId="77777777" w:rsidR="00175CC2" w:rsidRPr="00175CC2" w:rsidRDefault="00175CC2" w:rsidP="00175CC2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combined = </w:t>
      </w:r>
      <w:proofErr w:type="gramStart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torch.cat(</w:t>
      </w:r>
      <w:proofErr w:type="gramEnd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[</w:t>
      </w:r>
    </w:p>
    <w:p w14:paraId="7142D54B" w14:textId="77777777" w:rsidR="00175CC2" w:rsidRPr="00175CC2" w:rsidRDefault="00175CC2" w:rsidP="00175CC2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lastRenderedPageBreak/>
        <w:t xml:space="preserve">            </w:t>
      </w:r>
      <w:proofErr w:type="spellStart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resume_proj</w:t>
      </w:r>
      <w:proofErr w:type="spellEnd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,</w:t>
      </w:r>
    </w:p>
    <w:p w14:paraId="2BFDA15F" w14:textId="77777777" w:rsidR="00175CC2" w:rsidRPr="00175CC2" w:rsidRDefault="00175CC2" w:rsidP="00175CC2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vacancy_proj</w:t>
      </w:r>
      <w:proofErr w:type="spellEnd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,</w:t>
      </w:r>
    </w:p>
    <w:p w14:paraId="3C248E8E" w14:textId="77777777" w:rsidR="00175CC2" w:rsidRPr="00175CC2" w:rsidRDefault="00175CC2" w:rsidP="00175CC2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            (</w:t>
      </w:r>
      <w:proofErr w:type="spellStart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resume_proj</w:t>
      </w:r>
      <w:proofErr w:type="spellEnd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- </w:t>
      </w:r>
      <w:proofErr w:type="spellStart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vacancy_proj</w:t>
      </w:r>
      <w:proofErr w:type="spellEnd"/>
      <w:proofErr w:type="gramStart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).</w:t>
      </w:r>
      <w:r w:rsidRPr="00175CC2">
        <w:rPr>
          <w:rFonts w:ascii="Courier New" w:hAnsi="Courier New" w:cs="Courier New"/>
          <w:color w:val="6A5221"/>
          <w:sz w:val="21"/>
          <w:szCs w:val="21"/>
          <w:lang w:val="en-US"/>
        </w:rPr>
        <w:t>abs</w:t>
      </w:r>
      <w:proofErr w:type="gramEnd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()</w:t>
      </w:r>
    </w:p>
    <w:p w14:paraId="617DBDA4" w14:textId="77777777" w:rsidR="00175CC2" w:rsidRPr="00175CC2" w:rsidRDefault="00175CC2" w:rsidP="00175CC2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        ], dim=</w:t>
      </w:r>
      <w:r w:rsidRPr="00175CC2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2FE13789" w14:textId="77777777" w:rsidR="00175CC2" w:rsidRPr="00175CC2" w:rsidRDefault="00175CC2" w:rsidP="00175CC2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6E1C5F61" w14:textId="77777777" w:rsidR="00175CC2" w:rsidRPr="00175CC2" w:rsidRDefault="00175CC2" w:rsidP="00175CC2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175CC2">
        <w:rPr>
          <w:rFonts w:ascii="Courier New" w:hAnsi="Courier New" w:cs="Courier New"/>
          <w:color w:val="9723B4"/>
          <w:sz w:val="21"/>
          <w:szCs w:val="21"/>
          <w:lang w:val="en-US"/>
        </w:rPr>
        <w:t>return</w:t>
      </w: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175CC2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.classifier</w:t>
      </w:r>
      <w:proofErr w:type="spellEnd"/>
      <w:proofErr w:type="gramEnd"/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(combined).squeeze(</w:t>
      </w:r>
      <w:r w:rsidRPr="00175CC2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175CC2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5183F98F" w14:textId="77777777" w:rsidR="00175CC2" w:rsidRPr="00175CC2" w:rsidRDefault="00175CC2" w:rsidP="00175CC2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64C20F38" w14:textId="74255B5C" w:rsidR="00DF2C17" w:rsidRPr="00DF2C17" w:rsidRDefault="00DF2C17" w:rsidP="00DF2C17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53AB07EA" w14:textId="77777777" w:rsidR="00DF2C17" w:rsidRPr="00DF2C17" w:rsidRDefault="00DF2C17" w:rsidP="00DF2C17">
      <w:pPr>
        <w:pStyle w:val="1-"/>
        <w:rPr>
          <w:highlight w:val="green"/>
          <w:lang w:val="en-US"/>
        </w:rPr>
      </w:pPr>
    </w:p>
    <w:p w14:paraId="1C959D56" w14:textId="2E34E4ED" w:rsidR="00EB41D3" w:rsidRPr="00194835" w:rsidRDefault="009A4BD1" w:rsidP="00CA0BE3">
      <w:pPr>
        <w:pStyle w:val="aff2"/>
        <w:rPr>
          <w:highlight w:val="green"/>
        </w:rPr>
      </w:pPr>
      <w:bookmarkStart w:id="58" w:name="_Toc199903429"/>
      <w:r w:rsidRPr="000C691F">
        <w:lastRenderedPageBreak/>
        <w:t xml:space="preserve">ПРИЛОЖЕНИЕ </w:t>
      </w:r>
      <w:r w:rsidR="00816976">
        <w:t>Е</w:t>
      </w:r>
      <w:r w:rsidRPr="000C691F">
        <w:br/>
      </w:r>
      <w:r w:rsidRPr="00B3791B">
        <w:t xml:space="preserve">Архитектура модели </w:t>
      </w:r>
      <w:proofErr w:type="spellStart"/>
      <w:r w:rsidRPr="00B3791B">
        <w:rPr>
          <w:lang w:val="en-US"/>
        </w:rPr>
        <w:t>DistilBERT</w:t>
      </w:r>
      <w:proofErr w:type="spellEnd"/>
      <w:r w:rsidR="00175CC2">
        <w:t xml:space="preserve"> с </w:t>
      </w:r>
      <w:proofErr w:type="spellStart"/>
      <w:r w:rsidR="00175CC2">
        <w:rPr>
          <w:lang w:val="en-US"/>
        </w:rPr>
        <w:t>BiLSTM</w:t>
      </w:r>
      <w:bookmarkEnd w:id="58"/>
      <w:proofErr w:type="spellEnd"/>
      <w:r w:rsidRPr="00B3791B">
        <w:t xml:space="preserve"> </w:t>
      </w:r>
    </w:p>
    <w:p w14:paraId="40339293" w14:textId="77777777" w:rsidR="00F44E46" w:rsidRPr="00F44E46" w:rsidRDefault="00F44E46" w:rsidP="00F44E4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44E46">
        <w:rPr>
          <w:rFonts w:ascii="Courier New" w:hAnsi="Courier New" w:cs="Courier New"/>
          <w:color w:val="0000FF"/>
          <w:sz w:val="21"/>
          <w:szCs w:val="21"/>
          <w:lang w:val="en-US"/>
        </w:rPr>
        <w:t>class</w:t>
      </w: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F44E46">
        <w:rPr>
          <w:rFonts w:ascii="Courier New" w:hAnsi="Courier New" w:cs="Courier New"/>
          <w:color w:val="257693"/>
          <w:sz w:val="21"/>
          <w:szCs w:val="21"/>
          <w:lang w:val="en-US"/>
        </w:rPr>
        <w:t>DistilLSTM</w:t>
      </w:r>
      <w:proofErr w:type="spellEnd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Start"/>
      <w:r w:rsidRPr="00F44E46">
        <w:rPr>
          <w:rFonts w:ascii="Courier New" w:hAnsi="Courier New" w:cs="Courier New"/>
          <w:color w:val="257693"/>
          <w:sz w:val="21"/>
          <w:szCs w:val="21"/>
          <w:lang w:val="en-US"/>
        </w:rPr>
        <w:t>nn</w:t>
      </w: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.</w:t>
      </w:r>
      <w:r w:rsidRPr="00F44E46">
        <w:rPr>
          <w:rFonts w:ascii="Courier New" w:hAnsi="Courier New" w:cs="Courier New"/>
          <w:color w:val="257693"/>
          <w:sz w:val="21"/>
          <w:szCs w:val="21"/>
          <w:lang w:val="en-US"/>
        </w:rPr>
        <w:t>Module</w:t>
      </w:r>
      <w:proofErr w:type="spellEnd"/>
      <w:proofErr w:type="gramEnd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158AFAC1" w14:textId="77777777" w:rsidR="00F44E46" w:rsidRPr="00F44E46" w:rsidRDefault="00F44E46" w:rsidP="00F44E4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5115D59C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    </w:t>
      </w:r>
      <w:r w:rsidRPr="00F44E46">
        <w:rPr>
          <w:rFonts w:ascii="Courier New" w:hAnsi="Courier New" w:cs="Courier New"/>
          <w:color w:val="0000FF"/>
          <w:sz w:val="21"/>
          <w:szCs w:val="21"/>
          <w:lang w:val="en-US"/>
        </w:rPr>
        <w:t>def</w:t>
      </w:r>
      <w:r w:rsidRPr="5115D59C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F44E46">
        <w:rPr>
          <w:rFonts w:ascii="Courier New" w:hAnsi="Courier New" w:cs="Courier New"/>
          <w:color w:val="6A5221"/>
          <w:sz w:val="21"/>
          <w:szCs w:val="21"/>
          <w:lang w:val="en-US"/>
        </w:rPr>
        <w:t>__</w:t>
      </w:r>
      <w:proofErr w:type="spellStart"/>
      <w:r w:rsidRPr="00F44E46">
        <w:rPr>
          <w:rFonts w:ascii="Courier New" w:hAnsi="Courier New" w:cs="Courier New"/>
          <w:color w:val="6A5221"/>
          <w:sz w:val="21"/>
          <w:szCs w:val="21"/>
          <w:lang w:val="en-US"/>
        </w:rPr>
        <w:t>init</w:t>
      </w:r>
      <w:proofErr w:type="spellEnd"/>
      <w:r w:rsidRPr="00F44E46">
        <w:rPr>
          <w:rFonts w:ascii="Courier New" w:hAnsi="Courier New" w:cs="Courier New"/>
          <w:color w:val="6A5221"/>
          <w:sz w:val="21"/>
          <w:szCs w:val="21"/>
          <w:lang w:val="en-US"/>
        </w:rPr>
        <w:t>_</w:t>
      </w:r>
      <w:proofErr w:type="gramStart"/>
      <w:r w:rsidRPr="00F44E46">
        <w:rPr>
          <w:rFonts w:ascii="Courier New" w:hAnsi="Courier New" w:cs="Courier New"/>
          <w:color w:val="6A5221"/>
          <w:sz w:val="21"/>
          <w:szCs w:val="21"/>
          <w:lang w:val="en-US"/>
        </w:rPr>
        <w:t>_</w:t>
      </w:r>
      <w:r w:rsidRPr="5115D59C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(</w:t>
      </w:r>
      <w:proofErr w:type="gramEnd"/>
      <w:r w:rsidRPr="00F44E46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5115D59C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, </w:t>
      </w:r>
      <w:proofErr w:type="spellStart"/>
      <w:r w:rsidRPr="00F44E46">
        <w:rPr>
          <w:rFonts w:ascii="Courier New" w:hAnsi="Courier New" w:cs="Courier New"/>
          <w:color w:val="001080"/>
          <w:sz w:val="21"/>
          <w:szCs w:val="21"/>
          <w:lang w:val="en-US"/>
        </w:rPr>
        <w:t>lstm_hidden_size</w:t>
      </w:r>
      <w:proofErr w:type="spellEnd"/>
      <w:r w:rsidRPr="5115D59C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=</w:t>
      </w:r>
      <w:r w:rsidRPr="00F44E46">
        <w:rPr>
          <w:rFonts w:ascii="Courier New" w:hAnsi="Courier New" w:cs="Courier New"/>
          <w:color w:val="116644"/>
          <w:sz w:val="21"/>
          <w:szCs w:val="21"/>
          <w:lang w:val="en-US"/>
        </w:rPr>
        <w:t>256</w:t>
      </w:r>
      <w:r w:rsidRPr="5115D59C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, </w:t>
      </w:r>
      <w:proofErr w:type="spellStart"/>
      <w:r w:rsidRPr="00F44E46">
        <w:rPr>
          <w:rFonts w:ascii="Courier New" w:hAnsi="Courier New" w:cs="Courier New"/>
          <w:color w:val="001080"/>
          <w:sz w:val="21"/>
          <w:szCs w:val="21"/>
          <w:lang w:val="en-US"/>
        </w:rPr>
        <w:t>lstm_num_layers</w:t>
      </w:r>
      <w:proofErr w:type="spellEnd"/>
      <w:r w:rsidRPr="5115D59C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=</w:t>
      </w:r>
      <w:r w:rsidRPr="00F44E46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5115D59C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, </w:t>
      </w:r>
      <w:r w:rsidRPr="00F44E46">
        <w:rPr>
          <w:rFonts w:ascii="Courier New" w:hAnsi="Courier New" w:cs="Courier New"/>
          <w:color w:val="001080"/>
          <w:sz w:val="21"/>
          <w:szCs w:val="21"/>
          <w:lang w:val="en-US"/>
        </w:rPr>
        <w:t>dropout</w:t>
      </w:r>
      <w:r w:rsidRPr="5115D59C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=</w:t>
      </w:r>
      <w:r w:rsidRPr="00F44E46">
        <w:rPr>
          <w:rFonts w:ascii="Courier New" w:hAnsi="Courier New" w:cs="Courier New"/>
          <w:color w:val="116644"/>
          <w:sz w:val="21"/>
          <w:szCs w:val="21"/>
          <w:lang w:val="en-US"/>
        </w:rPr>
        <w:t>0.3</w:t>
      </w:r>
      <w:r w:rsidRPr="5115D59C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):</w:t>
      </w:r>
    </w:p>
    <w:p w14:paraId="0FC2806E" w14:textId="77777777" w:rsidR="00F44E46" w:rsidRPr="00BE0C08" w:rsidRDefault="00F44E46" w:rsidP="00F44E4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E0C08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        super(</w:t>
      </w:r>
      <w:proofErr w:type="gramStart"/>
      <w:r w:rsidRPr="00BE0C08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).</w:t>
      </w:r>
      <w:r w:rsidRPr="00BE0C08">
        <w:rPr>
          <w:rFonts w:ascii="Courier New" w:hAnsi="Courier New" w:cs="Courier New"/>
          <w:color w:val="6A5221"/>
          <w:sz w:val="21"/>
          <w:szCs w:val="21"/>
          <w:lang w:val="en-US"/>
        </w:rPr>
        <w:t>_</w:t>
      </w:r>
      <w:proofErr w:type="gramEnd"/>
      <w:r w:rsidRPr="00BE0C08">
        <w:rPr>
          <w:rFonts w:ascii="Courier New" w:hAnsi="Courier New" w:cs="Courier New"/>
          <w:color w:val="6A5221"/>
          <w:sz w:val="21"/>
          <w:szCs w:val="21"/>
          <w:lang w:val="en-US"/>
        </w:rPr>
        <w:t>_</w:t>
      </w:r>
      <w:proofErr w:type="spellStart"/>
      <w:r w:rsidRPr="00BE0C08">
        <w:rPr>
          <w:rFonts w:ascii="Courier New" w:hAnsi="Courier New" w:cs="Courier New"/>
          <w:color w:val="6A5221"/>
          <w:sz w:val="21"/>
          <w:szCs w:val="21"/>
          <w:lang w:val="en-US"/>
        </w:rPr>
        <w:t>init</w:t>
      </w:r>
      <w:proofErr w:type="spellEnd"/>
      <w:r w:rsidRPr="00BE0C08">
        <w:rPr>
          <w:rFonts w:ascii="Courier New" w:hAnsi="Courier New" w:cs="Courier New"/>
          <w:color w:val="6A5221"/>
          <w:sz w:val="21"/>
          <w:szCs w:val="21"/>
          <w:lang w:val="en-US"/>
        </w:rPr>
        <w:t>__</w:t>
      </w:r>
      <w:r w:rsidRPr="00BE0C08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()</w:t>
      </w:r>
    </w:p>
    <w:p w14:paraId="33C5A5EC" w14:textId="77777777" w:rsidR="00F44E46" w:rsidRPr="00F44E46" w:rsidRDefault="00F44E46" w:rsidP="00F44E4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44E46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.bert</w:t>
      </w:r>
      <w:proofErr w:type="spellEnd"/>
      <w:proofErr w:type="gramEnd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AutoModel.from_pretrained</w:t>
      </w:r>
      <w:proofErr w:type="spellEnd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F44E46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proofErr w:type="spellStart"/>
      <w:r w:rsidRPr="00F44E46">
        <w:rPr>
          <w:rFonts w:ascii="Courier New" w:hAnsi="Courier New" w:cs="Courier New"/>
          <w:color w:val="A31515"/>
          <w:sz w:val="21"/>
          <w:szCs w:val="21"/>
          <w:lang w:val="en-US"/>
        </w:rPr>
        <w:t>distilbert</w:t>
      </w:r>
      <w:proofErr w:type="spellEnd"/>
      <w:r w:rsidRPr="00F44E46">
        <w:rPr>
          <w:rFonts w:ascii="Courier New" w:hAnsi="Courier New" w:cs="Courier New"/>
          <w:color w:val="A31515"/>
          <w:sz w:val="21"/>
          <w:szCs w:val="21"/>
          <w:lang w:val="en-US"/>
        </w:rPr>
        <w:t>-base-uncased'</w:t>
      </w: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407B1DC9" w14:textId="77777777" w:rsidR="00F44E46" w:rsidRPr="00F44E46" w:rsidRDefault="00F44E46" w:rsidP="00F44E4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44E46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.embedding</w:t>
      </w:r>
      <w:proofErr w:type="gramEnd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_dim</w:t>
      </w:r>
      <w:proofErr w:type="spellEnd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F44E46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.bert.config.hidden_size</w:t>
      </w:r>
      <w:proofErr w:type="spellEnd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 </w:t>
      </w:r>
      <w:r w:rsidRPr="00F44E46">
        <w:rPr>
          <w:rFonts w:ascii="Courier New" w:hAnsi="Courier New" w:cs="Courier New"/>
          <w:color w:val="008000"/>
          <w:sz w:val="21"/>
          <w:szCs w:val="21"/>
          <w:lang w:val="en-US"/>
        </w:rPr>
        <w:t># 768</w:t>
      </w:r>
    </w:p>
    <w:p w14:paraId="4E3273B2" w14:textId="77777777" w:rsidR="00F44E46" w:rsidRPr="00F44E46" w:rsidRDefault="00F44E46" w:rsidP="00F44E4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008D5F0A" w14:textId="77777777" w:rsidR="00F44E46" w:rsidRDefault="00F44E46" w:rsidP="00F44E46">
      <w:pPr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>
        <w:rPr>
          <w:rFonts w:ascii="Courier New" w:hAnsi="Courier New" w:cs="Courier New"/>
          <w:color w:val="008000"/>
          <w:sz w:val="21"/>
          <w:szCs w:val="21"/>
        </w:rPr>
        <w:t># Заморозка всех слоёв кроме последних двух</w:t>
      </w:r>
    </w:p>
    <w:p w14:paraId="4A83C146" w14:textId="77777777" w:rsidR="00F44E46" w:rsidRPr="00F44E46" w:rsidRDefault="00F44E46" w:rsidP="00F44E4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 w:rsidRPr="00F44E46">
        <w:rPr>
          <w:rFonts w:ascii="Courier New" w:hAnsi="Courier New" w:cs="Courier New"/>
          <w:color w:val="9723B4"/>
          <w:sz w:val="21"/>
          <w:szCs w:val="21"/>
          <w:lang w:val="en-US"/>
        </w:rPr>
        <w:t>for</w:t>
      </w: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param </w:t>
      </w:r>
      <w:r w:rsidRPr="00F44E46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F44E46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.bert</w:t>
      </w:r>
      <w:proofErr w:type="gramEnd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.parameters</w:t>
      </w:r>
      <w:proofErr w:type="spellEnd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():</w:t>
      </w:r>
    </w:p>
    <w:p w14:paraId="3B9A6E93" w14:textId="77777777" w:rsidR="00F44E46" w:rsidRPr="00F44E46" w:rsidRDefault="00F44E46" w:rsidP="00F44E4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param.requires</w:t>
      </w:r>
      <w:proofErr w:type="gramEnd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_grad</w:t>
      </w:r>
      <w:proofErr w:type="spellEnd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r w:rsidRPr="00F44E46">
        <w:rPr>
          <w:rFonts w:ascii="Courier New" w:hAnsi="Courier New" w:cs="Courier New"/>
          <w:color w:val="0000FF"/>
          <w:sz w:val="21"/>
          <w:szCs w:val="21"/>
          <w:lang w:val="en-US"/>
        </w:rPr>
        <w:t>False</w:t>
      </w:r>
    </w:p>
    <w:p w14:paraId="2E90E208" w14:textId="77777777" w:rsidR="00F44E46" w:rsidRPr="00F44E46" w:rsidRDefault="00F44E46" w:rsidP="00F44E4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F44E46">
        <w:rPr>
          <w:rFonts w:ascii="Courier New" w:hAnsi="Courier New" w:cs="Courier New"/>
          <w:color w:val="9723B4"/>
          <w:sz w:val="21"/>
          <w:szCs w:val="21"/>
          <w:lang w:val="en-US"/>
        </w:rPr>
        <w:t>for</w:t>
      </w: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layer </w:t>
      </w:r>
      <w:r w:rsidRPr="00F44E46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F44E46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.bert</w:t>
      </w:r>
      <w:proofErr w:type="gramEnd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.transformer.layer</w:t>
      </w:r>
      <w:proofErr w:type="spellEnd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[</w:t>
      </w:r>
      <w:r w:rsidRPr="00F44E46">
        <w:rPr>
          <w:rFonts w:ascii="Courier New" w:hAnsi="Courier New" w:cs="Courier New"/>
          <w:color w:val="116644"/>
          <w:sz w:val="21"/>
          <w:szCs w:val="21"/>
          <w:lang w:val="en-US"/>
        </w:rPr>
        <w:t>-2</w:t>
      </w: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:]:</w:t>
      </w:r>
    </w:p>
    <w:p w14:paraId="073C2493" w14:textId="77777777" w:rsidR="00F44E46" w:rsidRPr="00F44E46" w:rsidRDefault="00F44E46" w:rsidP="00F44E4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r w:rsidRPr="00F44E46">
        <w:rPr>
          <w:rFonts w:ascii="Courier New" w:hAnsi="Courier New" w:cs="Courier New"/>
          <w:color w:val="9723B4"/>
          <w:sz w:val="21"/>
          <w:szCs w:val="21"/>
          <w:lang w:val="en-US"/>
        </w:rPr>
        <w:t>for</w:t>
      </w: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param </w:t>
      </w:r>
      <w:r w:rsidRPr="00F44E46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layer.parameters</w:t>
      </w:r>
      <w:proofErr w:type="spellEnd"/>
      <w:proofErr w:type="gramEnd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():</w:t>
      </w:r>
    </w:p>
    <w:p w14:paraId="2953E2D0" w14:textId="77777777" w:rsidR="00F44E46" w:rsidRPr="00F44E46" w:rsidRDefault="00F44E46" w:rsidP="00F44E4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param.requires</w:t>
      </w:r>
      <w:proofErr w:type="gramEnd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_grad</w:t>
      </w:r>
      <w:proofErr w:type="spellEnd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r w:rsidRPr="00F44E46">
        <w:rPr>
          <w:rFonts w:ascii="Courier New" w:hAnsi="Courier New" w:cs="Courier New"/>
          <w:color w:val="0000FF"/>
          <w:sz w:val="21"/>
          <w:szCs w:val="21"/>
          <w:lang w:val="en-US"/>
        </w:rPr>
        <w:t>True</w:t>
      </w:r>
    </w:p>
    <w:p w14:paraId="1230FD03" w14:textId="77777777" w:rsidR="00F44E46" w:rsidRPr="00F44E46" w:rsidRDefault="00F44E46" w:rsidP="00F44E4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7C671F72" w14:textId="77777777" w:rsidR="00F44E46" w:rsidRPr="00F44E46" w:rsidRDefault="00F44E46" w:rsidP="00F44E4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F44E46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# </w:t>
      </w:r>
      <w:proofErr w:type="spellStart"/>
      <w:r w:rsidRPr="00F44E46">
        <w:rPr>
          <w:rFonts w:ascii="Courier New" w:hAnsi="Courier New" w:cs="Courier New"/>
          <w:color w:val="008000"/>
          <w:sz w:val="21"/>
          <w:szCs w:val="21"/>
          <w:lang w:val="en-US"/>
        </w:rPr>
        <w:t>BiLSTM</w:t>
      </w:r>
      <w:proofErr w:type="spellEnd"/>
      <w:r w:rsidRPr="00F44E46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поверх</w:t>
      </w:r>
      <w:r w:rsidRPr="00F44E46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эмбеддингов</w:t>
      </w:r>
      <w:proofErr w:type="spellEnd"/>
      <w:r w:rsidRPr="00F44E46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proofErr w:type="spellStart"/>
      <w:r w:rsidRPr="00F44E46">
        <w:rPr>
          <w:rFonts w:ascii="Courier New" w:hAnsi="Courier New" w:cs="Courier New"/>
          <w:color w:val="008000"/>
          <w:sz w:val="21"/>
          <w:szCs w:val="21"/>
          <w:lang w:val="en-US"/>
        </w:rPr>
        <w:t>DistilBERT</w:t>
      </w:r>
      <w:proofErr w:type="spellEnd"/>
    </w:p>
    <w:p w14:paraId="1B2E63EF" w14:textId="77777777" w:rsidR="00F44E46" w:rsidRPr="00F44E46" w:rsidRDefault="00F44E46" w:rsidP="00F44E4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44E46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.bilstm</w:t>
      </w:r>
      <w:proofErr w:type="spellEnd"/>
      <w:proofErr w:type="gramEnd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nn.LSTM</w:t>
      </w:r>
      <w:proofErr w:type="spellEnd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</w:p>
    <w:p w14:paraId="5DBC83B1" w14:textId="77777777" w:rsidR="00F44E46" w:rsidRPr="00F44E46" w:rsidRDefault="00F44E46" w:rsidP="00F44E4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input_size</w:t>
      </w:r>
      <w:proofErr w:type="spellEnd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proofErr w:type="spellStart"/>
      <w:proofErr w:type="gramStart"/>
      <w:r w:rsidRPr="00F44E46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.embedding</w:t>
      </w:r>
      <w:proofErr w:type="gramEnd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_dim</w:t>
      </w:r>
      <w:proofErr w:type="spellEnd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,</w:t>
      </w:r>
    </w:p>
    <w:p w14:paraId="2414FC29" w14:textId="77777777" w:rsidR="00F44E46" w:rsidRPr="00F44E46" w:rsidRDefault="00F44E46" w:rsidP="00F44E4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hidden_size</w:t>
      </w:r>
      <w:proofErr w:type="spellEnd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proofErr w:type="spellStart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lstm_hidden_size</w:t>
      </w:r>
      <w:proofErr w:type="spellEnd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,</w:t>
      </w:r>
    </w:p>
    <w:p w14:paraId="541A8916" w14:textId="77777777" w:rsidR="00F44E46" w:rsidRPr="00F44E46" w:rsidRDefault="00F44E46" w:rsidP="00F44E4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num_layers</w:t>
      </w:r>
      <w:proofErr w:type="spellEnd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proofErr w:type="spellStart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lstm_num_layers</w:t>
      </w:r>
      <w:proofErr w:type="spellEnd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,</w:t>
      </w:r>
    </w:p>
    <w:p w14:paraId="1909E2D1" w14:textId="77777777" w:rsidR="00F44E46" w:rsidRPr="00F44E46" w:rsidRDefault="00F44E46" w:rsidP="00F44E4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batch_first</w:t>
      </w:r>
      <w:proofErr w:type="spellEnd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F44E46">
        <w:rPr>
          <w:rFonts w:ascii="Courier New" w:hAnsi="Courier New" w:cs="Courier New"/>
          <w:color w:val="0000FF"/>
          <w:sz w:val="21"/>
          <w:szCs w:val="21"/>
          <w:lang w:val="en-US"/>
        </w:rPr>
        <w:t>True</w:t>
      </w: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,</w:t>
      </w:r>
    </w:p>
    <w:p w14:paraId="2B4F2CE4" w14:textId="77777777" w:rsidR="00F44E46" w:rsidRPr="00F44E46" w:rsidRDefault="00F44E46" w:rsidP="00F44E4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            bidirectional=</w:t>
      </w:r>
      <w:r w:rsidRPr="00F44E46">
        <w:rPr>
          <w:rFonts w:ascii="Courier New" w:hAnsi="Courier New" w:cs="Courier New"/>
          <w:color w:val="0000FF"/>
          <w:sz w:val="21"/>
          <w:szCs w:val="21"/>
          <w:lang w:val="en-US"/>
        </w:rPr>
        <w:t>True</w:t>
      </w: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,</w:t>
      </w:r>
    </w:p>
    <w:p w14:paraId="1779ECD0" w14:textId="77777777" w:rsidR="00F44E46" w:rsidRPr="00F44E46" w:rsidRDefault="00F44E46" w:rsidP="00F44E4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dropout=dropout </w:t>
      </w:r>
      <w:r w:rsidRPr="00F44E46">
        <w:rPr>
          <w:rFonts w:ascii="Courier New" w:hAnsi="Courier New" w:cs="Courier New"/>
          <w:color w:val="9723B4"/>
          <w:sz w:val="21"/>
          <w:szCs w:val="21"/>
          <w:lang w:val="en-US"/>
        </w:rPr>
        <w:t>if</w:t>
      </w: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lstm_num_layers</w:t>
      </w:r>
      <w:proofErr w:type="spellEnd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&gt; </w:t>
      </w:r>
      <w:r w:rsidRPr="00F44E46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F44E46">
        <w:rPr>
          <w:rFonts w:ascii="Courier New" w:hAnsi="Courier New" w:cs="Courier New"/>
          <w:color w:val="9723B4"/>
          <w:sz w:val="21"/>
          <w:szCs w:val="21"/>
          <w:lang w:val="en-US"/>
        </w:rPr>
        <w:t>else</w:t>
      </w: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F44E46">
        <w:rPr>
          <w:rFonts w:ascii="Courier New" w:hAnsi="Courier New" w:cs="Courier New"/>
          <w:color w:val="116644"/>
          <w:sz w:val="21"/>
          <w:szCs w:val="21"/>
          <w:lang w:val="en-US"/>
        </w:rPr>
        <w:t>0</w:t>
      </w:r>
    </w:p>
    <w:p w14:paraId="3B7EB411" w14:textId="77777777" w:rsidR="00F44E46" w:rsidRPr="00F44E46" w:rsidRDefault="00F44E46" w:rsidP="00F44E4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        )</w:t>
      </w:r>
    </w:p>
    <w:p w14:paraId="06CEB51D" w14:textId="77777777" w:rsidR="00F44E46" w:rsidRPr="00F44E46" w:rsidRDefault="00F44E46" w:rsidP="00F44E4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4306D135" w14:textId="77777777" w:rsidR="00F44E46" w:rsidRPr="00F44E46" w:rsidRDefault="00F44E46" w:rsidP="00F44E4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F44E46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# </w:t>
      </w:r>
      <w:r>
        <w:rPr>
          <w:rFonts w:ascii="Courier New" w:hAnsi="Courier New" w:cs="Courier New"/>
          <w:color w:val="008000"/>
          <w:sz w:val="21"/>
          <w:szCs w:val="21"/>
        </w:rPr>
        <w:t>Проекционные</w:t>
      </w:r>
      <w:r w:rsidRPr="00F44E46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слои</w:t>
      </w:r>
    </w:p>
    <w:p w14:paraId="7794B684" w14:textId="77777777" w:rsidR="00F44E46" w:rsidRPr="00F44E46" w:rsidRDefault="00F44E46" w:rsidP="00F44E4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44E46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.projection</w:t>
      </w:r>
      <w:proofErr w:type="spellEnd"/>
      <w:proofErr w:type="gramEnd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nn.Sequential</w:t>
      </w:r>
      <w:proofErr w:type="spellEnd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</w:p>
    <w:p w14:paraId="1F2AE51C" w14:textId="77777777" w:rsidR="00F44E46" w:rsidRPr="00F44E46" w:rsidRDefault="00F44E46" w:rsidP="00F44E4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nn.Linear</w:t>
      </w:r>
      <w:proofErr w:type="spellEnd"/>
      <w:proofErr w:type="gramEnd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lstm_hidden_size</w:t>
      </w:r>
      <w:proofErr w:type="spellEnd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* </w:t>
      </w:r>
      <w:r w:rsidRPr="00F44E46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F44E46">
        <w:rPr>
          <w:rFonts w:ascii="Courier New" w:hAnsi="Courier New" w:cs="Courier New"/>
          <w:color w:val="116644"/>
          <w:sz w:val="21"/>
          <w:szCs w:val="21"/>
          <w:lang w:val="en-US"/>
        </w:rPr>
        <w:t>512</w:t>
      </w: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),</w:t>
      </w:r>
    </w:p>
    <w:p w14:paraId="4BA42017" w14:textId="77777777" w:rsidR="00F44E46" w:rsidRPr="00F44E46" w:rsidRDefault="00F44E46" w:rsidP="00F44E4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nn.Dropout</w:t>
      </w:r>
      <w:proofErr w:type="spellEnd"/>
      <w:proofErr w:type="gramEnd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(dropout),</w:t>
      </w:r>
    </w:p>
    <w:p w14:paraId="726FDFAE" w14:textId="77777777" w:rsidR="00F44E46" w:rsidRPr="00F44E46" w:rsidRDefault="00F44E46" w:rsidP="00F44E4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nn.ReLU</w:t>
      </w:r>
      <w:proofErr w:type="spellEnd"/>
      <w:proofErr w:type="gramEnd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(),</w:t>
      </w:r>
    </w:p>
    <w:p w14:paraId="48E5016F" w14:textId="77777777" w:rsidR="00F44E46" w:rsidRPr="00F44E46" w:rsidRDefault="00F44E46" w:rsidP="00F44E4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nn.LayerNorm</w:t>
      </w:r>
      <w:proofErr w:type="spellEnd"/>
      <w:proofErr w:type="gramEnd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F44E46">
        <w:rPr>
          <w:rFonts w:ascii="Courier New" w:hAnsi="Courier New" w:cs="Courier New"/>
          <w:color w:val="116644"/>
          <w:sz w:val="21"/>
          <w:szCs w:val="21"/>
          <w:lang w:val="en-US"/>
        </w:rPr>
        <w:t>512</w:t>
      </w: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),</w:t>
      </w:r>
    </w:p>
    <w:p w14:paraId="1474D678" w14:textId="77777777" w:rsidR="00F44E46" w:rsidRPr="00F44E46" w:rsidRDefault="00F44E46" w:rsidP="00F44E4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nn.Linear</w:t>
      </w:r>
      <w:proofErr w:type="spellEnd"/>
      <w:proofErr w:type="gramEnd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F44E46">
        <w:rPr>
          <w:rFonts w:ascii="Courier New" w:hAnsi="Courier New" w:cs="Courier New"/>
          <w:color w:val="116644"/>
          <w:sz w:val="21"/>
          <w:szCs w:val="21"/>
          <w:lang w:val="en-US"/>
        </w:rPr>
        <w:t>512</w:t>
      </w: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F44E46">
        <w:rPr>
          <w:rFonts w:ascii="Courier New" w:hAnsi="Courier New" w:cs="Courier New"/>
          <w:color w:val="116644"/>
          <w:sz w:val="21"/>
          <w:szCs w:val="21"/>
          <w:lang w:val="en-US"/>
        </w:rPr>
        <w:t>256</w:t>
      </w: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),</w:t>
      </w:r>
    </w:p>
    <w:p w14:paraId="61547695" w14:textId="77777777" w:rsidR="00F44E46" w:rsidRPr="00F44E46" w:rsidRDefault="00F44E46" w:rsidP="00F44E4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nn.Dropout</w:t>
      </w:r>
      <w:proofErr w:type="spellEnd"/>
      <w:proofErr w:type="gramEnd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(dropout)</w:t>
      </w:r>
    </w:p>
    <w:p w14:paraId="00562CCA" w14:textId="77777777" w:rsidR="00F44E46" w:rsidRPr="00F44E46" w:rsidRDefault="00F44E46" w:rsidP="00F44E4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        )</w:t>
      </w:r>
    </w:p>
    <w:p w14:paraId="05010220" w14:textId="77777777" w:rsidR="00F44E46" w:rsidRPr="00F44E46" w:rsidRDefault="00F44E46" w:rsidP="00F44E4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12BB36B5" w14:textId="77777777" w:rsidR="00F44E46" w:rsidRPr="00F44E46" w:rsidRDefault="00F44E46" w:rsidP="00F44E4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F44E46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# </w:t>
      </w:r>
      <w:r>
        <w:rPr>
          <w:rFonts w:ascii="Courier New" w:hAnsi="Courier New" w:cs="Courier New"/>
          <w:color w:val="008000"/>
          <w:sz w:val="21"/>
          <w:szCs w:val="21"/>
        </w:rPr>
        <w:t>Классификатор</w:t>
      </w:r>
    </w:p>
    <w:p w14:paraId="332E7EA1" w14:textId="77777777" w:rsidR="00F44E46" w:rsidRPr="00F44E46" w:rsidRDefault="00F44E46" w:rsidP="00F44E4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44E46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.classifier</w:t>
      </w:r>
      <w:proofErr w:type="spellEnd"/>
      <w:proofErr w:type="gramEnd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nn.Sequential</w:t>
      </w:r>
      <w:proofErr w:type="spellEnd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</w:p>
    <w:p w14:paraId="19BCB4FA" w14:textId="77777777" w:rsidR="00F44E46" w:rsidRPr="00F44E46" w:rsidRDefault="00F44E46" w:rsidP="00F44E4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nn.Linear</w:t>
      </w:r>
      <w:proofErr w:type="spellEnd"/>
      <w:proofErr w:type="gramEnd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F44E46">
        <w:rPr>
          <w:rFonts w:ascii="Courier New" w:hAnsi="Courier New" w:cs="Courier New"/>
          <w:color w:val="116644"/>
          <w:sz w:val="21"/>
          <w:szCs w:val="21"/>
          <w:lang w:val="en-US"/>
        </w:rPr>
        <w:t>256</w:t>
      </w: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* </w:t>
      </w:r>
      <w:r w:rsidRPr="00F44E46">
        <w:rPr>
          <w:rFonts w:ascii="Courier New" w:hAnsi="Courier New" w:cs="Courier New"/>
          <w:color w:val="116644"/>
          <w:sz w:val="21"/>
          <w:szCs w:val="21"/>
          <w:lang w:val="en-US"/>
        </w:rPr>
        <w:t>3</w:t>
      </w: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F44E46">
        <w:rPr>
          <w:rFonts w:ascii="Courier New" w:hAnsi="Courier New" w:cs="Courier New"/>
          <w:color w:val="116644"/>
          <w:sz w:val="21"/>
          <w:szCs w:val="21"/>
          <w:lang w:val="en-US"/>
        </w:rPr>
        <w:t>128</w:t>
      </w: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),</w:t>
      </w:r>
    </w:p>
    <w:p w14:paraId="7777ABC7" w14:textId="77777777" w:rsidR="00F44E46" w:rsidRPr="00F44E46" w:rsidRDefault="00F44E46" w:rsidP="00F44E4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nn.Dropout</w:t>
      </w:r>
      <w:proofErr w:type="spellEnd"/>
      <w:proofErr w:type="gramEnd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(dropout),</w:t>
      </w:r>
    </w:p>
    <w:p w14:paraId="4505E864" w14:textId="77777777" w:rsidR="00F44E46" w:rsidRPr="00F44E46" w:rsidRDefault="00F44E46" w:rsidP="00F44E4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nn.ReLU</w:t>
      </w:r>
      <w:proofErr w:type="spellEnd"/>
      <w:proofErr w:type="gramEnd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(),</w:t>
      </w:r>
    </w:p>
    <w:p w14:paraId="0EB12690" w14:textId="77777777" w:rsidR="00F44E46" w:rsidRPr="00F44E46" w:rsidRDefault="00F44E46" w:rsidP="00F44E4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nn.Linear</w:t>
      </w:r>
      <w:proofErr w:type="spellEnd"/>
      <w:proofErr w:type="gramEnd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F44E46">
        <w:rPr>
          <w:rFonts w:ascii="Courier New" w:hAnsi="Courier New" w:cs="Courier New"/>
          <w:color w:val="116644"/>
          <w:sz w:val="21"/>
          <w:szCs w:val="21"/>
          <w:lang w:val="en-US"/>
        </w:rPr>
        <w:t>128</w:t>
      </w: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F44E46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3D211ACF" w14:textId="77777777" w:rsidR="00F44E46" w:rsidRPr="00F44E46" w:rsidRDefault="00F44E46" w:rsidP="00F44E4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        )</w:t>
      </w:r>
    </w:p>
    <w:p w14:paraId="3A0E4F64" w14:textId="77777777" w:rsidR="00F44E46" w:rsidRPr="00F44E46" w:rsidRDefault="00F44E46" w:rsidP="00F44E4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52088126" w14:textId="77777777" w:rsidR="00F44E46" w:rsidRPr="00F44E46" w:rsidRDefault="00F44E46" w:rsidP="00F44E4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F44E46">
        <w:rPr>
          <w:rFonts w:ascii="Courier New" w:hAnsi="Courier New" w:cs="Courier New"/>
          <w:color w:val="0000FF"/>
          <w:sz w:val="21"/>
          <w:szCs w:val="21"/>
          <w:lang w:val="en-US"/>
        </w:rPr>
        <w:t>def</w:t>
      </w: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gramStart"/>
      <w:r w:rsidRPr="00F44E46">
        <w:rPr>
          <w:rFonts w:ascii="Courier New" w:hAnsi="Courier New" w:cs="Courier New"/>
          <w:color w:val="6A5221"/>
          <w:sz w:val="21"/>
          <w:szCs w:val="21"/>
          <w:lang w:val="en-US"/>
        </w:rPr>
        <w:t>forward</w:t>
      </w: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F44E46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F44E46">
        <w:rPr>
          <w:rFonts w:ascii="Courier New" w:hAnsi="Courier New" w:cs="Courier New"/>
          <w:color w:val="001080"/>
          <w:sz w:val="21"/>
          <w:szCs w:val="21"/>
          <w:lang w:val="en-US"/>
        </w:rPr>
        <w:t>resume_input</w:t>
      </w:r>
      <w:proofErr w:type="spellEnd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F44E46">
        <w:rPr>
          <w:rFonts w:ascii="Courier New" w:hAnsi="Courier New" w:cs="Courier New"/>
          <w:color w:val="001080"/>
          <w:sz w:val="21"/>
          <w:szCs w:val="21"/>
          <w:lang w:val="en-US"/>
        </w:rPr>
        <w:t>vacancy_input</w:t>
      </w:r>
      <w:proofErr w:type="spellEnd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2B4F7622" w14:textId="77777777" w:rsidR="00F44E46" w:rsidRPr="00F44E46" w:rsidRDefault="00F44E46" w:rsidP="00F44E4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F44E46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# </w:t>
      </w:r>
      <w:r>
        <w:rPr>
          <w:rFonts w:ascii="Courier New" w:hAnsi="Courier New" w:cs="Courier New"/>
          <w:color w:val="008000"/>
          <w:sz w:val="21"/>
          <w:szCs w:val="21"/>
        </w:rPr>
        <w:t>Получаем</w:t>
      </w:r>
      <w:r w:rsidRPr="00F44E46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эмбеддинги</w:t>
      </w:r>
      <w:proofErr w:type="spellEnd"/>
      <w:r w:rsidRPr="00F44E46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proofErr w:type="spellStart"/>
      <w:r w:rsidRPr="00F44E46">
        <w:rPr>
          <w:rFonts w:ascii="Courier New" w:hAnsi="Courier New" w:cs="Courier New"/>
          <w:color w:val="008000"/>
          <w:sz w:val="21"/>
          <w:szCs w:val="21"/>
          <w:lang w:val="en-US"/>
        </w:rPr>
        <w:t>DistilBERT</w:t>
      </w:r>
      <w:proofErr w:type="spellEnd"/>
      <w:r w:rsidRPr="00F44E46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(batch, </w:t>
      </w:r>
      <w:proofErr w:type="spellStart"/>
      <w:r w:rsidRPr="00F44E46">
        <w:rPr>
          <w:rFonts w:ascii="Courier New" w:hAnsi="Courier New" w:cs="Courier New"/>
          <w:color w:val="008000"/>
          <w:sz w:val="21"/>
          <w:szCs w:val="21"/>
          <w:lang w:val="en-US"/>
        </w:rPr>
        <w:t>seq_len</w:t>
      </w:r>
      <w:proofErr w:type="spellEnd"/>
      <w:r w:rsidRPr="00F44E46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, </w:t>
      </w:r>
      <w:proofErr w:type="spellStart"/>
      <w:r w:rsidRPr="00F44E46">
        <w:rPr>
          <w:rFonts w:ascii="Courier New" w:hAnsi="Courier New" w:cs="Courier New"/>
          <w:color w:val="008000"/>
          <w:sz w:val="21"/>
          <w:szCs w:val="21"/>
          <w:lang w:val="en-US"/>
        </w:rPr>
        <w:t>hidden_dim</w:t>
      </w:r>
      <w:proofErr w:type="spellEnd"/>
      <w:r w:rsidRPr="00F44E46">
        <w:rPr>
          <w:rFonts w:ascii="Courier New" w:hAnsi="Courier New" w:cs="Courier New"/>
          <w:color w:val="008000"/>
          <w:sz w:val="21"/>
          <w:szCs w:val="21"/>
          <w:lang w:val="en-US"/>
        </w:rPr>
        <w:t>)</w:t>
      </w:r>
    </w:p>
    <w:p w14:paraId="2273BC56" w14:textId="77777777" w:rsidR="00F44E46" w:rsidRPr="00F44E46" w:rsidRDefault="00F44E46" w:rsidP="00F44E4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resume_outputs</w:t>
      </w:r>
      <w:proofErr w:type="spellEnd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F44E46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.bert</w:t>
      </w:r>
      <w:proofErr w:type="spellEnd"/>
      <w:proofErr w:type="gramEnd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(**</w:t>
      </w:r>
      <w:proofErr w:type="spellStart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resume_input</w:t>
      </w:r>
      <w:proofErr w:type="spellEnd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4D0CFBBE" w14:textId="77777777" w:rsidR="00F44E46" w:rsidRPr="00F44E46" w:rsidRDefault="00F44E46" w:rsidP="00F44E4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resume_embeds</w:t>
      </w:r>
      <w:proofErr w:type="spellEnd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resume_</w:t>
      </w:r>
      <w:proofErr w:type="gramStart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outputs.last</w:t>
      </w:r>
      <w:proofErr w:type="gramEnd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_hidden_state</w:t>
      </w:r>
      <w:proofErr w:type="spellEnd"/>
    </w:p>
    <w:p w14:paraId="06229353" w14:textId="77777777" w:rsidR="00F44E46" w:rsidRPr="00F44E46" w:rsidRDefault="00F44E46" w:rsidP="00F44E4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777A8ED2" w14:textId="77777777" w:rsidR="00F44E46" w:rsidRPr="00F44E46" w:rsidRDefault="00F44E46" w:rsidP="00F44E4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lastRenderedPageBreak/>
        <w:t xml:space="preserve">        </w:t>
      </w:r>
      <w:proofErr w:type="spellStart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vacancy_outputs</w:t>
      </w:r>
      <w:proofErr w:type="spellEnd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F44E46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.bert</w:t>
      </w:r>
      <w:proofErr w:type="spellEnd"/>
      <w:proofErr w:type="gramEnd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(**</w:t>
      </w:r>
      <w:proofErr w:type="spellStart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vacancy_input</w:t>
      </w:r>
      <w:proofErr w:type="spellEnd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33C60CEB" w14:textId="77777777" w:rsidR="00F44E46" w:rsidRPr="00F44E46" w:rsidRDefault="00F44E46" w:rsidP="00F44E4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vacancy_embeds</w:t>
      </w:r>
      <w:proofErr w:type="spellEnd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vacancy_</w:t>
      </w:r>
      <w:proofErr w:type="gramStart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outputs.last</w:t>
      </w:r>
      <w:proofErr w:type="gramEnd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_hidden_state</w:t>
      </w:r>
      <w:proofErr w:type="spellEnd"/>
    </w:p>
    <w:p w14:paraId="4FEA6C4F" w14:textId="77777777" w:rsidR="00F44E46" w:rsidRPr="00F44E46" w:rsidRDefault="00F44E46" w:rsidP="00F44E4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6F4A03D7" w14:textId="77777777" w:rsidR="00F44E46" w:rsidRPr="00F44E46" w:rsidRDefault="00F44E46" w:rsidP="00F44E4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F44E46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# </w:t>
      </w:r>
      <w:r>
        <w:rPr>
          <w:rFonts w:ascii="Courier New" w:hAnsi="Courier New" w:cs="Courier New"/>
          <w:color w:val="008000"/>
          <w:sz w:val="21"/>
          <w:szCs w:val="21"/>
        </w:rPr>
        <w:t>Пропускаем</w:t>
      </w:r>
      <w:r w:rsidRPr="00F44E46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через</w:t>
      </w:r>
      <w:r w:rsidRPr="00F44E46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proofErr w:type="spellStart"/>
      <w:r w:rsidRPr="00F44E46">
        <w:rPr>
          <w:rFonts w:ascii="Courier New" w:hAnsi="Courier New" w:cs="Courier New"/>
          <w:color w:val="008000"/>
          <w:sz w:val="21"/>
          <w:szCs w:val="21"/>
          <w:lang w:val="en-US"/>
        </w:rPr>
        <w:t>BiLSTM</w:t>
      </w:r>
      <w:proofErr w:type="spellEnd"/>
    </w:p>
    <w:p w14:paraId="05823397" w14:textId="77777777" w:rsidR="00F44E46" w:rsidRPr="00F44E46" w:rsidRDefault="00F44E46" w:rsidP="00F44E4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resume_lstm_out</w:t>
      </w:r>
      <w:proofErr w:type="spellEnd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_ = </w:t>
      </w:r>
      <w:proofErr w:type="spellStart"/>
      <w:proofErr w:type="gramStart"/>
      <w:r w:rsidRPr="00F44E46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.bilstm</w:t>
      </w:r>
      <w:proofErr w:type="spellEnd"/>
      <w:proofErr w:type="gramEnd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resume_embeds</w:t>
      </w:r>
      <w:proofErr w:type="spellEnd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)  </w:t>
      </w:r>
      <w:r w:rsidRPr="00F44E46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# (batch, </w:t>
      </w:r>
      <w:proofErr w:type="spellStart"/>
      <w:r w:rsidRPr="00F44E46">
        <w:rPr>
          <w:rFonts w:ascii="Courier New" w:hAnsi="Courier New" w:cs="Courier New"/>
          <w:color w:val="008000"/>
          <w:sz w:val="21"/>
          <w:szCs w:val="21"/>
          <w:lang w:val="en-US"/>
        </w:rPr>
        <w:t>seq_len</w:t>
      </w:r>
      <w:proofErr w:type="spellEnd"/>
      <w:r w:rsidRPr="00F44E46">
        <w:rPr>
          <w:rFonts w:ascii="Courier New" w:hAnsi="Courier New" w:cs="Courier New"/>
          <w:color w:val="008000"/>
          <w:sz w:val="21"/>
          <w:szCs w:val="21"/>
          <w:lang w:val="en-US"/>
        </w:rPr>
        <w:t>, 2*</w:t>
      </w:r>
      <w:proofErr w:type="spellStart"/>
      <w:r w:rsidRPr="00F44E46">
        <w:rPr>
          <w:rFonts w:ascii="Courier New" w:hAnsi="Courier New" w:cs="Courier New"/>
          <w:color w:val="008000"/>
          <w:sz w:val="21"/>
          <w:szCs w:val="21"/>
          <w:lang w:val="en-US"/>
        </w:rPr>
        <w:t>lstm_hidden_size</w:t>
      </w:r>
      <w:proofErr w:type="spellEnd"/>
      <w:r w:rsidRPr="00F44E46">
        <w:rPr>
          <w:rFonts w:ascii="Courier New" w:hAnsi="Courier New" w:cs="Courier New"/>
          <w:color w:val="008000"/>
          <w:sz w:val="21"/>
          <w:szCs w:val="21"/>
          <w:lang w:val="en-US"/>
        </w:rPr>
        <w:t>)</w:t>
      </w:r>
    </w:p>
    <w:p w14:paraId="6F01CB4B" w14:textId="77777777" w:rsidR="00F44E46" w:rsidRPr="00F44E46" w:rsidRDefault="00F44E46" w:rsidP="00F44E4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vacancy_lstm_out</w:t>
      </w:r>
      <w:proofErr w:type="spellEnd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_ = </w:t>
      </w:r>
      <w:proofErr w:type="spellStart"/>
      <w:proofErr w:type="gramStart"/>
      <w:r w:rsidRPr="00F44E46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.bilstm</w:t>
      </w:r>
      <w:proofErr w:type="spellEnd"/>
      <w:proofErr w:type="gramEnd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vacancy_embeds</w:t>
      </w:r>
      <w:proofErr w:type="spellEnd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32E0F93A" w14:textId="77777777" w:rsidR="00F44E46" w:rsidRPr="00F44E46" w:rsidRDefault="00F44E46" w:rsidP="00F44E4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7BC5FF02" w14:textId="10140EE0" w:rsidR="00F44E46" w:rsidRPr="00F44E46" w:rsidRDefault="00F44E46" w:rsidP="00F44E4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F44E46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#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Аггрегация</w:t>
      </w:r>
      <w:proofErr w:type="spellEnd"/>
      <w:r w:rsidRPr="00F44E46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по</w:t>
      </w:r>
      <w:r w:rsidRPr="00F44E46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proofErr w:type="spellStart"/>
      <w:r w:rsidRPr="00F44E46">
        <w:rPr>
          <w:rFonts w:ascii="Courier New" w:hAnsi="Courier New" w:cs="Courier New"/>
          <w:color w:val="008000"/>
          <w:sz w:val="21"/>
          <w:szCs w:val="21"/>
          <w:lang w:val="en-US"/>
        </w:rPr>
        <w:t>seq_len</w:t>
      </w:r>
      <w:proofErr w:type="spellEnd"/>
      <w:r w:rsidRPr="00F44E46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(max pooling)</w:t>
      </w:r>
    </w:p>
    <w:p w14:paraId="75D4E0DE" w14:textId="77777777" w:rsidR="00F44E46" w:rsidRPr="00F44E46" w:rsidRDefault="00F44E46" w:rsidP="00F44E4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resume_repr</w:t>
      </w:r>
      <w:proofErr w:type="spellEnd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_ = </w:t>
      </w:r>
      <w:proofErr w:type="spellStart"/>
      <w:proofErr w:type="gramStart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torch.</w:t>
      </w:r>
      <w:r w:rsidRPr="00F44E46">
        <w:rPr>
          <w:rFonts w:ascii="Courier New" w:hAnsi="Courier New" w:cs="Courier New"/>
          <w:color w:val="6A5221"/>
          <w:sz w:val="21"/>
          <w:szCs w:val="21"/>
          <w:lang w:val="en-US"/>
        </w:rPr>
        <w:t>max</w:t>
      </w:r>
      <w:proofErr w:type="spellEnd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resume_lstm_out</w:t>
      </w:r>
      <w:proofErr w:type="spellEnd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, dim=</w:t>
      </w:r>
      <w:r w:rsidRPr="00F44E46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02C38948" w14:textId="77777777" w:rsidR="00F44E46" w:rsidRPr="00F44E46" w:rsidRDefault="00F44E46" w:rsidP="00F44E4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vacancy_repr</w:t>
      </w:r>
      <w:proofErr w:type="spellEnd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_ = </w:t>
      </w:r>
      <w:proofErr w:type="spellStart"/>
      <w:proofErr w:type="gramStart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torch.</w:t>
      </w:r>
      <w:r w:rsidRPr="00F44E46">
        <w:rPr>
          <w:rFonts w:ascii="Courier New" w:hAnsi="Courier New" w:cs="Courier New"/>
          <w:color w:val="6A5221"/>
          <w:sz w:val="21"/>
          <w:szCs w:val="21"/>
          <w:lang w:val="en-US"/>
        </w:rPr>
        <w:t>max</w:t>
      </w:r>
      <w:proofErr w:type="spellEnd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vacancy_lstm_out</w:t>
      </w:r>
      <w:proofErr w:type="spellEnd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, dim=</w:t>
      </w:r>
      <w:r w:rsidRPr="00F44E46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22764089" w14:textId="77777777" w:rsidR="00F44E46" w:rsidRPr="00F44E46" w:rsidRDefault="00F44E46" w:rsidP="00F44E4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2D969626" w14:textId="77777777" w:rsidR="00F44E46" w:rsidRPr="00F44E46" w:rsidRDefault="00F44E46" w:rsidP="00F44E4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F44E46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# </w:t>
      </w:r>
      <w:r>
        <w:rPr>
          <w:rFonts w:ascii="Courier New" w:hAnsi="Courier New" w:cs="Courier New"/>
          <w:color w:val="008000"/>
          <w:sz w:val="21"/>
          <w:szCs w:val="21"/>
        </w:rPr>
        <w:t>Проекции</w:t>
      </w:r>
    </w:p>
    <w:p w14:paraId="050AFA23" w14:textId="77777777" w:rsidR="00F44E46" w:rsidRPr="00F44E46" w:rsidRDefault="00F44E46" w:rsidP="00F44E4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resume_proj</w:t>
      </w:r>
      <w:proofErr w:type="spellEnd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F44E46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.projection</w:t>
      </w:r>
      <w:proofErr w:type="spellEnd"/>
      <w:proofErr w:type="gramEnd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resume_repr</w:t>
      </w:r>
      <w:proofErr w:type="spellEnd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112ACB63" w14:textId="77777777" w:rsidR="00F44E46" w:rsidRPr="00F44E46" w:rsidRDefault="00F44E46" w:rsidP="00F44E4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vacancy_proj</w:t>
      </w:r>
      <w:proofErr w:type="spellEnd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F44E46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.projection</w:t>
      </w:r>
      <w:proofErr w:type="spellEnd"/>
      <w:proofErr w:type="gramEnd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vacancy_repr</w:t>
      </w:r>
      <w:proofErr w:type="spellEnd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31C9510F" w14:textId="77777777" w:rsidR="00F44E46" w:rsidRPr="00F44E46" w:rsidRDefault="00F44E46" w:rsidP="00F44E4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133779DA" w14:textId="77777777" w:rsidR="00F44E46" w:rsidRPr="00173FBF" w:rsidRDefault="00F44E46" w:rsidP="00F44E46">
      <w:pPr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173FBF">
        <w:rPr>
          <w:rFonts w:ascii="Courier New" w:hAnsi="Courier New" w:cs="Courier New"/>
          <w:color w:val="008000"/>
          <w:sz w:val="21"/>
          <w:szCs w:val="21"/>
        </w:rPr>
        <w:t xml:space="preserve"># </w:t>
      </w:r>
      <w:r>
        <w:rPr>
          <w:rFonts w:ascii="Courier New" w:hAnsi="Courier New" w:cs="Courier New"/>
          <w:color w:val="008000"/>
          <w:sz w:val="21"/>
          <w:szCs w:val="21"/>
        </w:rPr>
        <w:t>Комбинация</w:t>
      </w:r>
      <w:r w:rsidRPr="00173FBF"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признаков</w:t>
      </w:r>
    </w:p>
    <w:p w14:paraId="524A6C06" w14:textId="77777777" w:rsidR="00F44E46" w:rsidRPr="00173FBF" w:rsidRDefault="00F44E46" w:rsidP="00F44E46">
      <w:pPr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DF6B26">
        <w:rPr>
          <w:rFonts w:ascii="Courier New" w:hAnsi="Courier New" w:cs="Courier New"/>
          <w:color w:val="000000"/>
          <w:sz w:val="21"/>
          <w:szCs w:val="21"/>
          <w:lang w:val="en-US"/>
        </w:rPr>
        <w:t> </w:t>
      </w:r>
      <w:r w:rsidRPr="00173FBF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Pr="00DF6B26">
        <w:rPr>
          <w:rFonts w:ascii="Courier New" w:hAnsi="Courier New" w:cs="Courier New"/>
          <w:color w:val="000000"/>
          <w:sz w:val="21"/>
          <w:szCs w:val="21"/>
          <w:lang w:val="en-US"/>
        </w:rPr>
        <w:t> </w:t>
      </w:r>
      <w:r w:rsidRPr="00173FBF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Pr="00DF6B26">
        <w:rPr>
          <w:rFonts w:ascii="Courier New" w:hAnsi="Courier New" w:cs="Courier New"/>
          <w:color w:val="000000"/>
          <w:sz w:val="21"/>
          <w:szCs w:val="21"/>
          <w:lang w:val="en-US"/>
        </w:rPr>
        <w:t> </w:t>
      </w:r>
      <w:r w:rsidRPr="00173FBF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Pr="00DF6B26">
        <w:rPr>
          <w:rFonts w:ascii="Courier New" w:hAnsi="Courier New" w:cs="Courier New"/>
          <w:color w:val="000000"/>
          <w:sz w:val="21"/>
          <w:szCs w:val="21"/>
          <w:lang w:val="en-US"/>
        </w:rPr>
        <w:t> </w:t>
      </w:r>
      <w:r w:rsidRPr="00173FBF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Pr="00DF6B26">
        <w:rPr>
          <w:rFonts w:ascii="Courier New" w:hAnsi="Courier New" w:cs="Courier New"/>
          <w:color w:val="000000"/>
          <w:sz w:val="21"/>
          <w:szCs w:val="21"/>
          <w:lang w:val="en-US"/>
        </w:rPr>
        <w:t>combined</w:t>
      </w:r>
      <w:r w:rsidRPr="00173FBF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gramStart"/>
      <w:r w:rsidRPr="00DF6B26">
        <w:rPr>
          <w:rFonts w:ascii="Courier New" w:hAnsi="Courier New" w:cs="Courier New"/>
          <w:color w:val="000000"/>
          <w:sz w:val="21"/>
          <w:szCs w:val="21"/>
          <w:lang w:val="en-US"/>
        </w:rPr>
        <w:t>torch</w:t>
      </w:r>
      <w:r w:rsidRPr="00173FBF">
        <w:rPr>
          <w:rFonts w:ascii="Courier New" w:hAnsi="Courier New" w:cs="Courier New"/>
          <w:color w:val="000000"/>
          <w:sz w:val="21"/>
          <w:szCs w:val="21"/>
        </w:rPr>
        <w:t>.</w:t>
      </w:r>
      <w:r w:rsidRPr="00DF6B26">
        <w:rPr>
          <w:rFonts w:ascii="Courier New" w:hAnsi="Courier New" w:cs="Courier New"/>
          <w:color w:val="000000"/>
          <w:sz w:val="21"/>
          <w:szCs w:val="21"/>
          <w:lang w:val="en-US"/>
        </w:rPr>
        <w:t>cat</w:t>
      </w:r>
      <w:r w:rsidRPr="00173FBF"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 w:rsidRPr="00173FBF">
        <w:rPr>
          <w:rFonts w:ascii="Courier New" w:hAnsi="Courier New" w:cs="Courier New"/>
          <w:color w:val="000000"/>
          <w:sz w:val="21"/>
          <w:szCs w:val="21"/>
        </w:rPr>
        <w:t>[</w:t>
      </w:r>
    </w:p>
    <w:p w14:paraId="0C1EF521" w14:textId="77777777" w:rsidR="00F44E46" w:rsidRPr="00F44E46" w:rsidRDefault="00F44E46" w:rsidP="00F44E4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DF6B26">
        <w:rPr>
          <w:rFonts w:ascii="Courier New" w:hAnsi="Courier New" w:cs="Courier New"/>
          <w:color w:val="000000"/>
          <w:sz w:val="21"/>
          <w:szCs w:val="21"/>
          <w:lang w:val="en-US"/>
        </w:rPr>
        <w:t> </w:t>
      </w:r>
      <w:r w:rsidRPr="00173FBF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Pr="00DF6B26">
        <w:rPr>
          <w:rFonts w:ascii="Courier New" w:hAnsi="Courier New" w:cs="Courier New"/>
          <w:color w:val="000000"/>
          <w:sz w:val="21"/>
          <w:szCs w:val="21"/>
          <w:lang w:val="en-US"/>
        </w:rPr>
        <w:t> </w:t>
      </w:r>
      <w:r w:rsidRPr="00173FBF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Pr="00DF6B26">
        <w:rPr>
          <w:rFonts w:ascii="Courier New" w:hAnsi="Courier New" w:cs="Courier New"/>
          <w:color w:val="000000"/>
          <w:sz w:val="21"/>
          <w:szCs w:val="21"/>
          <w:lang w:val="en-US"/>
        </w:rPr>
        <w:t> </w:t>
      </w:r>
      <w:r w:rsidRPr="00173FBF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Pr="00DF6B26">
        <w:rPr>
          <w:rFonts w:ascii="Courier New" w:hAnsi="Courier New" w:cs="Courier New"/>
          <w:color w:val="000000"/>
          <w:sz w:val="21"/>
          <w:szCs w:val="21"/>
          <w:lang w:val="en-US"/>
        </w:rPr>
        <w:t> </w:t>
      </w:r>
      <w:r w:rsidRPr="00173FBF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Pr="00DF6B26">
        <w:rPr>
          <w:rFonts w:ascii="Courier New" w:hAnsi="Courier New" w:cs="Courier New"/>
          <w:color w:val="000000"/>
          <w:sz w:val="21"/>
          <w:szCs w:val="21"/>
          <w:lang w:val="en-US"/>
        </w:rPr>
        <w:t> </w:t>
      </w:r>
      <w:r w:rsidRPr="00173FBF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Pr="00DF6B26">
        <w:rPr>
          <w:rFonts w:ascii="Courier New" w:hAnsi="Courier New" w:cs="Courier New"/>
          <w:color w:val="000000"/>
          <w:sz w:val="21"/>
          <w:szCs w:val="21"/>
          <w:lang w:val="en-US"/>
        </w:rPr>
        <w:t> </w:t>
      </w:r>
      <w:r w:rsidRPr="00173FBF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resume_proj</w:t>
      </w:r>
      <w:proofErr w:type="spellEnd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,</w:t>
      </w:r>
    </w:p>
    <w:p w14:paraId="1AAEA964" w14:textId="77777777" w:rsidR="00F44E46" w:rsidRPr="00F44E46" w:rsidRDefault="00F44E46" w:rsidP="00F44E4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vacancy_proj</w:t>
      </w:r>
      <w:proofErr w:type="spellEnd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,</w:t>
      </w:r>
    </w:p>
    <w:p w14:paraId="39A50FDC" w14:textId="77777777" w:rsidR="00F44E46" w:rsidRPr="00F44E46" w:rsidRDefault="00F44E46" w:rsidP="00F44E4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            (</w:t>
      </w:r>
      <w:proofErr w:type="spellStart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resume_proj</w:t>
      </w:r>
      <w:proofErr w:type="spellEnd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- </w:t>
      </w:r>
      <w:proofErr w:type="spellStart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vacancy_proj</w:t>
      </w:r>
      <w:proofErr w:type="spellEnd"/>
      <w:proofErr w:type="gramStart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).</w:t>
      </w:r>
      <w:r w:rsidRPr="00F44E46">
        <w:rPr>
          <w:rFonts w:ascii="Courier New" w:hAnsi="Courier New" w:cs="Courier New"/>
          <w:color w:val="6A5221"/>
          <w:sz w:val="21"/>
          <w:szCs w:val="21"/>
          <w:lang w:val="en-US"/>
        </w:rPr>
        <w:t>abs</w:t>
      </w:r>
      <w:proofErr w:type="gramEnd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()</w:t>
      </w:r>
    </w:p>
    <w:p w14:paraId="0C5E3D0C" w14:textId="77777777" w:rsidR="00F44E46" w:rsidRPr="00F44E46" w:rsidRDefault="00F44E46" w:rsidP="00F44E4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        ], dim=</w:t>
      </w:r>
      <w:r w:rsidRPr="00F44E46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1658ABD6" w14:textId="77777777" w:rsidR="00F44E46" w:rsidRPr="00F44E46" w:rsidRDefault="00F44E46" w:rsidP="00F44E4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62C4E63D" w14:textId="77777777" w:rsidR="00F44E46" w:rsidRPr="00F44E46" w:rsidRDefault="00F44E46" w:rsidP="00F44E4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F44E46">
        <w:rPr>
          <w:rFonts w:ascii="Courier New" w:hAnsi="Courier New" w:cs="Courier New"/>
          <w:color w:val="9723B4"/>
          <w:sz w:val="21"/>
          <w:szCs w:val="21"/>
          <w:lang w:val="en-US"/>
        </w:rPr>
        <w:t>return</w:t>
      </w: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F44E46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.classifier</w:t>
      </w:r>
      <w:proofErr w:type="spellEnd"/>
      <w:proofErr w:type="gramEnd"/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(combined).squeeze(</w:t>
      </w:r>
      <w:r w:rsidRPr="00F44E46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F44E46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08CFD53F" w14:textId="32AF74A0" w:rsidR="00194835" w:rsidRDefault="00194835" w:rsidP="00194835">
      <w:pPr>
        <w:pStyle w:val="1-"/>
        <w:rPr>
          <w:highlight w:val="green"/>
          <w:lang w:val="en-US"/>
        </w:rPr>
      </w:pPr>
    </w:p>
    <w:p w14:paraId="55F0843D" w14:textId="27C1AA7D" w:rsidR="00F7717F" w:rsidRPr="00194835" w:rsidRDefault="00F7717F" w:rsidP="00F7717F">
      <w:pPr>
        <w:pStyle w:val="aff2"/>
        <w:rPr>
          <w:highlight w:val="green"/>
        </w:rPr>
      </w:pPr>
      <w:bookmarkStart w:id="59" w:name="_Toc199903430"/>
      <w:r w:rsidRPr="000C691F">
        <w:lastRenderedPageBreak/>
        <w:t xml:space="preserve">ПРИЛОЖЕНИЕ </w:t>
      </w:r>
      <w:r>
        <w:t>Ж</w:t>
      </w:r>
      <w:r w:rsidRPr="000C691F">
        <w:br/>
      </w:r>
      <w:r w:rsidRPr="00B3791B">
        <w:t xml:space="preserve">Архитектура модели </w:t>
      </w:r>
      <w:proofErr w:type="spellStart"/>
      <w:r w:rsidRPr="00B3791B">
        <w:rPr>
          <w:lang w:val="en-US"/>
        </w:rPr>
        <w:t>DistilBERT</w:t>
      </w:r>
      <w:proofErr w:type="spellEnd"/>
      <w:r>
        <w:t xml:space="preserve"> с </w:t>
      </w:r>
      <w:r>
        <w:rPr>
          <w:lang w:val="en-US"/>
        </w:rPr>
        <w:t>cross</w:t>
      </w:r>
      <w:r w:rsidRPr="00FA59E6">
        <w:t>-</w:t>
      </w:r>
      <w:r>
        <w:rPr>
          <w:lang w:val="en-US"/>
        </w:rPr>
        <w:t>attention</w:t>
      </w:r>
      <w:bookmarkEnd w:id="59"/>
      <w:r w:rsidRPr="00B3791B">
        <w:t xml:space="preserve"> </w:t>
      </w:r>
    </w:p>
    <w:p w14:paraId="6820C259" w14:textId="77777777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A59E6">
        <w:rPr>
          <w:rFonts w:ascii="Courier New" w:hAnsi="Courier New" w:cs="Courier New"/>
          <w:color w:val="0000FF"/>
          <w:sz w:val="21"/>
          <w:szCs w:val="21"/>
          <w:lang w:val="en-US"/>
        </w:rPr>
        <w:t>class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FA59E6">
        <w:rPr>
          <w:rFonts w:ascii="Courier New" w:hAnsi="Courier New" w:cs="Courier New"/>
          <w:color w:val="257693"/>
          <w:sz w:val="21"/>
          <w:szCs w:val="21"/>
          <w:lang w:val="en-US"/>
        </w:rPr>
        <w:t>DistilAtt</w:t>
      </w:r>
      <w:proofErr w:type="spell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FA59E6">
        <w:rPr>
          <w:rFonts w:ascii="Courier New" w:hAnsi="Courier New" w:cs="Courier New"/>
          <w:color w:val="257693"/>
          <w:sz w:val="21"/>
          <w:szCs w:val="21"/>
          <w:lang w:val="en-US"/>
        </w:rPr>
        <w:t>torch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.</w:t>
      </w:r>
      <w:proofErr w:type="gramStart"/>
      <w:r w:rsidRPr="00FA59E6">
        <w:rPr>
          <w:rFonts w:ascii="Courier New" w:hAnsi="Courier New" w:cs="Courier New"/>
          <w:color w:val="257693"/>
          <w:sz w:val="21"/>
          <w:szCs w:val="21"/>
          <w:lang w:val="en-US"/>
        </w:rPr>
        <w:t>nn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.</w:t>
      </w:r>
      <w:r w:rsidRPr="00FA59E6">
        <w:rPr>
          <w:rFonts w:ascii="Courier New" w:hAnsi="Courier New" w:cs="Courier New"/>
          <w:color w:val="257693"/>
          <w:sz w:val="21"/>
          <w:szCs w:val="21"/>
          <w:lang w:val="en-US"/>
        </w:rPr>
        <w:t>Module</w:t>
      </w:r>
      <w:proofErr w:type="spellEnd"/>
      <w:proofErr w:type="gram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4BCCC7FE" w14:textId="77777777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FA59E6">
        <w:rPr>
          <w:rFonts w:ascii="Courier New" w:hAnsi="Courier New" w:cs="Courier New"/>
          <w:color w:val="0000FF"/>
          <w:sz w:val="21"/>
          <w:szCs w:val="21"/>
          <w:lang w:val="en-US"/>
        </w:rPr>
        <w:t>def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FA59E6">
        <w:rPr>
          <w:rFonts w:ascii="Courier New" w:hAnsi="Courier New" w:cs="Courier New"/>
          <w:color w:val="6A5221"/>
          <w:sz w:val="21"/>
          <w:szCs w:val="21"/>
          <w:lang w:val="en-US"/>
        </w:rPr>
        <w:t>__</w:t>
      </w:r>
      <w:proofErr w:type="spellStart"/>
      <w:r w:rsidRPr="00FA59E6">
        <w:rPr>
          <w:rFonts w:ascii="Courier New" w:hAnsi="Courier New" w:cs="Courier New"/>
          <w:color w:val="6A5221"/>
          <w:sz w:val="21"/>
          <w:szCs w:val="21"/>
          <w:lang w:val="en-US"/>
        </w:rPr>
        <w:t>init</w:t>
      </w:r>
      <w:proofErr w:type="spellEnd"/>
      <w:r w:rsidRPr="00FA59E6">
        <w:rPr>
          <w:rFonts w:ascii="Courier New" w:hAnsi="Courier New" w:cs="Courier New"/>
          <w:color w:val="6A5221"/>
          <w:sz w:val="21"/>
          <w:szCs w:val="21"/>
          <w:lang w:val="en-US"/>
        </w:rPr>
        <w:t>__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FA59E6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0A213830" w14:textId="77777777" w:rsidR="00FA59E6" w:rsidRPr="00BE0C08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E0C08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        super(</w:t>
      </w:r>
      <w:proofErr w:type="gramStart"/>
      <w:r w:rsidRPr="00BE0C08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).</w:t>
      </w:r>
      <w:r w:rsidRPr="00BE0C08">
        <w:rPr>
          <w:rFonts w:ascii="Courier New" w:hAnsi="Courier New" w:cs="Courier New"/>
          <w:color w:val="6A5221"/>
          <w:sz w:val="21"/>
          <w:szCs w:val="21"/>
          <w:lang w:val="en-US"/>
        </w:rPr>
        <w:t>_</w:t>
      </w:r>
      <w:proofErr w:type="gramEnd"/>
      <w:r w:rsidRPr="00BE0C08">
        <w:rPr>
          <w:rFonts w:ascii="Courier New" w:hAnsi="Courier New" w:cs="Courier New"/>
          <w:color w:val="6A5221"/>
          <w:sz w:val="21"/>
          <w:szCs w:val="21"/>
          <w:lang w:val="en-US"/>
        </w:rPr>
        <w:t>_</w:t>
      </w:r>
      <w:proofErr w:type="spellStart"/>
      <w:r w:rsidRPr="00BE0C08">
        <w:rPr>
          <w:rFonts w:ascii="Courier New" w:hAnsi="Courier New" w:cs="Courier New"/>
          <w:color w:val="6A5221"/>
          <w:sz w:val="21"/>
          <w:szCs w:val="21"/>
          <w:lang w:val="en-US"/>
        </w:rPr>
        <w:t>init</w:t>
      </w:r>
      <w:proofErr w:type="spellEnd"/>
      <w:r w:rsidRPr="00BE0C08">
        <w:rPr>
          <w:rFonts w:ascii="Courier New" w:hAnsi="Courier New" w:cs="Courier New"/>
          <w:color w:val="6A5221"/>
          <w:sz w:val="21"/>
          <w:szCs w:val="21"/>
          <w:lang w:val="en-US"/>
        </w:rPr>
        <w:t>__</w:t>
      </w:r>
      <w:r w:rsidRPr="00BE0C08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()</w:t>
      </w:r>
    </w:p>
    <w:p w14:paraId="377545E8" w14:textId="77777777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A59E6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.bert</w:t>
      </w:r>
      <w:proofErr w:type="spellEnd"/>
      <w:proofErr w:type="gram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AutoModel.from_pretrained</w:t>
      </w:r>
      <w:proofErr w:type="spell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FA59E6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proofErr w:type="spellStart"/>
      <w:r w:rsidRPr="00FA59E6">
        <w:rPr>
          <w:rFonts w:ascii="Courier New" w:hAnsi="Courier New" w:cs="Courier New"/>
          <w:color w:val="A31515"/>
          <w:sz w:val="21"/>
          <w:szCs w:val="21"/>
          <w:lang w:val="en-US"/>
        </w:rPr>
        <w:t>distilbert</w:t>
      </w:r>
      <w:proofErr w:type="spellEnd"/>
      <w:r w:rsidRPr="00FA59E6">
        <w:rPr>
          <w:rFonts w:ascii="Courier New" w:hAnsi="Courier New" w:cs="Courier New"/>
          <w:color w:val="A31515"/>
          <w:sz w:val="21"/>
          <w:szCs w:val="21"/>
          <w:lang w:val="en-US"/>
        </w:rPr>
        <w:t>-base-uncased'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29079F2A" w14:textId="77777777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A59E6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.embedding</w:t>
      </w:r>
      <w:proofErr w:type="gram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_dim</w:t>
      </w:r>
      <w:proofErr w:type="spell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FA59E6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.bert.config.hidden_size</w:t>
      </w:r>
      <w:proofErr w:type="spellEnd"/>
    </w:p>
    <w:p w14:paraId="2471C57B" w14:textId="77777777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3BB1D481" w14:textId="77777777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FA59E6">
        <w:rPr>
          <w:rFonts w:ascii="Courier New" w:hAnsi="Courier New" w:cs="Courier New"/>
          <w:color w:val="9723B4"/>
          <w:sz w:val="21"/>
          <w:szCs w:val="21"/>
          <w:lang w:val="en-US"/>
        </w:rPr>
        <w:t>for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param </w:t>
      </w:r>
      <w:r w:rsidRPr="00FA59E6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FA59E6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.bert</w:t>
      </w:r>
      <w:proofErr w:type="gram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.parameters</w:t>
      </w:r>
      <w:proofErr w:type="spell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():</w:t>
      </w:r>
    </w:p>
    <w:p w14:paraId="30322405" w14:textId="77777777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param.requires</w:t>
      </w:r>
      <w:proofErr w:type="gram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_grad</w:t>
      </w:r>
      <w:proofErr w:type="spell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r w:rsidRPr="00FA59E6">
        <w:rPr>
          <w:rFonts w:ascii="Courier New" w:hAnsi="Courier New" w:cs="Courier New"/>
          <w:color w:val="0000FF"/>
          <w:sz w:val="21"/>
          <w:szCs w:val="21"/>
          <w:lang w:val="en-US"/>
        </w:rPr>
        <w:t>False</w:t>
      </w:r>
    </w:p>
    <w:p w14:paraId="0E9C8E6A" w14:textId="77777777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FA59E6">
        <w:rPr>
          <w:rFonts w:ascii="Courier New" w:hAnsi="Courier New" w:cs="Courier New"/>
          <w:color w:val="9723B4"/>
          <w:sz w:val="21"/>
          <w:szCs w:val="21"/>
          <w:lang w:val="en-US"/>
        </w:rPr>
        <w:t>for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layer </w:t>
      </w:r>
      <w:r w:rsidRPr="00FA59E6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FA59E6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.bert</w:t>
      </w:r>
      <w:proofErr w:type="gram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.transformer.layer</w:t>
      </w:r>
      <w:proofErr w:type="spell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[</w:t>
      </w:r>
      <w:r w:rsidRPr="00FA59E6">
        <w:rPr>
          <w:rFonts w:ascii="Courier New" w:hAnsi="Courier New" w:cs="Courier New"/>
          <w:color w:val="116644"/>
          <w:sz w:val="21"/>
          <w:szCs w:val="21"/>
          <w:lang w:val="en-US"/>
        </w:rPr>
        <w:t>-2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:]:</w:t>
      </w:r>
    </w:p>
    <w:p w14:paraId="27102DA2" w14:textId="77777777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r w:rsidRPr="00FA59E6">
        <w:rPr>
          <w:rFonts w:ascii="Courier New" w:hAnsi="Courier New" w:cs="Courier New"/>
          <w:color w:val="9723B4"/>
          <w:sz w:val="21"/>
          <w:szCs w:val="21"/>
          <w:lang w:val="en-US"/>
        </w:rPr>
        <w:t>for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param </w:t>
      </w:r>
      <w:r w:rsidRPr="00FA59E6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layer.parameters</w:t>
      </w:r>
      <w:proofErr w:type="spellEnd"/>
      <w:proofErr w:type="gram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():</w:t>
      </w:r>
    </w:p>
    <w:p w14:paraId="32B37160" w14:textId="77777777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param.requires</w:t>
      </w:r>
      <w:proofErr w:type="gram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_grad</w:t>
      </w:r>
      <w:proofErr w:type="spell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r w:rsidRPr="00FA59E6">
        <w:rPr>
          <w:rFonts w:ascii="Courier New" w:hAnsi="Courier New" w:cs="Courier New"/>
          <w:color w:val="0000FF"/>
          <w:sz w:val="21"/>
          <w:szCs w:val="21"/>
          <w:lang w:val="en-US"/>
        </w:rPr>
        <w:t>True</w:t>
      </w:r>
    </w:p>
    <w:p w14:paraId="29113B54" w14:textId="77777777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151DDBFC" w14:textId="77777777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A59E6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.attention</w:t>
      </w:r>
      <w:proofErr w:type="spellEnd"/>
      <w:proofErr w:type="gram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torch.nn.Sequential</w:t>
      </w:r>
      <w:proofErr w:type="spell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</w:p>
    <w:p w14:paraId="358D1D8D" w14:textId="77777777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torch.</w:t>
      </w:r>
      <w:proofErr w:type="gram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nn.Dropout</w:t>
      </w:r>
      <w:proofErr w:type="spellEnd"/>
      <w:proofErr w:type="gram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FA59E6">
        <w:rPr>
          <w:rFonts w:ascii="Courier New" w:hAnsi="Courier New" w:cs="Courier New"/>
          <w:color w:val="116644"/>
          <w:sz w:val="21"/>
          <w:szCs w:val="21"/>
          <w:lang w:val="en-US"/>
        </w:rPr>
        <w:t>0.3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),</w:t>
      </w:r>
    </w:p>
    <w:p w14:paraId="01B37D3F" w14:textId="77777777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torch.</w:t>
      </w:r>
      <w:proofErr w:type="gram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nn.Linear</w:t>
      </w:r>
      <w:proofErr w:type="spellEnd"/>
      <w:proofErr w:type="gram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FA59E6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.embedding_dim</w:t>
      </w:r>
      <w:proofErr w:type="spell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FA59E6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.embedding_dim</w:t>
      </w:r>
      <w:proofErr w:type="spell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),</w:t>
      </w:r>
    </w:p>
    <w:p w14:paraId="5DD89740" w14:textId="77777777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torch.</w:t>
      </w:r>
      <w:proofErr w:type="gram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nn.Tanh</w:t>
      </w:r>
      <w:proofErr w:type="spellEnd"/>
      <w:proofErr w:type="gram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(),</w:t>
      </w:r>
    </w:p>
    <w:p w14:paraId="592F6963" w14:textId="77777777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torch.</w:t>
      </w:r>
      <w:proofErr w:type="gram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nn.Dropout</w:t>
      </w:r>
      <w:proofErr w:type="spellEnd"/>
      <w:proofErr w:type="gram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FA59E6">
        <w:rPr>
          <w:rFonts w:ascii="Courier New" w:hAnsi="Courier New" w:cs="Courier New"/>
          <w:color w:val="116644"/>
          <w:sz w:val="21"/>
          <w:szCs w:val="21"/>
          <w:lang w:val="en-US"/>
        </w:rPr>
        <w:t>0.3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),</w:t>
      </w:r>
    </w:p>
    <w:p w14:paraId="0AEAE478" w14:textId="77777777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torch.</w:t>
      </w:r>
      <w:proofErr w:type="gram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nn.Linear</w:t>
      </w:r>
      <w:proofErr w:type="spellEnd"/>
      <w:proofErr w:type="gram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FA59E6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.embedding_dim</w:t>
      </w:r>
      <w:proofErr w:type="spell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FA59E6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, bias=</w:t>
      </w:r>
      <w:r w:rsidRPr="00FA59E6">
        <w:rPr>
          <w:rFonts w:ascii="Courier New" w:hAnsi="Courier New" w:cs="Courier New"/>
          <w:color w:val="0000FF"/>
          <w:sz w:val="21"/>
          <w:szCs w:val="21"/>
          <w:lang w:val="en-US"/>
        </w:rPr>
        <w:t>False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704B797A" w14:textId="77777777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        )</w:t>
      </w:r>
    </w:p>
    <w:p w14:paraId="1A802BC4" w14:textId="77777777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3FC080BD" w14:textId="77777777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A59E6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.cross</w:t>
      </w:r>
      <w:proofErr w:type="gram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_attention</w:t>
      </w:r>
      <w:proofErr w:type="spell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torch.nn.MultiheadAttention</w:t>
      </w:r>
      <w:proofErr w:type="spell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</w:p>
    <w:p w14:paraId="5717B2F1" w14:textId="77777777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embed_dim</w:t>
      </w:r>
      <w:proofErr w:type="spell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proofErr w:type="spellStart"/>
      <w:proofErr w:type="gramStart"/>
      <w:r w:rsidRPr="00FA59E6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.embedding</w:t>
      </w:r>
      <w:proofErr w:type="gram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_dim</w:t>
      </w:r>
      <w:proofErr w:type="spell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num_heads</w:t>
      </w:r>
      <w:proofErr w:type="spell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FA59E6">
        <w:rPr>
          <w:rFonts w:ascii="Courier New" w:hAnsi="Courier New" w:cs="Courier New"/>
          <w:color w:val="116644"/>
          <w:sz w:val="21"/>
          <w:szCs w:val="21"/>
          <w:lang w:val="en-US"/>
        </w:rPr>
        <w:t>4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, dropout=</w:t>
      </w:r>
      <w:r w:rsidRPr="00FA59E6">
        <w:rPr>
          <w:rFonts w:ascii="Courier New" w:hAnsi="Courier New" w:cs="Courier New"/>
          <w:color w:val="116644"/>
          <w:sz w:val="21"/>
          <w:szCs w:val="21"/>
          <w:lang w:val="en-US"/>
        </w:rPr>
        <w:t>0.3</w:t>
      </w:r>
    </w:p>
    <w:p w14:paraId="4338B10D" w14:textId="77777777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        )</w:t>
      </w:r>
    </w:p>
    <w:p w14:paraId="70ED0FF8" w14:textId="77777777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518A8B8A" w14:textId="77777777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A59E6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.projection</w:t>
      </w:r>
      <w:proofErr w:type="spellEnd"/>
      <w:proofErr w:type="gram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torch.nn.Sequential</w:t>
      </w:r>
      <w:proofErr w:type="spell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</w:p>
    <w:p w14:paraId="4B17FD15" w14:textId="77777777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torch.</w:t>
      </w:r>
      <w:proofErr w:type="gram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nn.Linear</w:t>
      </w:r>
      <w:proofErr w:type="spellEnd"/>
      <w:proofErr w:type="gram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FA59E6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.embedding_dim</w:t>
      </w:r>
      <w:proofErr w:type="spell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FA59E6">
        <w:rPr>
          <w:rFonts w:ascii="Courier New" w:hAnsi="Courier New" w:cs="Courier New"/>
          <w:color w:val="116644"/>
          <w:sz w:val="21"/>
          <w:szCs w:val="21"/>
          <w:lang w:val="en-US"/>
        </w:rPr>
        <w:t>512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),</w:t>
      </w:r>
    </w:p>
    <w:p w14:paraId="7254E132" w14:textId="77777777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torch.</w:t>
      </w:r>
      <w:proofErr w:type="gram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nn.Dropout</w:t>
      </w:r>
      <w:proofErr w:type="spellEnd"/>
      <w:proofErr w:type="gram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FA59E6">
        <w:rPr>
          <w:rFonts w:ascii="Courier New" w:hAnsi="Courier New" w:cs="Courier New"/>
          <w:color w:val="116644"/>
          <w:sz w:val="21"/>
          <w:szCs w:val="21"/>
          <w:lang w:val="en-US"/>
        </w:rPr>
        <w:t>0.3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),</w:t>
      </w:r>
    </w:p>
    <w:p w14:paraId="3D5041D0" w14:textId="77777777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torch.</w:t>
      </w:r>
      <w:proofErr w:type="gram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nn.ReLU</w:t>
      </w:r>
      <w:proofErr w:type="spellEnd"/>
      <w:proofErr w:type="gram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(),</w:t>
      </w:r>
    </w:p>
    <w:p w14:paraId="4AF98BC6" w14:textId="77777777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torch.</w:t>
      </w:r>
      <w:proofErr w:type="gram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nn.LayerNorm</w:t>
      </w:r>
      <w:proofErr w:type="spellEnd"/>
      <w:proofErr w:type="gram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FA59E6">
        <w:rPr>
          <w:rFonts w:ascii="Courier New" w:hAnsi="Courier New" w:cs="Courier New"/>
          <w:color w:val="116644"/>
          <w:sz w:val="21"/>
          <w:szCs w:val="21"/>
          <w:lang w:val="en-US"/>
        </w:rPr>
        <w:t>512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),</w:t>
      </w:r>
    </w:p>
    <w:p w14:paraId="62740225" w14:textId="77777777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torch.</w:t>
      </w:r>
      <w:proofErr w:type="gram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nn.Linear</w:t>
      </w:r>
      <w:proofErr w:type="spellEnd"/>
      <w:proofErr w:type="gram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FA59E6">
        <w:rPr>
          <w:rFonts w:ascii="Courier New" w:hAnsi="Courier New" w:cs="Courier New"/>
          <w:color w:val="116644"/>
          <w:sz w:val="21"/>
          <w:szCs w:val="21"/>
          <w:lang w:val="en-US"/>
        </w:rPr>
        <w:t>512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FA59E6">
        <w:rPr>
          <w:rFonts w:ascii="Courier New" w:hAnsi="Courier New" w:cs="Courier New"/>
          <w:color w:val="116644"/>
          <w:sz w:val="21"/>
          <w:szCs w:val="21"/>
          <w:lang w:val="en-US"/>
        </w:rPr>
        <w:t>256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),</w:t>
      </w:r>
    </w:p>
    <w:p w14:paraId="17832FC4" w14:textId="77777777" w:rsid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>
        <w:rPr>
          <w:rFonts w:ascii="Courier New" w:hAnsi="Courier New" w:cs="Courier New"/>
          <w:color w:val="000000"/>
          <w:sz w:val="21"/>
          <w:szCs w:val="21"/>
        </w:rPr>
        <w:t>torch.nn.Dropout</w:t>
      </w:r>
      <w:proofErr w:type="spellEnd"/>
      <w:proofErr w:type="gram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116644"/>
          <w:sz w:val="21"/>
          <w:szCs w:val="21"/>
        </w:rPr>
        <w:t>0.3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1ECC4261" w14:textId="77777777" w:rsid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        )</w:t>
      </w:r>
    </w:p>
    <w:p w14:paraId="1D1B445A" w14:textId="77777777" w:rsid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3A1A049E" w14:textId="77777777" w:rsid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>
        <w:rPr>
          <w:rFonts w:ascii="Courier New" w:hAnsi="Courier New" w:cs="Courier New"/>
          <w:color w:val="008000"/>
          <w:sz w:val="21"/>
          <w:szCs w:val="21"/>
        </w:rPr>
        <w:t># Классификатор для расширенного входа</w:t>
      </w:r>
    </w:p>
    <w:p w14:paraId="132FE5A9" w14:textId="77777777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FA59E6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.classifier</w:t>
      </w:r>
      <w:proofErr w:type="spellEnd"/>
      <w:proofErr w:type="gram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torch.nn.Sequential</w:t>
      </w:r>
      <w:proofErr w:type="spell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</w:p>
    <w:p w14:paraId="2F8A4A14" w14:textId="77777777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torch.</w:t>
      </w:r>
      <w:proofErr w:type="gram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nn.Linear</w:t>
      </w:r>
      <w:proofErr w:type="spellEnd"/>
      <w:proofErr w:type="gram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FA59E6">
        <w:rPr>
          <w:rFonts w:ascii="Courier New" w:hAnsi="Courier New" w:cs="Courier New"/>
          <w:color w:val="116644"/>
          <w:sz w:val="21"/>
          <w:szCs w:val="21"/>
          <w:lang w:val="en-US"/>
        </w:rPr>
        <w:t>256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* </w:t>
      </w:r>
      <w:r w:rsidRPr="00FA59E6">
        <w:rPr>
          <w:rFonts w:ascii="Courier New" w:hAnsi="Courier New" w:cs="Courier New"/>
          <w:color w:val="116644"/>
          <w:sz w:val="21"/>
          <w:szCs w:val="21"/>
          <w:lang w:val="en-US"/>
        </w:rPr>
        <w:t>5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FA59E6">
        <w:rPr>
          <w:rFonts w:ascii="Courier New" w:hAnsi="Courier New" w:cs="Courier New"/>
          <w:color w:val="116644"/>
          <w:sz w:val="21"/>
          <w:szCs w:val="21"/>
          <w:lang w:val="en-US"/>
        </w:rPr>
        <w:t>128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),</w:t>
      </w:r>
    </w:p>
    <w:p w14:paraId="6748B841" w14:textId="77777777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torch.</w:t>
      </w:r>
      <w:proofErr w:type="gram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nn.Dropout</w:t>
      </w:r>
      <w:proofErr w:type="spellEnd"/>
      <w:proofErr w:type="gram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FA59E6">
        <w:rPr>
          <w:rFonts w:ascii="Courier New" w:hAnsi="Courier New" w:cs="Courier New"/>
          <w:color w:val="116644"/>
          <w:sz w:val="21"/>
          <w:szCs w:val="21"/>
          <w:lang w:val="en-US"/>
        </w:rPr>
        <w:t>0.3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),</w:t>
      </w:r>
    </w:p>
    <w:p w14:paraId="6BD19164" w14:textId="77777777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torch.</w:t>
      </w:r>
      <w:proofErr w:type="gram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nn.ReLU</w:t>
      </w:r>
      <w:proofErr w:type="spellEnd"/>
      <w:proofErr w:type="gram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(),</w:t>
      </w:r>
    </w:p>
    <w:p w14:paraId="61C3AC3A" w14:textId="77777777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torch.</w:t>
      </w:r>
      <w:proofErr w:type="gram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nn.Linear</w:t>
      </w:r>
      <w:proofErr w:type="spellEnd"/>
      <w:proofErr w:type="gram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FA59E6">
        <w:rPr>
          <w:rFonts w:ascii="Courier New" w:hAnsi="Courier New" w:cs="Courier New"/>
          <w:color w:val="116644"/>
          <w:sz w:val="21"/>
          <w:szCs w:val="21"/>
          <w:lang w:val="en-US"/>
        </w:rPr>
        <w:t>128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FA59E6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32FFD497" w14:textId="07FDADC4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        )</w:t>
      </w:r>
    </w:p>
    <w:p w14:paraId="1B8B7C73" w14:textId="77777777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FA59E6">
        <w:rPr>
          <w:rFonts w:ascii="Courier New" w:hAnsi="Courier New" w:cs="Courier New"/>
          <w:color w:val="0000FF"/>
          <w:sz w:val="21"/>
          <w:szCs w:val="21"/>
          <w:lang w:val="en-US"/>
        </w:rPr>
        <w:t>def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FA59E6">
        <w:rPr>
          <w:rFonts w:ascii="Courier New" w:hAnsi="Courier New" w:cs="Courier New"/>
          <w:color w:val="6A5221"/>
          <w:sz w:val="21"/>
          <w:szCs w:val="21"/>
          <w:lang w:val="en-US"/>
        </w:rPr>
        <w:t>_</w:t>
      </w:r>
      <w:proofErr w:type="spellStart"/>
      <w:r w:rsidRPr="00FA59E6">
        <w:rPr>
          <w:rFonts w:ascii="Courier New" w:hAnsi="Courier New" w:cs="Courier New"/>
          <w:color w:val="6A5221"/>
          <w:sz w:val="21"/>
          <w:szCs w:val="21"/>
          <w:lang w:val="en-US"/>
        </w:rPr>
        <w:t>apply_</w:t>
      </w:r>
      <w:proofErr w:type="gramStart"/>
      <w:r w:rsidRPr="00FA59E6">
        <w:rPr>
          <w:rFonts w:ascii="Courier New" w:hAnsi="Courier New" w:cs="Courier New"/>
          <w:color w:val="6A5221"/>
          <w:sz w:val="21"/>
          <w:szCs w:val="21"/>
          <w:lang w:val="en-US"/>
        </w:rPr>
        <w:t>attention</w:t>
      </w:r>
      <w:proofErr w:type="spell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FA59E6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FA59E6">
        <w:rPr>
          <w:rFonts w:ascii="Courier New" w:hAnsi="Courier New" w:cs="Courier New"/>
          <w:color w:val="001080"/>
          <w:sz w:val="21"/>
          <w:szCs w:val="21"/>
          <w:lang w:val="en-US"/>
        </w:rPr>
        <w:t>embeddings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FA59E6">
        <w:rPr>
          <w:rFonts w:ascii="Courier New" w:hAnsi="Courier New" w:cs="Courier New"/>
          <w:color w:val="001080"/>
          <w:sz w:val="21"/>
          <w:szCs w:val="21"/>
          <w:lang w:val="en-US"/>
        </w:rPr>
        <w:t>attention_mask</w:t>
      </w:r>
      <w:proofErr w:type="spell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FA59E6">
        <w:rPr>
          <w:rFonts w:ascii="Courier New" w:hAnsi="Courier New" w:cs="Courier New"/>
          <w:color w:val="0000FF"/>
          <w:sz w:val="21"/>
          <w:szCs w:val="21"/>
          <w:lang w:val="en-US"/>
        </w:rPr>
        <w:t>None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51320837" w14:textId="77777777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attention_scores</w:t>
      </w:r>
      <w:proofErr w:type="spell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FA59E6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.attention</w:t>
      </w:r>
      <w:proofErr w:type="spellEnd"/>
      <w:proofErr w:type="gram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(embeddings).squeeze(</w:t>
      </w:r>
      <w:r w:rsidRPr="00FA59E6">
        <w:rPr>
          <w:rFonts w:ascii="Courier New" w:hAnsi="Courier New" w:cs="Courier New"/>
          <w:color w:val="116644"/>
          <w:sz w:val="21"/>
          <w:szCs w:val="21"/>
          <w:lang w:val="en-US"/>
        </w:rPr>
        <w:t>-1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077207EA" w14:textId="77777777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FA59E6">
        <w:rPr>
          <w:rFonts w:ascii="Courier New" w:hAnsi="Courier New" w:cs="Courier New"/>
          <w:color w:val="9723B4"/>
          <w:sz w:val="21"/>
          <w:szCs w:val="21"/>
          <w:lang w:val="en-US"/>
        </w:rPr>
        <w:t>if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attention_mask</w:t>
      </w:r>
      <w:proofErr w:type="spell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FA59E6">
        <w:rPr>
          <w:rFonts w:ascii="Courier New" w:hAnsi="Courier New" w:cs="Courier New"/>
          <w:color w:val="0000FF"/>
          <w:sz w:val="21"/>
          <w:szCs w:val="21"/>
          <w:lang w:val="en-US"/>
        </w:rPr>
        <w:t>is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FA59E6">
        <w:rPr>
          <w:rFonts w:ascii="Courier New" w:hAnsi="Courier New" w:cs="Courier New"/>
          <w:color w:val="0000FF"/>
          <w:sz w:val="21"/>
          <w:szCs w:val="21"/>
          <w:lang w:val="en-US"/>
        </w:rPr>
        <w:t>not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FA59E6">
        <w:rPr>
          <w:rFonts w:ascii="Courier New" w:hAnsi="Courier New" w:cs="Courier New"/>
          <w:color w:val="0000FF"/>
          <w:sz w:val="21"/>
          <w:szCs w:val="21"/>
          <w:lang w:val="en-US"/>
        </w:rPr>
        <w:t>None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14:paraId="3CA65EFF" w14:textId="77777777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attention_scores</w:t>
      </w:r>
      <w:proofErr w:type="spell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attention_</w:t>
      </w:r>
      <w:proofErr w:type="gram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scores.masked</w:t>
      </w:r>
      <w:proofErr w:type="gram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_fill</w:t>
      </w:r>
      <w:proofErr w:type="spell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attention_mask</w:t>
      </w:r>
      <w:proofErr w:type="spell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== </w:t>
      </w:r>
      <w:r w:rsidRPr="00FA59E6">
        <w:rPr>
          <w:rFonts w:ascii="Courier New" w:hAnsi="Courier New" w:cs="Courier New"/>
          <w:color w:val="116644"/>
          <w:sz w:val="21"/>
          <w:szCs w:val="21"/>
          <w:lang w:val="en-US"/>
        </w:rPr>
        <w:t>0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FA59E6">
        <w:rPr>
          <w:rFonts w:ascii="Courier New" w:hAnsi="Courier New" w:cs="Courier New"/>
          <w:color w:val="257693"/>
          <w:sz w:val="21"/>
          <w:szCs w:val="21"/>
          <w:lang w:val="en-US"/>
        </w:rPr>
        <w:t>float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FA59E6">
        <w:rPr>
          <w:rFonts w:ascii="Courier New" w:hAnsi="Courier New" w:cs="Courier New"/>
          <w:color w:val="A31515"/>
          <w:sz w:val="21"/>
          <w:szCs w:val="21"/>
          <w:lang w:val="en-US"/>
        </w:rPr>
        <w:t>'-inf'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))</w:t>
      </w:r>
    </w:p>
    <w:p w14:paraId="55971EF3" w14:textId="77777777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attention_weights</w:t>
      </w:r>
      <w:proofErr w:type="spell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F.softmax</w:t>
      </w:r>
      <w:proofErr w:type="spellEnd"/>
      <w:proofErr w:type="gram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attention_scores</w:t>
      </w:r>
      <w:proofErr w:type="spell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, dim=</w:t>
      </w:r>
      <w:r w:rsidRPr="00FA59E6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218B209A" w14:textId="77777777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weighted = (embeddings * </w:t>
      </w:r>
      <w:proofErr w:type="spell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attention_</w:t>
      </w:r>
      <w:proofErr w:type="gram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weights.unsqueeze</w:t>
      </w:r>
      <w:proofErr w:type="spellEnd"/>
      <w:proofErr w:type="gram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FA59E6">
        <w:rPr>
          <w:rFonts w:ascii="Courier New" w:hAnsi="Courier New" w:cs="Courier New"/>
          <w:color w:val="116644"/>
          <w:sz w:val="21"/>
          <w:szCs w:val="21"/>
          <w:lang w:val="en-US"/>
        </w:rPr>
        <w:t>-1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))</w:t>
      </w:r>
    </w:p>
    <w:p w14:paraId="716E82FE" w14:textId="77777777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lastRenderedPageBreak/>
        <w:t xml:space="preserve">        </w:t>
      </w:r>
      <w:r w:rsidRPr="00FA59E6">
        <w:rPr>
          <w:rFonts w:ascii="Courier New" w:hAnsi="Courier New" w:cs="Courier New"/>
          <w:color w:val="9723B4"/>
          <w:sz w:val="21"/>
          <w:szCs w:val="21"/>
          <w:lang w:val="en-US"/>
        </w:rPr>
        <w:t>return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weighted.</w:t>
      </w:r>
      <w:r w:rsidRPr="00FA59E6">
        <w:rPr>
          <w:rFonts w:ascii="Courier New" w:hAnsi="Courier New" w:cs="Courier New"/>
          <w:color w:val="6A5221"/>
          <w:sz w:val="21"/>
          <w:szCs w:val="21"/>
          <w:lang w:val="en-US"/>
        </w:rPr>
        <w:t>sum</w:t>
      </w:r>
      <w:proofErr w:type="spell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(dim=</w:t>
      </w:r>
      <w:r w:rsidRPr="00FA59E6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37A43C51" w14:textId="77777777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32AAB496" w14:textId="77777777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FA59E6">
        <w:rPr>
          <w:rFonts w:ascii="Courier New" w:hAnsi="Courier New" w:cs="Courier New"/>
          <w:color w:val="0000FF"/>
          <w:sz w:val="21"/>
          <w:szCs w:val="21"/>
          <w:lang w:val="en-US"/>
        </w:rPr>
        <w:t>def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FA59E6">
        <w:rPr>
          <w:rFonts w:ascii="Courier New" w:hAnsi="Courier New" w:cs="Courier New"/>
          <w:color w:val="6A5221"/>
          <w:sz w:val="21"/>
          <w:szCs w:val="21"/>
          <w:lang w:val="en-US"/>
        </w:rPr>
        <w:t>_</w:t>
      </w:r>
      <w:proofErr w:type="spellStart"/>
      <w:r w:rsidRPr="00FA59E6">
        <w:rPr>
          <w:rFonts w:ascii="Courier New" w:hAnsi="Courier New" w:cs="Courier New"/>
          <w:color w:val="6A5221"/>
          <w:sz w:val="21"/>
          <w:szCs w:val="21"/>
          <w:lang w:val="en-US"/>
        </w:rPr>
        <w:t>apply_cross_</w:t>
      </w:r>
      <w:proofErr w:type="gramStart"/>
      <w:r w:rsidRPr="00FA59E6">
        <w:rPr>
          <w:rFonts w:ascii="Courier New" w:hAnsi="Courier New" w:cs="Courier New"/>
          <w:color w:val="6A5221"/>
          <w:sz w:val="21"/>
          <w:szCs w:val="21"/>
          <w:lang w:val="en-US"/>
        </w:rPr>
        <w:t>attention</w:t>
      </w:r>
      <w:proofErr w:type="spell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FA59E6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FA59E6">
        <w:rPr>
          <w:rFonts w:ascii="Courier New" w:hAnsi="Courier New" w:cs="Courier New"/>
          <w:color w:val="001080"/>
          <w:sz w:val="21"/>
          <w:szCs w:val="21"/>
          <w:lang w:val="en-US"/>
        </w:rPr>
        <w:t>query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FA59E6">
        <w:rPr>
          <w:rFonts w:ascii="Courier New" w:hAnsi="Courier New" w:cs="Courier New"/>
          <w:color w:val="001080"/>
          <w:sz w:val="21"/>
          <w:szCs w:val="21"/>
          <w:lang w:val="en-US"/>
        </w:rPr>
        <w:t>key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FA59E6">
        <w:rPr>
          <w:rFonts w:ascii="Courier New" w:hAnsi="Courier New" w:cs="Courier New"/>
          <w:color w:val="001080"/>
          <w:sz w:val="21"/>
          <w:szCs w:val="21"/>
          <w:lang w:val="en-US"/>
        </w:rPr>
        <w:t>value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FA59E6">
        <w:rPr>
          <w:rFonts w:ascii="Courier New" w:hAnsi="Courier New" w:cs="Courier New"/>
          <w:color w:val="001080"/>
          <w:sz w:val="21"/>
          <w:szCs w:val="21"/>
          <w:lang w:val="en-US"/>
        </w:rPr>
        <w:t>key_padding_mask</w:t>
      </w:r>
      <w:proofErr w:type="spell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FA59E6">
        <w:rPr>
          <w:rFonts w:ascii="Courier New" w:hAnsi="Courier New" w:cs="Courier New"/>
          <w:color w:val="0000FF"/>
          <w:sz w:val="21"/>
          <w:szCs w:val="21"/>
          <w:lang w:val="en-US"/>
        </w:rPr>
        <w:t>None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59DEAB11" w14:textId="77777777" w:rsid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>
        <w:rPr>
          <w:rFonts w:ascii="Courier New" w:hAnsi="Courier New" w:cs="Courier New"/>
          <w:color w:val="008000"/>
          <w:sz w:val="21"/>
          <w:szCs w:val="21"/>
        </w:rPr>
        <w:t># Приведение к формату (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seq_len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batch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embed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>)</w:t>
      </w:r>
    </w:p>
    <w:p w14:paraId="4E559D71" w14:textId="77777777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query = </w:t>
      </w:r>
      <w:proofErr w:type="spellStart"/>
      <w:proofErr w:type="gram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query.transpose</w:t>
      </w:r>
      <w:proofErr w:type="spellEnd"/>
      <w:proofErr w:type="gram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FA59E6">
        <w:rPr>
          <w:rFonts w:ascii="Courier New" w:hAnsi="Courier New" w:cs="Courier New"/>
          <w:color w:val="116644"/>
          <w:sz w:val="21"/>
          <w:szCs w:val="21"/>
          <w:lang w:val="en-US"/>
        </w:rPr>
        <w:t>0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FA59E6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4585D1F7" w14:textId="77777777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key = </w:t>
      </w:r>
      <w:proofErr w:type="spellStart"/>
      <w:proofErr w:type="gram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key.transpose</w:t>
      </w:r>
      <w:proofErr w:type="spellEnd"/>
      <w:proofErr w:type="gram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FA59E6">
        <w:rPr>
          <w:rFonts w:ascii="Courier New" w:hAnsi="Courier New" w:cs="Courier New"/>
          <w:color w:val="116644"/>
          <w:sz w:val="21"/>
          <w:szCs w:val="21"/>
          <w:lang w:val="en-US"/>
        </w:rPr>
        <w:t>0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FA59E6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39D4C95F" w14:textId="77777777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value = </w:t>
      </w:r>
      <w:proofErr w:type="spellStart"/>
      <w:proofErr w:type="gram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value.transpose</w:t>
      </w:r>
      <w:proofErr w:type="spellEnd"/>
      <w:proofErr w:type="gram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FA59E6">
        <w:rPr>
          <w:rFonts w:ascii="Courier New" w:hAnsi="Courier New" w:cs="Courier New"/>
          <w:color w:val="116644"/>
          <w:sz w:val="21"/>
          <w:szCs w:val="21"/>
          <w:lang w:val="en-US"/>
        </w:rPr>
        <w:t>0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FA59E6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333E16C8" w14:textId="77777777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attn_output</w:t>
      </w:r>
      <w:proofErr w:type="spell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_ = </w:t>
      </w:r>
      <w:proofErr w:type="spellStart"/>
      <w:proofErr w:type="gramStart"/>
      <w:r w:rsidRPr="00FA59E6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.cross</w:t>
      </w:r>
      <w:proofErr w:type="gram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_attention</w:t>
      </w:r>
      <w:proofErr w:type="spell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</w:p>
    <w:p w14:paraId="6FFCC541" w14:textId="77777777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query, key, value, </w:t>
      </w:r>
      <w:proofErr w:type="spell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key_padding_mask</w:t>
      </w:r>
      <w:proofErr w:type="spell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proofErr w:type="spell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key_padding_mask</w:t>
      </w:r>
      <w:proofErr w:type="spellEnd"/>
    </w:p>
    <w:p w14:paraId="4F283D35" w14:textId="77777777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        )</w:t>
      </w:r>
    </w:p>
    <w:p w14:paraId="55C0F7FD" w14:textId="77777777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attn_output</w:t>
      </w:r>
      <w:proofErr w:type="spell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attn_</w:t>
      </w:r>
      <w:proofErr w:type="gram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output.transpose</w:t>
      </w:r>
      <w:proofErr w:type="spellEnd"/>
      <w:proofErr w:type="gram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FA59E6">
        <w:rPr>
          <w:rFonts w:ascii="Courier New" w:hAnsi="Courier New" w:cs="Courier New"/>
          <w:color w:val="116644"/>
          <w:sz w:val="21"/>
          <w:szCs w:val="21"/>
          <w:lang w:val="en-US"/>
        </w:rPr>
        <w:t>0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FA59E6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66F687AA" w14:textId="77777777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FA59E6">
        <w:rPr>
          <w:rFonts w:ascii="Courier New" w:hAnsi="Courier New" w:cs="Courier New"/>
          <w:color w:val="9723B4"/>
          <w:sz w:val="21"/>
          <w:szCs w:val="21"/>
          <w:lang w:val="en-US"/>
        </w:rPr>
        <w:t>return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attn_</w:t>
      </w:r>
      <w:proofErr w:type="gram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output.mean</w:t>
      </w:r>
      <w:proofErr w:type="spellEnd"/>
      <w:proofErr w:type="gram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(dim=</w:t>
      </w:r>
      <w:r w:rsidRPr="00FA59E6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1ABF6E09" w14:textId="77777777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3CED0A9D" w14:textId="77777777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FA59E6">
        <w:rPr>
          <w:rFonts w:ascii="Courier New" w:hAnsi="Courier New" w:cs="Courier New"/>
          <w:color w:val="0000FF"/>
          <w:sz w:val="21"/>
          <w:szCs w:val="21"/>
          <w:lang w:val="en-US"/>
        </w:rPr>
        <w:t>def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gramStart"/>
      <w:r w:rsidRPr="00FA59E6">
        <w:rPr>
          <w:rFonts w:ascii="Courier New" w:hAnsi="Courier New" w:cs="Courier New"/>
          <w:color w:val="6A5221"/>
          <w:sz w:val="21"/>
          <w:szCs w:val="21"/>
          <w:lang w:val="en-US"/>
        </w:rPr>
        <w:t>forward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FA59E6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FA59E6">
        <w:rPr>
          <w:rFonts w:ascii="Courier New" w:hAnsi="Courier New" w:cs="Courier New"/>
          <w:color w:val="001080"/>
          <w:sz w:val="21"/>
          <w:szCs w:val="21"/>
          <w:lang w:val="en-US"/>
        </w:rPr>
        <w:t>resume_input</w:t>
      </w:r>
      <w:proofErr w:type="spell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FA59E6">
        <w:rPr>
          <w:rFonts w:ascii="Courier New" w:hAnsi="Courier New" w:cs="Courier New"/>
          <w:color w:val="001080"/>
          <w:sz w:val="21"/>
          <w:szCs w:val="21"/>
          <w:lang w:val="en-US"/>
        </w:rPr>
        <w:t>vacancy_input</w:t>
      </w:r>
      <w:proofErr w:type="spell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6CBCFD7A" w14:textId="77777777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resume_outputs</w:t>
      </w:r>
      <w:proofErr w:type="spell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FA59E6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.bert</w:t>
      </w:r>
      <w:proofErr w:type="spellEnd"/>
      <w:proofErr w:type="gram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(**</w:t>
      </w:r>
      <w:proofErr w:type="spell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resume_input</w:t>
      </w:r>
      <w:proofErr w:type="spell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2955265C" w14:textId="77777777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resume_embeddings</w:t>
      </w:r>
      <w:proofErr w:type="spell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resume_</w:t>
      </w:r>
      <w:proofErr w:type="gram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outputs.last</w:t>
      </w:r>
      <w:proofErr w:type="gram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_hidden_state</w:t>
      </w:r>
      <w:proofErr w:type="spellEnd"/>
    </w:p>
    <w:p w14:paraId="42AD66C5" w14:textId="77777777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vacancy_outputs</w:t>
      </w:r>
      <w:proofErr w:type="spell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FA59E6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.bert</w:t>
      </w:r>
      <w:proofErr w:type="spellEnd"/>
      <w:proofErr w:type="gram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(**</w:t>
      </w:r>
      <w:proofErr w:type="spell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vacancy_input</w:t>
      </w:r>
      <w:proofErr w:type="spell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114C7B1F" w14:textId="77777777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vacancy_embeddings</w:t>
      </w:r>
      <w:proofErr w:type="spell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vacancy_</w:t>
      </w:r>
      <w:proofErr w:type="gram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outputs.last</w:t>
      </w:r>
      <w:proofErr w:type="gram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_hidden_state</w:t>
      </w:r>
      <w:proofErr w:type="spellEnd"/>
    </w:p>
    <w:p w14:paraId="3E1C08C9" w14:textId="77777777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5489ED85" w14:textId="77777777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resume_mask</w:t>
      </w:r>
      <w:proofErr w:type="spell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resume_input.get</w:t>
      </w:r>
      <w:proofErr w:type="spell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FA59E6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proofErr w:type="spellStart"/>
      <w:r w:rsidRPr="00FA59E6">
        <w:rPr>
          <w:rFonts w:ascii="Courier New" w:hAnsi="Courier New" w:cs="Courier New"/>
          <w:color w:val="A31515"/>
          <w:sz w:val="21"/>
          <w:szCs w:val="21"/>
          <w:lang w:val="en-US"/>
        </w:rPr>
        <w:t>attention_mask</w:t>
      </w:r>
      <w:proofErr w:type="spellEnd"/>
      <w:r w:rsidRPr="00FA59E6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FA59E6">
        <w:rPr>
          <w:rFonts w:ascii="Courier New" w:hAnsi="Courier New" w:cs="Courier New"/>
          <w:color w:val="0000FF"/>
          <w:sz w:val="21"/>
          <w:szCs w:val="21"/>
          <w:lang w:val="en-US"/>
        </w:rPr>
        <w:t>None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4A69F3BD" w14:textId="77777777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vacancy_mask</w:t>
      </w:r>
      <w:proofErr w:type="spell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vacancy_input.get</w:t>
      </w:r>
      <w:proofErr w:type="spell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FA59E6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proofErr w:type="spellStart"/>
      <w:r w:rsidRPr="00FA59E6">
        <w:rPr>
          <w:rFonts w:ascii="Courier New" w:hAnsi="Courier New" w:cs="Courier New"/>
          <w:color w:val="A31515"/>
          <w:sz w:val="21"/>
          <w:szCs w:val="21"/>
          <w:lang w:val="en-US"/>
        </w:rPr>
        <w:t>attention_mask</w:t>
      </w:r>
      <w:proofErr w:type="spellEnd"/>
      <w:r w:rsidRPr="00FA59E6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FA59E6">
        <w:rPr>
          <w:rFonts w:ascii="Courier New" w:hAnsi="Courier New" w:cs="Courier New"/>
          <w:color w:val="0000FF"/>
          <w:sz w:val="21"/>
          <w:szCs w:val="21"/>
          <w:lang w:val="en-US"/>
        </w:rPr>
        <w:t>None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5DB86D21" w14:textId="77777777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073F722B" w14:textId="77777777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resume_emb</w:t>
      </w:r>
      <w:proofErr w:type="spell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gramStart"/>
      <w:r w:rsidRPr="00FA59E6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._</w:t>
      </w:r>
      <w:proofErr w:type="spellStart"/>
      <w:proofErr w:type="gram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apply_attention</w:t>
      </w:r>
      <w:proofErr w:type="spell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resume_embeddings</w:t>
      </w:r>
      <w:proofErr w:type="spell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resume_mask</w:t>
      </w:r>
      <w:proofErr w:type="spell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5250E29A" w14:textId="7E2BB073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8000"/>
          <w:sz w:val="21"/>
          <w:szCs w:val="21"/>
          <w:lang w:val="en-US"/>
        </w:rPr>
      </w:pP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vacancy_emb</w:t>
      </w:r>
      <w:proofErr w:type="spell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gramStart"/>
      <w:r w:rsidRPr="00FA59E6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._</w:t>
      </w:r>
      <w:proofErr w:type="spellStart"/>
      <w:proofErr w:type="gram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apply_attention</w:t>
      </w:r>
      <w:proofErr w:type="spell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vacancy_embeddings</w:t>
      </w:r>
      <w:proofErr w:type="spell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vacancy_mask</w:t>
      </w:r>
      <w:proofErr w:type="spell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0CFCAB76" w14:textId="77777777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resume_cross</w:t>
      </w:r>
      <w:proofErr w:type="spell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gramStart"/>
      <w:r w:rsidRPr="00FA59E6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._</w:t>
      </w:r>
      <w:proofErr w:type="spellStart"/>
      <w:proofErr w:type="gram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apply_cross_attention</w:t>
      </w:r>
      <w:proofErr w:type="spell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</w:p>
    <w:p w14:paraId="544A829E" w14:textId="77777777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resume_embeddings</w:t>
      </w:r>
      <w:proofErr w:type="spell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vacancy_embeddings</w:t>
      </w:r>
      <w:proofErr w:type="spell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vacancy_embeddings</w:t>
      </w:r>
      <w:proofErr w:type="spell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,</w:t>
      </w:r>
    </w:p>
    <w:p w14:paraId="4981BC71" w14:textId="77777777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key_padding_mask</w:t>
      </w:r>
      <w:proofErr w:type="spell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=~</w:t>
      </w:r>
      <w:proofErr w:type="spell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vacancy_</w:t>
      </w:r>
      <w:proofErr w:type="gram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mask.</w:t>
      </w:r>
      <w:r w:rsidRPr="00FA59E6">
        <w:rPr>
          <w:rFonts w:ascii="Courier New" w:hAnsi="Courier New" w:cs="Courier New"/>
          <w:color w:val="257693"/>
          <w:sz w:val="21"/>
          <w:szCs w:val="21"/>
          <w:lang w:val="en-US"/>
        </w:rPr>
        <w:t>bool</w:t>
      </w:r>
      <w:proofErr w:type="spellEnd"/>
      <w:proofErr w:type="gram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() </w:t>
      </w:r>
      <w:r w:rsidRPr="00FA59E6">
        <w:rPr>
          <w:rFonts w:ascii="Courier New" w:hAnsi="Courier New" w:cs="Courier New"/>
          <w:color w:val="9723B4"/>
          <w:sz w:val="21"/>
          <w:szCs w:val="21"/>
          <w:lang w:val="en-US"/>
        </w:rPr>
        <w:t>if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vacancy_mask</w:t>
      </w:r>
      <w:proofErr w:type="spell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FA59E6">
        <w:rPr>
          <w:rFonts w:ascii="Courier New" w:hAnsi="Courier New" w:cs="Courier New"/>
          <w:color w:val="0000FF"/>
          <w:sz w:val="21"/>
          <w:szCs w:val="21"/>
          <w:lang w:val="en-US"/>
        </w:rPr>
        <w:t>is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FA59E6">
        <w:rPr>
          <w:rFonts w:ascii="Courier New" w:hAnsi="Courier New" w:cs="Courier New"/>
          <w:color w:val="0000FF"/>
          <w:sz w:val="21"/>
          <w:szCs w:val="21"/>
          <w:lang w:val="en-US"/>
        </w:rPr>
        <w:t>not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FA59E6">
        <w:rPr>
          <w:rFonts w:ascii="Courier New" w:hAnsi="Courier New" w:cs="Courier New"/>
          <w:color w:val="0000FF"/>
          <w:sz w:val="21"/>
          <w:szCs w:val="21"/>
          <w:lang w:val="en-US"/>
        </w:rPr>
        <w:t>None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FA59E6">
        <w:rPr>
          <w:rFonts w:ascii="Courier New" w:hAnsi="Courier New" w:cs="Courier New"/>
          <w:color w:val="9723B4"/>
          <w:sz w:val="21"/>
          <w:szCs w:val="21"/>
          <w:lang w:val="en-US"/>
        </w:rPr>
        <w:t>else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FA59E6">
        <w:rPr>
          <w:rFonts w:ascii="Courier New" w:hAnsi="Courier New" w:cs="Courier New"/>
          <w:color w:val="0000FF"/>
          <w:sz w:val="21"/>
          <w:szCs w:val="21"/>
          <w:lang w:val="en-US"/>
        </w:rPr>
        <w:t>None</w:t>
      </w:r>
    </w:p>
    <w:p w14:paraId="11271B1D" w14:textId="77777777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        )</w:t>
      </w:r>
    </w:p>
    <w:p w14:paraId="2447D5C5" w14:textId="77777777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vacancy_cross</w:t>
      </w:r>
      <w:proofErr w:type="spell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gramStart"/>
      <w:r w:rsidRPr="00FA59E6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._</w:t>
      </w:r>
      <w:proofErr w:type="spellStart"/>
      <w:proofErr w:type="gram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apply_cross_attention</w:t>
      </w:r>
      <w:proofErr w:type="spell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</w:p>
    <w:p w14:paraId="72E09CD0" w14:textId="77777777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vacancy_embeddings</w:t>
      </w:r>
      <w:proofErr w:type="spell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resume_embeddings</w:t>
      </w:r>
      <w:proofErr w:type="spell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resume_embeddings</w:t>
      </w:r>
      <w:proofErr w:type="spell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,</w:t>
      </w:r>
    </w:p>
    <w:p w14:paraId="2DECC4E2" w14:textId="77777777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key_padding_mask</w:t>
      </w:r>
      <w:proofErr w:type="spell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=~</w:t>
      </w:r>
      <w:proofErr w:type="spell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resume_</w:t>
      </w:r>
      <w:proofErr w:type="gram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mask.</w:t>
      </w:r>
      <w:r w:rsidRPr="00FA59E6">
        <w:rPr>
          <w:rFonts w:ascii="Courier New" w:hAnsi="Courier New" w:cs="Courier New"/>
          <w:color w:val="257693"/>
          <w:sz w:val="21"/>
          <w:szCs w:val="21"/>
          <w:lang w:val="en-US"/>
        </w:rPr>
        <w:t>bool</w:t>
      </w:r>
      <w:proofErr w:type="spellEnd"/>
      <w:proofErr w:type="gram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() </w:t>
      </w:r>
      <w:r w:rsidRPr="00FA59E6">
        <w:rPr>
          <w:rFonts w:ascii="Courier New" w:hAnsi="Courier New" w:cs="Courier New"/>
          <w:color w:val="9723B4"/>
          <w:sz w:val="21"/>
          <w:szCs w:val="21"/>
          <w:lang w:val="en-US"/>
        </w:rPr>
        <w:t>if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resume_mask</w:t>
      </w:r>
      <w:proofErr w:type="spell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FA59E6">
        <w:rPr>
          <w:rFonts w:ascii="Courier New" w:hAnsi="Courier New" w:cs="Courier New"/>
          <w:color w:val="0000FF"/>
          <w:sz w:val="21"/>
          <w:szCs w:val="21"/>
          <w:lang w:val="en-US"/>
        </w:rPr>
        <w:t>is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FA59E6">
        <w:rPr>
          <w:rFonts w:ascii="Courier New" w:hAnsi="Courier New" w:cs="Courier New"/>
          <w:color w:val="0000FF"/>
          <w:sz w:val="21"/>
          <w:szCs w:val="21"/>
          <w:lang w:val="en-US"/>
        </w:rPr>
        <w:t>not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FA59E6">
        <w:rPr>
          <w:rFonts w:ascii="Courier New" w:hAnsi="Courier New" w:cs="Courier New"/>
          <w:color w:val="0000FF"/>
          <w:sz w:val="21"/>
          <w:szCs w:val="21"/>
          <w:lang w:val="en-US"/>
        </w:rPr>
        <w:t>None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FA59E6">
        <w:rPr>
          <w:rFonts w:ascii="Courier New" w:hAnsi="Courier New" w:cs="Courier New"/>
          <w:color w:val="9723B4"/>
          <w:sz w:val="21"/>
          <w:szCs w:val="21"/>
          <w:lang w:val="en-US"/>
        </w:rPr>
        <w:t>else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FA59E6">
        <w:rPr>
          <w:rFonts w:ascii="Courier New" w:hAnsi="Courier New" w:cs="Courier New"/>
          <w:color w:val="0000FF"/>
          <w:sz w:val="21"/>
          <w:szCs w:val="21"/>
          <w:lang w:val="en-US"/>
        </w:rPr>
        <w:t>None</w:t>
      </w:r>
    </w:p>
    <w:p w14:paraId="02044D31" w14:textId="1F0917AD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        )</w:t>
      </w:r>
    </w:p>
    <w:p w14:paraId="7A12095E" w14:textId="77777777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resume_proj</w:t>
      </w:r>
      <w:proofErr w:type="spell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FA59E6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.projection</w:t>
      </w:r>
      <w:proofErr w:type="spellEnd"/>
      <w:proofErr w:type="gram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resume_emb</w:t>
      </w:r>
      <w:proofErr w:type="spell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20FE60AD" w14:textId="77777777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vacancy_proj</w:t>
      </w:r>
      <w:proofErr w:type="spell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FA59E6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.projection</w:t>
      </w:r>
      <w:proofErr w:type="spellEnd"/>
      <w:proofErr w:type="gram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vacancy_emb</w:t>
      </w:r>
      <w:proofErr w:type="spell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59CF8B43" w14:textId="77777777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resume_cross_proj</w:t>
      </w:r>
      <w:proofErr w:type="spell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FA59E6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.projection</w:t>
      </w:r>
      <w:proofErr w:type="spellEnd"/>
      <w:proofErr w:type="gram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resume_cross</w:t>
      </w:r>
      <w:proofErr w:type="spell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4C92F914" w14:textId="2D2D41BC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vacancy_cross_proj</w:t>
      </w:r>
      <w:proofErr w:type="spell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FA59E6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.projection</w:t>
      </w:r>
      <w:proofErr w:type="spellEnd"/>
      <w:proofErr w:type="gram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vacancy_cross</w:t>
      </w:r>
      <w:proofErr w:type="spell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3D6A52D3" w14:textId="77777777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combined = </w:t>
      </w:r>
      <w:proofErr w:type="gram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torch.cat(</w:t>
      </w:r>
      <w:proofErr w:type="gram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[</w:t>
      </w:r>
    </w:p>
    <w:p w14:paraId="32F84B56" w14:textId="77777777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resume_proj</w:t>
      </w:r>
      <w:proofErr w:type="spell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,</w:t>
      </w:r>
    </w:p>
    <w:p w14:paraId="7A6EDE2E" w14:textId="77777777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vacancy_proj</w:t>
      </w:r>
      <w:proofErr w:type="spell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,</w:t>
      </w:r>
    </w:p>
    <w:p w14:paraId="0A4E96E8" w14:textId="77777777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            (</w:t>
      </w:r>
      <w:proofErr w:type="spell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resume_proj</w:t>
      </w:r>
      <w:proofErr w:type="spell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- </w:t>
      </w:r>
      <w:proofErr w:type="spell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vacancy_proj</w:t>
      </w:r>
      <w:proofErr w:type="spellEnd"/>
      <w:proofErr w:type="gram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).</w:t>
      </w:r>
      <w:r w:rsidRPr="00FA59E6">
        <w:rPr>
          <w:rFonts w:ascii="Courier New" w:hAnsi="Courier New" w:cs="Courier New"/>
          <w:color w:val="6A5221"/>
          <w:sz w:val="21"/>
          <w:szCs w:val="21"/>
          <w:lang w:val="en-US"/>
        </w:rPr>
        <w:t>abs</w:t>
      </w:r>
      <w:proofErr w:type="gram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(),</w:t>
      </w:r>
    </w:p>
    <w:p w14:paraId="03FFF011" w14:textId="77777777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resume_cross_proj</w:t>
      </w:r>
      <w:proofErr w:type="spell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,</w:t>
      </w:r>
    </w:p>
    <w:p w14:paraId="0CA96EFB" w14:textId="77777777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vacancy_cross_proj</w:t>
      </w:r>
      <w:proofErr w:type="spellEnd"/>
    </w:p>
    <w:p w14:paraId="5B134C81" w14:textId="77777777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        ], dim=</w:t>
      </w:r>
      <w:r w:rsidRPr="00FA59E6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0E6AC8FB" w14:textId="77777777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31AD100A" w14:textId="77777777" w:rsidR="00FA59E6" w:rsidRPr="00FA59E6" w:rsidRDefault="00FA59E6" w:rsidP="00FA59E6">
      <w:pPr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output = </w:t>
      </w:r>
      <w:proofErr w:type="spellStart"/>
      <w:proofErr w:type="gramStart"/>
      <w:r w:rsidRPr="00FA59E6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.classifier</w:t>
      </w:r>
      <w:proofErr w:type="spellEnd"/>
      <w:proofErr w:type="gramEnd"/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>(combined)</w:t>
      </w:r>
    </w:p>
    <w:p w14:paraId="2EFA5DE2" w14:textId="6505A437" w:rsidR="00F7717F" w:rsidRPr="009E65CE" w:rsidRDefault="00FA59E6" w:rsidP="00FA59E6">
      <w:pPr>
        <w:spacing w:line="285" w:lineRule="atLeast"/>
        <w:rPr>
          <w:highlight w:val="green"/>
          <w:lang w:val="en-US"/>
        </w:rPr>
      </w:pPr>
      <w:r w:rsidRPr="00FA59E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DF6B26">
        <w:rPr>
          <w:rFonts w:ascii="Courier New" w:hAnsi="Courier New" w:cs="Courier New"/>
          <w:color w:val="9723B4"/>
          <w:sz w:val="21"/>
          <w:szCs w:val="21"/>
          <w:lang w:val="en-US"/>
        </w:rPr>
        <w:t>return</w:t>
      </w:r>
      <w:r w:rsidRPr="00DF6B2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DF6B26">
        <w:rPr>
          <w:rFonts w:ascii="Courier New" w:hAnsi="Courier New" w:cs="Courier New"/>
          <w:color w:val="000000"/>
          <w:sz w:val="21"/>
          <w:szCs w:val="21"/>
          <w:lang w:val="en-US"/>
        </w:rPr>
        <w:t>output.squeeze</w:t>
      </w:r>
      <w:proofErr w:type="spellEnd"/>
      <w:proofErr w:type="gramEnd"/>
      <w:r w:rsidRPr="00DF6B26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DF6B26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DF6B26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sectPr w:rsidR="00F7717F" w:rsidRPr="009E65CE" w:rsidSect="00B5339B">
      <w:footerReference w:type="default" r:id="rId29"/>
      <w:footerReference w:type="first" r:id="rId30"/>
      <w:pgSz w:w="11906" w:h="16838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B1C8A3" w14:textId="77777777" w:rsidR="0027682F" w:rsidRDefault="0027682F">
      <w:r>
        <w:separator/>
      </w:r>
    </w:p>
  </w:endnote>
  <w:endnote w:type="continuationSeparator" w:id="0">
    <w:p w14:paraId="7DA2C1DD" w14:textId="77777777" w:rsidR="0027682F" w:rsidRDefault="0027682F">
      <w:r>
        <w:continuationSeparator/>
      </w:r>
    </w:p>
  </w:endnote>
  <w:endnote w:type="continuationNotice" w:id="1">
    <w:p w14:paraId="20BA6F3A" w14:textId="77777777" w:rsidR="0027682F" w:rsidRDefault="0027682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93255741"/>
      <w:docPartObj>
        <w:docPartGallery w:val="Page Numbers (Bottom of Page)"/>
        <w:docPartUnique/>
      </w:docPartObj>
    </w:sdtPr>
    <w:sdtEndPr/>
    <w:sdtContent>
      <w:p w14:paraId="4AD8B485" w14:textId="77777777" w:rsidR="00E96016" w:rsidRDefault="00E96016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C5700">
          <w:rPr>
            <w:noProof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B7D795" w14:textId="77777777" w:rsidR="00E96016" w:rsidRDefault="00E96016">
    <w:pPr>
      <w:pStyle w:val="a8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623FF3" w14:textId="77777777" w:rsidR="0027682F" w:rsidRDefault="0027682F">
      <w:r>
        <w:separator/>
      </w:r>
    </w:p>
  </w:footnote>
  <w:footnote w:type="continuationSeparator" w:id="0">
    <w:p w14:paraId="51067A7A" w14:textId="77777777" w:rsidR="0027682F" w:rsidRDefault="0027682F">
      <w:r>
        <w:continuationSeparator/>
      </w:r>
    </w:p>
  </w:footnote>
  <w:footnote w:type="continuationNotice" w:id="1">
    <w:p w14:paraId="04648EBB" w14:textId="77777777" w:rsidR="0027682F" w:rsidRDefault="0027682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B4287"/>
    <w:multiLevelType w:val="hybridMultilevel"/>
    <w:tmpl w:val="D6D6633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61F0310"/>
    <w:multiLevelType w:val="multilevel"/>
    <w:tmpl w:val="C34A75D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2" w15:restartNumberingAfterBreak="0">
    <w:nsid w:val="11761AE9"/>
    <w:multiLevelType w:val="multilevel"/>
    <w:tmpl w:val="FB72CEB0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3" w15:restartNumberingAfterBreak="0">
    <w:nsid w:val="47DA2F4D"/>
    <w:multiLevelType w:val="hybridMultilevel"/>
    <w:tmpl w:val="AB34744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52E31F2B"/>
    <w:multiLevelType w:val="multilevel"/>
    <w:tmpl w:val="C34A75D4"/>
    <w:numStyleLink w:val="a"/>
  </w:abstractNum>
  <w:abstractNum w:abstractNumId="5" w15:restartNumberingAfterBreak="0">
    <w:nsid w:val="669E7703"/>
    <w:multiLevelType w:val="hybridMultilevel"/>
    <w:tmpl w:val="44A274DC"/>
    <w:lvl w:ilvl="0" w:tplc="9920DCB0">
      <w:start w:val="1"/>
      <w:numFmt w:val="decimal"/>
      <w:pStyle w:val="a0"/>
      <w:lvlText w:val="%1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D17756"/>
    <w:multiLevelType w:val="hybridMultilevel"/>
    <w:tmpl w:val="062C190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3"/>
  </w:num>
  <w:num w:numId="5">
    <w:abstractNumId w:val="4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709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709"/>
        </w:pPr>
        <w:rPr>
          <w:rFonts w:ascii="Times New Roman" w:hAnsi="Times New Roman" w:hint="default"/>
          <w:b/>
          <w:sz w:val="28"/>
        </w:rPr>
      </w:lvl>
    </w:lvlOverride>
    <w:lvlOverride w:ilvl="2">
      <w:lvl w:ilvl="2">
        <w:start w:val="1"/>
        <w:numFmt w:val="decimal"/>
        <w:pStyle w:val="3"/>
        <w:suff w:val="space"/>
        <w:lvlText w:val="%1.%2.%3"/>
        <w:lvlJc w:val="left"/>
        <w:pPr>
          <w:ind w:left="0" w:firstLine="709"/>
        </w:pPr>
        <w:rPr>
          <w:rFonts w:ascii="Times New Roman" w:hAnsi="Times New Roman" w:hint="default"/>
          <w:b/>
          <w:sz w:val="28"/>
        </w:rPr>
      </w:lvl>
    </w:lvlOverride>
    <w:lvlOverride w:ilvl="3">
      <w:lvl w:ilvl="3">
        <w:start w:val="1"/>
        <w:numFmt w:val="decimal"/>
        <w:pStyle w:val="4"/>
        <w:suff w:val="space"/>
        <w:lvlText w:val="%1.%2.%3.%4"/>
        <w:lvlJc w:val="left"/>
        <w:pPr>
          <w:ind w:left="0" w:firstLine="709"/>
        </w:pPr>
        <w:rPr>
          <w:rFonts w:ascii="Times New Roman" w:hAnsi="Times New Roman" w:hint="default"/>
          <w:b/>
          <w:sz w:val="28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0" w:firstLine="709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0" w:firstLine="709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709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709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0" w:firstLine="709"/>
        </w:pPr>
        <w:rPr>
          <w:rFonts w:hint="default"/>
        </w:rPr>
      </w:lvl>
    </w:lvlOverride>
  </w:num>
  <w:num w:numId="6">
    <w:abstractNumId w:val="4"/>
    <w:lvlOverride w:ilvl="0">
      <w:lvl w:ilvl="0">
        <w:numFmt w:val="decimal"/>
        <w:pStyle w:val="1"/>
        <w:lvlText w:val=""/>
        <w:lvlJc w:val="left"/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709"/>
        </w:pPr>
        <w:rPr>
          <w:rFonts w:ascii="Times New Roman" w:hAnsi="Times New Roman" w:hint="default"/>
          <w:b/>
          <w:sz w:val="28"/>
        </w:rPr>
      </w:lvl>
    </w:lvlOverride>
  </w:num>
  <w:num w:numId="7">
    <w:abstractNumId w:val="6"/>
  </w:num>
  <w:num w:numId="8">
    <w:abstractNumId w:val="4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709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709"/>
        </w:pPr>
        <w:rPr>
          <w:rFonts w:ascii="Times New Roman" w:hAnsi="Times New Roman" w:hint="default"/>
          <w:b/>
          <w:sz w:val="28"/>
        </w:rPr>
      </w:lvl>
    </w:lvlOverride>
    <w:lvlOverride w:ilvl="2">
      <w:startOverride w:val="1"/>
      <w:lvl w:ilvl="2">
        <w:start w:val="1"/>
        <w:numFmt w:val="decimal"/>
        <w:pStyle w:val="3"/>
        <w:suff w:val="space"/>
        <w:lvlText w:val="%1.%2.%3"/>
        <w:lvlJc w:val="left"/>
        <w:pPr>
          <w:ind w:left="0" w:firstLine="709"/>
        </w:pPr>
        <w:rPr>
          <w:rFonts w:ascii="Times New Roman" w:hAnsi="Times New Roman" w:hint="default"/>
          <w:b/>
          <w:sz w:val="28"/>
        </w:rPr>
      </w:lvl>
    </w:lvlOverride>
    <w:lvlOverride w:ilvl="3">
      <w:startOverride w:val="1"/>
      <w:lvl w:ilvl="3">
        <w:start w:val="1"/>
        <w:numFmt w:val="decimal"/>
        <w:pStyle w:val="4"/>
        <w:suff w:val="space"/>
        <w:lvlText w:val="%1.%2.%3.%4"/>
        <w:lvlJc w:val="left"/>
        <w:pPr>
          <w:ind w:left="0" w:firstLine="709"/>
        </w:pPr>
        <w:rPr>
          <w:rFonts w:ascii="Times New Roman" w:hAnsi="Times New Roman" w:hint="default"/>
          <w:b/>
          <w:sz w:val="28"/>
        </w:rPr>
      </w:lvl>
    </w:lvlOverride>
    <w:lvlOverride w:ilvl="4">
      <w:startOverride w:val="1"/>
      <w:lvl w:ilvl="4">
        <w:start w:val="1"/>
        <w:numFmt w:val="lowerLetter"/>
        <w:lvlText w:val="(%5)"/>
        <w:lvlJc w:val="left"/>
        <w:pPr>
          <w:ind w:left="0" w:firstLine="709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0" w:firstLine="709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0" w:firstLine="709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0" w:firstLine="709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0" w:firstLine="709"/>
        </w:pPr>
        <w:rPr>
          <w:rFonts w:hint="default"/>
        </w:rPr>
      </w:lvl>
    </w:lvlOverride>
  </w:num>
  <w:num w:numId="9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autoHyphenatio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977"/>
    <w:rsid w:val="000000C4"/>
    <w:rsid w:val="00000458"/>
    <w:rsid w:val="00000999"/>
    <w:rsid w:val="00000CA4"/>
    <w:rsid w:val="00000EF1"/>
    <w:rsid w:val="00001007"/>
    <w:rsid w:val="00001975"/>
    <w:rsid w:val="00002072"/>
    <w:rsid w:val="00002805"/>
    <w:rsid w:val="00002BBE"/>
    <w:rsid w:val="00003328"/>
    <w:rsid w:val="0000355A"/>
    <w:rsid w:val="00003A32"/>
    <w:rsid w:val="00003B5F"/>
    <w:rsid w:val="00003B96"/>
    <w:rsid w:val="00003EA0"/>
    <w:rsid w:val="00003FAE"/>
    <w:rsid w:val="00004152"/>
    <w:rsid w:val="0000488B"/>
    <w:rsid w:val="000051B4"/>
    <w:rsid w:val="00005388"/>
    <w:rsid w:val="00005943"/>
    <w:rsid w:val="00005AA9"/>
    <w:rsid w:val="00005DC1"/>
    <w:rsid w:val="00006125"/>
    <w:rsid w:val="00006D97"/>
    <w:rsid w:val="00006F14"/>
    <w:rsid w:val="00006FD8"/>
    <w:rsid w:val="00007581"/>
    <w:rsid w:val="0000758C"/>
    <w:rsid w:val="00007D44"/>
    <w:rsid w:val="000100D0"/>
    <w:rsid w:val="000101D2"/>
    <w:rsid w:val="000119F7"/>
    <w:rsid w:val="00012096"/>
    <w:rsid w:val="0001231D"/>
    <w:rsid w:val="00012CED"/>
    <w:rsid w:val="00012ED8"/>
    <w:rsid w:val="0001356F"/>
    <w:rsid w:val="00013677"/>
    <w:rsid w:val="00013D9F"/>
    <w:rsid w:val="00014004"/>
    <w:rsid w:val="0001445C"/>
    <w:rsid w:val="00014ECD"/>
    <w:rsid w:val="0001553D"/>
    <w:rsid w:val="0001555F"/>
    <w:rsid w:val="0001573A"/>
    <w:rsid w:val="00015EB4"/>
    <w:rsid w:val="0001624C"/>
    <w:rsid w:val="000162B1"/>
    <w:rsid w:val="00016301"/>
    <w:rsid w:val="000204C8"/>
    <w:rsid w:val="00020D31"/>
    <w:rsid w:val="000215E2"/>
    <w:rsid w:val="000217C1"/>
    <w:rsid w:val="00021AF1"/>
    <w:rsid w:val="00022241"/>
    <w:rsid w:val="0002271B"/>
    <w:rsid w:val="00022A0C"/>
    <w:rsid w:val="00023671"/>
    <w:rsid w:val="00023BF0"/>
    <w:rsid w:val="00023DAB"/>
    <w:rsid w:val="00023DE3"/>
    <w:rsid w:val="0002422E"/>
    <w:rsid w:val="0002457D"/>
    <w:rsid w:val="0002506C"/>
    <w:rsid w:val="000254F5"/>
    <w:rsid w:val="00025616"/>
    <w:rsid w:val="00025D57"/>
    <w:rsid w:val="00026098"/>
    <w:rsid w:val="00026C24"/>
    <w:rsid w:val="00026E51"/>
    <w:rsid w:val="0002706D"/>
    <w:rsid w:val="0002740F"/>
    <w:rsid w:val="00027CAC"/>
    <w:rsid w:val="00031038"/>
    <w:rsid w:val="00031A67"/>
    <w:rsid w:val="00031C3C"/>
    <w:rsid w:val="00031D73"/>
    <w:rsid w:val="00031F74"/>
    <w:rsid w:val="000327B6"/>
    <w:rsid w:val="000328CF"/>
    <w:rsid w:val="00032D18"/>
    <w:rsid w:val="00034A56"/>
    <w:rsid w:val="00034D72"/>
    <w:rsid w:val="0003585D"/>
    <w:rsid w:val="00035933"/>
    <w:rsid w:val="00036B60"/>
    <w:rsid w:val="00036DE1"/>
    <w:rsid w:val="00036FC7"/>
    <w:rsid w:val="0003739A"/>
    <w:rsid w:val="000373E0"/>
    <w:rsid w:val="00037607"/>
    <w:rsid w:val="00040782"/>
    <w:rsid w:val="000409BB"/>
    <w:rsid w:val="00040B1F"/>
    <w:rsid w:val="00041617"/>
    <w:rsid w:val="00041B18"/>
    <w:rsid w:val="00041C64"/>
    <w:rsid w:val="000421F1"/>
    <w:rsid w:val="00043400"/>
    <w:rsid w:val="0004372E"/>
    <w:rsid w:val="00043E79"/>
    <w:rsid w:val="000457C0"/>
    <w:rsid w:val="000458B9"/>
    <w:rsid w:val="00045DCB"/>
    <w:rsid w:val="000466EB"/>
    <w:rsid w:val="00047151"/>
    <w:rsid w:val="000474E9"/>
    <w:rsid w:val="00050070"/>
    <w:rsid w:val="00050E32"/>
    <w:rsid w:val="00051234"/>
    <w:rsid w:val="00051597"/>
    <w:rsid w:val="00051758"/>
    <w:rsid w:val="00052E9C"/>
    <w:rsid w:val="00053068"/>
    <w:rsid w:val="00053641"/>
    <w:rsid w:val="0005372F"/>
    <w:rsid w:val="00053D28"/>
    <w:rsid w:val="00054419"/>
    <w:rsid w:val="00054796"/>
    <w:rsid w:val="00054922"/>
    <w:rsid w:val="00054B88"/>
    <w:rsid w:val="00054B8D"/>
    <w:rsid w:val="0005503C"/>
    <w:rsid w:val="000558E6"/>
    <w:rsid w:val="0005619F"/>
    <w:rsid w:val="00056BCB"/>
    <w:rsid w:val="00056CFA"/>
    <w:rsid w:val="00056F4F"/>
    <w:rsid w:val="00057340"/>
    <w:rsid w:val="000575AB"/>
    <w:rsid w:val="00057FCD"/>
    <w:rsid w:val="00060688"/>
    <w:rsid w:val="00060795"/>
    <w:rsid w:val="00060D5B"/>
    <w:rsid w:val="00060F26"/>
    <w:rsid w:val="00061A3D"/>
    <w:rsid w:val="000630E4"/>
    <w:rsid w:val="000636BC"/>
    <w:rsid w:val="00063C9D"/>
    <w:rsid w:val="00063F68"/>
    <w:rsid w:val="0006405F"/>
    <w:rsid w:val="000650C3"/>
    <w:rsid w:val="00065D35"/>
    <w:rsid w:val="00066436"/>
    <w:rsid w:val="00066CBB"/>
    <w:rsid w:val="000676CD"/>
    <w:rsid w:val="0006795C"/>
    <w:rsid w:val="000679E3"/>
    <w:rsid w:val="00067DC5"/>
    <w:rsid w:val="00070014"/>
    <w:rsid w:val="00070449"/>
    <w:rsid w:val="00070762"/>
    <w:rsid w:val="000707D3"/>
    <w:rsid w:val="00070B90"/>
    <w:rsid w:val="00070F3D"/>
    <w:rsid w:val="00071183"/>
    <w:rsid w:val="00071210"/>
    <w:rsid w:val="00071A60"/>
    <w:rsid w:val="00072216"/>
    <w:rsid w:val="000726B5"/>
    <w:rsid w:val="000729B3"/>
    <w:rsid w:val="00072F5D"/>
    <w:rsid w:val="000736DD"/>
    <w:rsid w:val="000738EB"/>
    <w:rsid w:val="00074051"/>
    <w:rsid w:val="0007478B"/>
    <w:rsid w:val="000748B9"/>
    <w:rsid w:val="00074EAA"/>
    <w:rsid w:val="000756D1"/>
    <w:rsid w:val="00075E6D"/>
    <w:rsid w:val="000769E5"/>
    <w:rsid w:val="000774DA"/>
    <w:rsid w:val="00077659"/>
    <w:rsid w:val="00077CA7"/>
    <w:rsid w:val="00077DF0"/>
    <w:rsid w:val="000812FE"/>
    <w:rsid w:val="00081467"/>
    <w:rsid w:val="00081C22"/>
    <w:rsid w:val="00081C5D"/>
    <w:rsid w:val="000821F2"/>
    <w:rsid w:val="00082317"/>
    <w:rsid w:val="00083340"/>
    <w:rsid w:val="000836DC"/>
    <w:rsid w:val="00083766"/>
    <w:rsid w:val="00083E6A"/>
    <w:rsid w:val="000841AC"/>
    <w:rsid w:val="000842AD"/>
    <w:rsid w:val="000842ED"/>
    <w:rsid w:val="000847A7"/>
    <w:rsid w:val="000848D5"/>
    <w:rsid w:val="00084BE8"/>
    <w:rsid w:val="000854CF"/>
    <w:rsid w:val="0008603A"/>
    <w:rsid w:val="00086203"/>
    <w:rsid w:val="000866AF"/>
    <w:rsid w:val="000870DB"/>
    <w:rsid w:val="00087FA3"/>
    <w:rsid w:val="0009033F"/>
    <w:rsid w:val="00091008"/>
    <w:rsid w:val="00091396"/>
    <w:rsid w:val="00091442"/>
    <w:rsid w:val="00091A68"/>
    <w:rsid w:val="00092487"/>
    <w:rsid w:val="00092FC0"/>
    <w:rsid w:val="000933B9"/>
    <w:rsid w:val="000936E3"/>
    <w:rsid w:val="000942A0"/>
    <w:rsid w:val="00094ADC"/>
    <w:rsid w:val="00094E88"/>
    <w:rsid w:val="00095673"/>
    <w:rsid w:val="00095B5C"/>
    <w:rsid w:val="00096046"/>
    <w:rsid w:val="00096146"/>
    <w:rsid w:val="00096188"/>
    <w:rsid w:val="00096342"/>
    <w:rsid w:val="0009637C"/>
    <w:rsid w:val="000964E0"/>
    <w:rsid w:val="000966A5"/>
    <w:rsid w:val="00096D9F"/>
    <w:rsid w:val="0009724A"/>
    <w:rsid w:val="000A08B0"/>
    <w:rsid w:val="000A0BF3"/>
    <w:rsid w:val="000A0E33"/>
    <w:rsid w:val="000A1C41"/>
    <w:rsid w:val="000A1FAA"/>
    <w:rsid w:val="000A261D"/>
    <w:rsid w:val="000A35EA"/>
    <w:rsid w:val="000A449C"/>
    <w:rsid w:val="000A44BA"/>
    <w:rsid w:val="000A459D"/>
    <w:rsid w:val="000A4755"/>
    <w:rsid w:val="000A482C"/>
    <w:rsid w:val="000A48A2"/>
    <w:rsid w:val="000A4FCA"/>
    <w:rsid w:val="000A556E"/>
    <w:rsid w:val="000A66A6"/>
    <w:rsid w:val="000A6E42"/>
    <w:rsid w:val="000A703D"/>
    <w:rsid w:val="000A7CEE"/>
    <w:rsid w:val="000B0D00"/>
    <w:rsid w:val="000B0D63"/>
    <w:rsid w:val="000B0EDA"/>
    <w:rsid w:val="000B1069"/>
    <w:rsid w:val="000B13B9"/>
    <w:rsid w:val="000B1A75"/>
    <w:rsid w:val="000B1B43"/>
    <w:rsid w:val="000B1DB4"/>
    <w:rsid w:val="000B2042"/>
    <w:rsid w:val="000B24B7"/>
    <w:rsid w:val="000B25FA"/>
    <w:rsid w:val="000B2DB8"/>
    <w:rsid w:val="000B2E66"/>
    <w:rsid w:val="000B30CF"/>
    <w:rsid w:val="000B30E9"/>
    <w:rsid w:val="000B3781"/>
    <w:rsid w:val="000B3E08"/>
    <w:rsid w:val="000B4AE1"/>
    <w:rsid w:val="000B4B51"/>
    <w:rsid w:val="000B4C8C"/>
    <w:rsid w:val="000B5583"/>
    <w:rsid w:val="000B5680"/>
    <w:rsid w:val="000B670A"/>
    <w:rsid w:val="000B6C89"/>
    <w:rsid w:val="000B76B9"/>
    <w:rsid w:val="000B7856"/>
    <w:rsid w:val="000C06AC"/>
    <w:rsid w:val="000C14DF"/>
    <w:rsid w:val="000C192C"/>
    <w:rsid w:val="000C21A3"/>
    <w:rsid w:val="000C3220"/>
    <w:rsid w:val="000C3360"/>
    <w:rsid w:val="000C3924"/>
    <w:rsid w:val="000C3BC3"/>
    <w:rsid w:val="000C3D3E"/>
    <w:rsid w:val="000C40BB"/>
    <w:rsid w:val="000C47BA"/>
    <w:rsid w:val="000C4CC1"/>
    <w:rsid w:val="000C5AA0"/>
    <w:rsid w:val="000C5C98"/>
    <w:rsid w:val="000C6163"/>
    <w:rsid w:val="000C691F"/>
    <w:rsid w:val="000C6FB6"/>
    <w:rsid w:val="000C7355"/>
    <w:rsid w:val="000C7449"/>
    <w:rsid w:val="000C7492"/>
    <w:rsid w:val="000C7A88"/>
    <w:rsid w:val="000D0637"/>
    <w:rsid w:val="000D0744"/>
    <w:rsid w:val="000D0A9F"/>
    <w:rsid w:val="000D0B78"/>
    <w:rsid w:val="000D139B"/>
    <w:rsid w:val="000D1562"/>
    <w:rsid w:val="000D1727"/>
    <w:rsid w:val="000D1EAC"/>
    <w:rsid w:val="000D1F32"/>
    <w:rsid w:val="000D2154"/>
    <w:rsid w:val="000D2382"/>
    <w:rsid w:val="000D24B1"/>
    <w:rsid w:val="000D2953"/>
    <w:rsid w:val="000D2D83"/>
    <w:rsid w:val="000D3A79"/>
    <w:rsid w:val="000D3B5C"/>
    <w:rsid w:val="000D4446"/>
    <w:rsid w:val="000D480B"/>
    <w:rsid w:val="000D5517"/>
    <w:rsid w:val="000D594A"/>
    <w:rsid w:val="000D5D6E"/>
    <w:rsid w:val="000D5D82"/>
    <w:rsid w:val="000D5F4E"/>
    <w:rsid w:val="000D6731"/>
    <w:rsid w:val="000D6EBE"/>
    <w:rsid w:val="000D70C0"/>
    <w:rsid w:val="000E02B1"/>
    <w:rsid w:val="000E04C3"/>
    <w:rsid w:val="000E126F"/>
    <w:rsid w:val="000E1272"/>
    <w:rsid w:val="000E1AFC"/>
    <w:rsid w:val="000E1B2F"/>
    <w:rsid w:val="000E1F55"/>
    <w:rsid w:val="000E20A7"/>
    <w:rsid w:val="000E2BE4"/>
    <w:rsid w:val="000E3278"/>
    <w:rsid w:val="000E3D45"/>
    <w:rsid w:val="000E3EB3"/>
    <w:rsid w:val="000E423B"/>
    <w:rsid w:val="000E44D8"/>
    <w:rsid w:val="000E496A"/>
    <w:rsid w:val="000E4CB3"/>
    <w:rsid w:val="000E4E0A"/>
    <w:rsid w:val="000E4FD7"/>
    <w:rsid w:val="000E5B0E"/>
    <w:rsid w:val="000E61EE"/>
    <w:rsid w:val="000E6635"/>
    <w:rsid w:val="000E6783"/>
    <w:rsid w:val="000E7600"/>
    <w:rsid w:val="000E7750"/>
    <w:rsid w:val="000E7907"/>
    <w:rsid w:val="000E79C6"/>
    <w:rsid w:val="000E7C67"/>
    <w:rsid w:val="000E7E03"/>
    <w:rsid w:val="000E7EBC"/>
    <w:rsid w:val="000F09E8"/>
    <w:rsid w:val="000F17F9"/>
    <w:rsid w:val="000F1A01"/>
    <w:rsid w:val="000F222A"/>
    <w:rsid w:val="000F2ED4"/>
    <w:rsid w:val="000F34B2"/>
    <w:rsid w:val="000F363B"/>
    <w:rsid w:val="000F3997"/>
    <w:rsid w:val="000F4CC9"/>
    <w:rsid w:val="000F5760"/>
    <w:rsid w:val="000F5C9F"/>
    <w:rsid w:val="000F6014"/>
    <w:rsid w:val="000F62DD"/>
    <w:rsid w:val="000F6874"/>
    <w:rsid w:val="000F6D3D"/>
    <w:rsid w:val="000F6F23"/>
    <w:rsid w:val="000F7A04"/>
    <w:rsid w:val="000F7DF0"/>
    <w:rsid w:val="000F7ED6"/>
    <w:rsid w:val="0010104A"/>
    <w:rsid w:val="001020DF"/>
    <w:rsid w:val="00102305"/>
    <w:rsid w:val="0010298B"/>
    <w:rsid w:val="00102BFC"/>
    <w:rsid w:val="00102DDE"/>
    <w:rsid w:val="00102ED4"/>
    <w:rsid w:val="0010309B"/>
    <w:rsid w:val="0010313B"/>
    <w:rsid w:val="001032CE"/>
    <w:rsid w:val="00103588"/>
    <w:rsid w:val="00103A01"/>
    <w:rsid w:val="00103D52"/>
    <w:rsid w:val="00104441"/>
    <w:rsid w:val="00105375"/>
    <w:rsid w:val="0010611F"/>
    <w:rsid w:val="00106F1D"/>
    <w:rsid w:val="001074B8"/>
    <w:rsid w:val="00107EEB"/>
    <w:rsid w:val="001115F4"/>
    <w:rsid w:val="00111BFA"/>
    <w:rsid w:val="00111D6C"/>
    <w:rsid w:val="00111F83"/>
    <w:rsid w:val="0011238E"/>
    <w:rsid w:val="0011249F"/>
    <w:rsid w:val="0011280F"/>
    <w:rsid w:val="00112C81"/>
    <w:rsid w:val="00112EB5"/>
    <w:rsid w:val="00112F52"/>
    <w:rsid w:val="00113276"/>
    <w:rsid w:val="00113F38"/>
    <w:rsid w:val="0011419F"/>
    <w:rsid w:val="0011451C"/>
    <w:rsid w:val="00114856"/>
    <w:rsid w:val="001149D1"/>
    <w:rsid w:val="00115FF5"/>
    <w:rsid w:val="001162B3"/>
    <w:rsid w:val="00116AAA"/>
    <w:rsid w:val="00116C62"/>
    <w:rsid w:val="001177B5"/>
    <w:rsid w:val="00120CA9"/>
    <w:rsid w:val="00120D72"/>
    <w:rsid w:val="001218E1"/>
    <w:rsid w:val="001221B7"/>
    <w:rsid w:val="001223B6"/>
    <w:rsid w:val="0012251E"/>
    <w:rsid w:val="00122FAF"/>
    <w:rsid w:val="001234B9"/>
    <w:rsid w:val="00123B46"/>
    <w:rsid w:val="00123B66"/>
    <w:rsid w:val="0012443D"/>
    <w:rsid w:val="00124C73"/>
    <w:rsid w:val="00124F7A"/>
    <w:rsid w:val="001257CB"/>
    <w:rsid w:val="00125885"/>
    <w:rsid w:val="00125BF2"/>
    <w:rsid w:val="00125C75"/>
    <w:rsid w:val="00125D96"/>
    <w:rsid w:val="00125E3F"/>
    <w:rsid w:val="0012659B"/>
    <w:rsid w:val="001267DA"/>
    <w:rsid w:val="00126CA0"/>
    <w:rsid w:val="00127046"/>
    <w:rsid w:val="001270A6"/>
    <w:rsid w:val="00127375"/>
    <w:rsid w:val="001273AF"/>
    <w:rsid w:val="0012767A"/>
    <w:rsid w:val="00127954"/>
    <w:rsid w:val="001300A8"/>
    <w:rsid w:val="00130CC0"/>
    <w:rsid w:val="0013125E"/>
    <w:rsid w:val="00131321"/>
    <w:rsid w:val="00131CD5"/>
    <w:rsid w:val="001329A2"/>
    <w:rsid w:val="00132A13"/>
    <w:rsid w:val="00132E5B"/>
    <w:rsid w:val="001330D7"/>
    <w:rsid w:val="00133117"/>
    <w:rsid w:val="0013322D"/>
    <w:rsid w:val="00134076"/>
    <w:rsid w:val="0013417D"/>
    <w:rsid w:val="001343E1"/>
    <w:rsid w:val="00134C9C"/>
    <w:rsid w:val="001350DF"/>
    <w:rsid w:val="001353D1"/>
    <w:rsid w:val="00135451"/>
    <w:rsid w:val="00135845"/>
    <w:rsid w:val="001367A9"/>
    <w:rsid w:val="001371EE"/>
    <w:rsid w:val="001379BA"/>
    <w:rsid w:val="001407EC"/>
    <w:rsid w:val="001408E3"/>
    <w:rsid w:val="0014090E"/>
    <w:rsid w:val="00140C01"/>
    <w:rsid w:val="0014154D"/>
    <w:rsid w:val="001416B7"/>
    <w:rsid w:val="00141A84"/>
    <w:rsid w:val="00141CD0"/>
    <w:rsid w:val="00141F16"/>
    <w:rsid w:val="00142426"/>
    <w:rsid w:val="001425CD"/>
    <w:rsid w:val="001428D4"/>
    <w:rsid w:val="00143AE5"/>
    <w:rsid w:val="00143F7F"/>
    <w:rsid w:val="001440AE"/>
    <w:rsid w:val="001450B8"/>
    <w:rsid w:val="001454A8"/>
    <w:rsid w:val="00145AF3"/>
    <w:rsid w:val="00145FE4"/>
    <w:rsid w:val="00146811"/>
    <w:rsid w:val="0014694C"/>
    <w:rsid w:val="00146C68"/>
    <w:rsid w:val="001477D7"/>
    <w:rsid w:val="0014788D"/>
    <w:rsid w:val="00147EF4"/>
    <w:rsid w:val="00150350"/>
    <w:rsid w:val="00150384"/>
    <w:rsid w:val="0015093D"/>
    <w:rsid w:val="00150B0B"/>
    <w:rsid w:val="00150BA1"/>
    <w:rsid w:val="001511CD"/>
    <w:rsid w:val="001511FF"/>
    <w:rsid w:val="00151268"/>
    <w:rsid w:val="00151B23"/>
    <w:rsid w:val="0015200A"/>
    <w:rsid w:val="00152948"/>
    <w:rsid w:val="001534EB"/>
    <w:rsid w:val="00153BD9"/>
    <w:rsid w:val="00153D42"/>
    <w:rsid w:val="00153F6B"/>
    <w:rsid w:val="001553A2"/>
    <w:rsid w:val="00155972"/>
    <w:rsid w:val="00155B94"/>
    <w:rsid w:val="00155C05"/>
    <w:rsid w:val="0015603C"/>
    <w:rsid w:val="00156432"/>
    <w:rsid w:val="00156766"/>
    <w:rsid w:val="00157CAA"/>
    <w:rsid w:val="0016011A"/>
    <w:rsid w:val="00160345"/>
    <w:rsid w:val="00160A28"/>
    <w:rsid w:val="00160ACA"/>
    <w:rsid w:val="00160FF0"/>
    <w:rsid w:val="00161304"/>
    <w:rsid w:val="001618D9"/>
    <w:rsid w:val="00161DA2"/>
    <w:rsid w:val="00161FBE"/>
    <w:rsid w:val="00162758"/>
    <w:rsid w:val="0016372F"/>
    <w:rsid w:val="0016393A"/>
    <w:rsid w:val="00164163"/>
    <w:rsid w:val="00164A94"/>
    <w:rsid w:val="00165265"/>
    <w:rsid w:val="0016620E"/>
    <w:rsid w:val="001669E6"/>
    <w:rsid w:val="001671D7"/>
    <w:rsid w:val="0016751B"/>
    <w:rsid w:val="0016757C"/>
    <w:rsid w:val="00167EDC"/>
    <w:rsid w:val="001705A9"/>
    <w:rsid w:val="00170786"/>
    <w:rsid w:val="00170E67"/>
    <w:rsid w:val="0017158A"/>
    <w:rsid w:val="00171741"/>
    <w:rsid w:val="001721ED"/>
    <w:rsid w:val="00173460"/>
    <w:rsid w:val="001737C9"/>
    <w:rsid w:val="00173FBF"/>
    <w:rsid w:val="00174589"/>
    <w:rsid w:val="00174DED"/>
    <w:rsid w:val="001754D9"/>
    <w:rsid w:val="0017562D"/>
    <w:rsid w:val="00175CC2"/>
    <w:rsid w:val="001765A9"/>
    <w:rsid w:val="00176D82"/>
    <w:rsid w:val="0017709E"/>
    <w:rsid w:val="001801ED"/>
    <w:rsid w:val="00182C28"/>
    <w:rsid w:val="00182FC6"/>
    <w:rsid w:val="001835B2"/>
    <w:rsid w:val="00183BEB"/>
    <w:rsid w:val="001847B2"/>
    <w:rsid w:val="00185201"/>
    <w:rsid w:val="001852C2"/>
    <w:rsid w:val="00186B5E"/>
    <w:rsid w:val="00187529"/>
    <w:rsid w:val="00190384"/>
    <w:rsid w:val="00190447"/>
    <w:rsid w:val="001904A6"/>
    <w:rsid w:val="001905BC"/>
    <w:rsid w:val="00191773"/>
    <w:rsid w:val="00192439"/>
    <w:rsid w:val="00192CF2"/>
    <w:rsid w:val="001932D9"/>
    <w:rsid w:val="00193A2F"/>
    <w:rsid w:val="0019442A"/>
    <w:rsid w:val="00194835"/>
    <w:rsid w:val="0019489A"/>
    <w:rsid w:val="00194B5B"/>
    <w:rsid w:val="00194C0B"/>
    <w:rsid w:val="00195105"/>
    <w:rsid w:val="0019525A"/>
    <w:rsid w:val="00195869"/>
    <w:rsid w:val="00195B62"/>
    <w:rsid w:val="00195D2A"/>
    <w:rsid w:val="00196280"/>
    <w:rsid w:val="0019637B"/>
    <w:rsid w:val="00196703"/>
    <w:rsid w:val="00196F8B"/>
    <w:rsid w:val="001A000A"/>
    <w:rsid w:val="001A00BB"/>
    <w:rsid w:val="001A0931"/>
    <w:rsid w:val="001A0A95"/>
    <w:rsid w:val="001A0C23"/>
    <w:rsid w:val="001A120D"/>
    <w:rsid w:val="001A1652"/>
    <w:rsid w:val="001A1DE4"/>
    <w:rsid w:val="001A23D9"/>
    <w:rsid w:val="001A3107"/>
    <w:rsid w:val="001A324A"/>
    <w:rsid w:val="001A3A3D"/>
    <w:rsid w:val="001A3B23"/>
    <w:rsid w:val="001A3C15"/>
    <w:rsid w:val="001A3CAA"/>
    <w:rsid w:val="001A3F8B"/>
    <w:rsid w:val="001A412E"/>
    <w:rsid w:val="001A45EB"/>
    <w:rsid w:val="001A499F"/>
    <w:rsid w:val="001A4CAF"/>
    <w:rsid w:val="001A4E14"/>
    <w:rsid w:val="001A4F0D"/>
    <w:rsid w:val="001A56F9"/>
    <w:rsid w:val="001A6212"/>
    <w:rsid w:val="001A693C"/>
    <w:rsid w:val="001A69F5"/>
    <w:rsid w:val="001A7481"/>
    <w:rsid w:val="001A74DB"/>
    <w:rsid w:val="001B005F"/>
    <w:rsid w:val="001B0307"/>
    <w:rsid w:val="001B047E"/>
    <w:rsid w:val="001B36D7"/>
    <w:rsid w:val="001B37BE"/>
    <w:rsid w:val="001B409D"/>
    <w:rsid w:val="001B42CE"/>
    <w:rsid w:val="001B46E6"/>
    <w:rsid w:val="001B5294"/>
    <w:rsid w:val="001B65A6"/>
    <w:rsid w:val="001B6C40"/>
    <w:rsid w:val="001B7C61"/>
    <w:rsid w:val="001B7C73"/>
    <w:rsid w:val="001C0363"/>
    <w:rsid w:val="001C13A3"/>
    <w:rsid w:val="001C16D1"/>
    <w:rsid w:val="001C1EED"/>
    <w:rsid w:val="001C2054"/>
    <w:rsid w:val="001C2B21"/>
    <w:rsid w:val="001C3501"/>
    <w:rsid w:val="001C38BC"/>
    <w:rsid w:val="001C3977"/>
    <w:rsid w:val="001C3EDA"/>
    <w:rsid w:val="001C4202"/>
    <w:rsid w:val="001C4FC9"/>
    <w:rsid w:val="001C4FCB"/>
    <w:rsid w:val="001C512F"/>
    <w:rsid w:val="001C547E"/>
    <w:rsid w:val="001C58DF"/>
    <w:rsid w:val="001C633B"/>
    <w:rsid w:val="001C6352"/>
    <w:rsid w:val="001C6421"/>
    <w:rsid w:val="001C642B"/>
    <w:rsid w:val="001C7B0B"/>
    <w:rsid w:val="001D019C"/>
    <w:rsid w:val="001D01DB"/>
    <w:rsid w:val="001D0E27"/>
    <w:rsid w:val="001D2515"/>
    <w:rsid w:val="001D2538"/>
    <w:rsid w:val="001D2C26"/>
    <w:rsid w:val="001D3414"/>
    <w:rsid w:val="001D3C76"/>
    <w:rsid w:val="001D4B3E"/>
    <w:rsid w:val="001D4B9D"/>
    <w:rsid w:val="001D4DCF"/>
    <w:rsid w:val="001D525A"/>
    <w:rsid w:val="001D5A57"/>
    <w:rsid w:val="001D6B55"/>
    <w:rsid w:val="001D6BA6"/>
    <w:rsid w:val="001D6E09"/>
    <w:rsid w:val="001D7C37"/>
    <w:rsid w:val="001E0602"/>
    <w:rsid w:val="001E0C60"/>
    <w:rsid w:val="001E0EAB"/>
    <w:rsid w:val="001E252E"/>
    <w:rsid w:val="001E279F"/>
    <w:rsid w:val="001E2ABE"/>
    <w:rsid w:val="001E2D16"/>
    <w:rsid w:val="001E30E3"/>
    <w:rsid w:val="001E30F5"/>
    <w:rsid w:val="001E31C7"/>
    <w:rsid w:val="001E3D7C"/>
    <w:rsid w:val="001E4383"/>
    <w:rsid w:val="001E4ACB"/>
    <w:rsid w:val="001E4B13"/>
    <w:rsid w:val="001E4D81"/>
    <w:rsid w:val="001E5046"/>
    <w:rsid w:val="001E5A47"/>
    <w:rsid w:val="001E5A67"/>
    <w:rsid w:val="001E5C22"/>
    <w:rsid w:val="001E5D08"/>
    <w:rsid w:val="001E5F11"/>
    <w:rsid w:val="001E68D4"/>
    <w:rsid w:val="001E6E40"/>
    <w:rsid w:val="001E6F4A"/>
    <w:rsid w:val="001E7AB9"/>
    <w:rsid w:val="001E7C37"/>
    <w:rsid w:val="001F0423"/>
    <w:rsid w:val="001F0593"/>
    <w:rsid w:val="001F065E"/>
    <w:rsid w:val="001F06F9"/>
    <w:rsid w:val="001F07B0"/>
    <w:rsid w:val="001F1477"/>
    <w:rsid w:val="001F17C8"/>
    <w:rsid w:val="001F1E25"/>
    <w:rsid w:val="001F2039"/>
    <w:rsid w:val="001F220E"/>
    <w:rsid w:val="001F23D2"/>
    <w:rsid w:val="001F261D"/>
    <w:rsid w:val="001F27FD"/>
    <w:rsid w:val="001F3008"/>
    <w:rsid w:val="001F333D"/>
    <w:rsid w:val="001F396B"/>
    <w:rsid w:val="001F41D6"/>
    <w:rsid w:val="001F423F"/>
    <w:rsid w:val="001F50A1"/>
    <w:rsid w:val="001F50DF"/>
    <w:rsid w:val="001F5456"/>
    <w:rsid w:val="001F56AE"/>
    <w:rsid w:val="001F67AB"/>
    <w:rsid w:val="001F7D28"/>
    <w:rsid w:val="002002A4"/>
    <w:rsid w:val="002008C5"/>
    <w:rsid w:val="00200CAD"/>
    <w:rsid w:val="00202738"/>
    <w:rsid w:val="00203449"/>
    <w:rsid w:val="00203540"/>
    <w:rsid w:val="002038C2"/>
    <w:rsid w:val="00203A6D"/>
    <w:rsid w:val="00203B88"/>
    <w:rsid w:val="00204109"/>
    <w:rsid w:val="00204923"/>
    <w:rsid w:val="00205668"/>
    <w:rsid w:val="00205A64"/>
    <w:rsid w:val="00205C4A"/>
    <w:rsid w:val="00205C5B"/>
    <w:rsid w:val="00206763"/>
    <w:rsid w:val="00206AAF"/>
    <w:rsid w:val="00206C9B"/>
    <w:rsid w:val="002076A0"/>
    <w:rsid w:val="00210551"/>
    <w:rsid w:val="00210850"/>
    <w:rsid w:val="00210B92"/>
    <w:rsid w:val="00210E3B"/>
    <w:rsid w:val="00211637"/>
    <w:rsid w:val="002117EA"/>
    <w:rsid w:val="00211D00"/>
    <w:rsid w:val="0021218F"/>
    <w:rsid w:val="00212A33"/>
    <w:rsid w:val="00212D44"/>
    <w:rsid w:val="002137EF"/>
    <w:rsid w:val="00213C5C"/>
    <w:rsid w:val="0021423A"/>
    <w:rsid w:val="0021434B"/>
    <w:rsid w:val="00214752"/>
    <w:rsid w:val="00214D30"/>
    <w:rsid w:val="002154D6"/>
    <w:rsid w:val="002156F8"/>
    <w:rsid w:val="002162F7"/>
    <w:rsid w:val="00216E82"/>
    <w:rsid w:val="002170A8"/>
    <w:rsid w:val="00217166"/>
    <w:rsid w:val="00217652"/>
    <w:rsid w:val="00217C93"/>
    <w:rsid w:val="00217D1E"/>
    <w:rsid w:val="002202C8"/>
    <w:rsid w:val="002204D5"/>
    <w:rsid w:val="00220607"/>
    <w:rsid w:val="00220AB3"/>
    <w:rsid w:val="00220CCE"/>
    <w:rsid w:val="00221331"/>
    <w:rsid w:val="00223369"/>
    <w:rsid w:val="002239AA"/>
    <w:rsid w:val="0022510C"/>
    <w:rsid w:val="002252A3"/>
    <w:rsid w:val="002258F8"/>
    <w:rsid w:val="0022615E"/>
    <w:rsid w:val="0022690F"/>
    <w:rsid w:val="002269CA"/>
    <w:rsid w:val="00227160"/>
    <w:rsid w:val="00227986"/>
    <w:rsid w:val="00230715"/>
    <w:rsid w:val="0023076B"/>
    <w:rsid w:val="002311B9"/>
    <w:rsid w:val="0023126B"/>
    <w:rsid w:val="002314B0"/>
    <w:rsid w:val="00231607"/>
    <w:rsid w:val="00231B82"/>
    <w:rsid w:val="0023205B"/>
    <w:rsid w:val="00232515"/>
    <w:rsid w:val="002332AF"/>
    <w:rsid w:val="002333A0"/>
    <w:rsid w:val="0023397C"/>
    <w:rsid w:val="00233B3C"/>
    <w:rsid w:val="00233BFE"/>
    <w:rsid w:val="00233ED6"/>
    <w:rsid w:val="0023454A"/>
    <w:rsid w:val="00234E50"/>
    <w:rsid w:val="00234F20"/>
    <w:rsid w:val="0023545D"/>
    <w:rsid w:val="00235FF5"/>
    <w:rsid w:val="00236AC7"/>
    <w:rsid w:val="00237452"/>
    <w:rsid w:val="00237A14"/>
    <w:rsid w:val="00237A93"/>
    <w:rsid w:val="00237BFB"/>
    <w:rsid w:val="00237C74"/>
    <w:rsid w:val="00240212"/>
    <w:rsid w:val="00240701"/>
    <w:rsid w:val="00240A3F"/>
    <w:rsid w:val="00240C84"/>
    <w:rsid w:val="00240FEF"/>
    <w:rsid w:val="002415C8"/>
    <w:rsid w:val="00241776"/>
    <w:rsid w:val="00241A61"/>
    <w:rsid w:val="00241C99"/>
    <w:rsid w:val="00241E85"/>
    <w:rsid w:val="002430D0"/>
    <w:rsid w:val="002437F9"/>
    <w:rsid w:val="00243B3F"/>
    <w:rsid w:val="00243C0F"/>
    <w:rsid w:val="002448BF"/>
    <w:rsid w:val="00244B34"/>
    <w:rsid w:val="00244D77"/>
    <w:rsid w:val="00246AFF"/>
    <w:rsid w:val="002471F0"/>
    <w:rsid w:val="00247472"/>
    <w:rsid w:val="0024756E"/>
    <w:rsid w:val="00247811"/>
    <w:rsid w:val="002508D0"/>
    <w:rsid w:val="002509EF"/>
    <w:rsid w:val="00250F0C"/>
    <w:rsid w:val="00251120"/>
    <w:rsid w:val="00251768"/>
    <w:rsid w:val="0025311F"/>
    <w:rsid w:val="002538DF"/>
    <w:rsid w:val="00253990"/>
    <w:rsid w:val="0025466A"/>
    <w:rsid w:val="002550A1"/>
    <w:rsid w:val="0025534E"/>
    <w:rsid w:val="002557F6"/>
    <w:rsid w:val="0025602C"/>
    <w:rsid w:val="002566A0"/>
    <w:rsid w:val="00256CE5"/>
    <w:rsid w:val="002571AD"/>
    <w:rsid w:val="002572F9"/>
    <w:rsid w:val="00257368"/>
    <w:rsid w:val="002618B1"/>
    <w:rsid w:val="00261B7A"/>
    <w:rsid w:val="002621C3"/>
    <w:rsid w:val="0026236C"/>
    <w:rsid w:val="00262D31"/>
    <w:rsid w:val="002637C3"/>
    <w:rsid w:val="00263C7D"/>
    <w:rsid w:val="00265380"/>
    <w:rsid w:val="00265CBF"/>
    <w:rsid w:val="0026613C"/>
    <w:rsid w:val="00266182"/>
    <w:rsid w:val="00266910"/>
    <w:rsid w:val="002678AD"/>
    <w:rsid w:val="00267EB8"/>
    <w:rsid w:val="00267EBC"/>
    <w:rsid w:val="00267F9F"/>
    <w:rsid w:val="002702AC"/>
    <w:rsid w:val="00270670"/>
    <w:rsid w:val="00270D71"/>
    <w:rsid w:val="00272012"/>
    <w:rsid w:val="002720AB"/>
    <w:rsid w:val="00272938"/>
    <w:rsid w:val="00272F65"/>
    <w:rsid w:val="00273356"/>
    <w:rsid w:val="00273869"/>
    <w:rsid w:val="00273996"/>
    <w:rsid w:val="00273A0B"/>
    <w:rsid w:val="00273B67"/>
    <w:rsid w:val="00273CD9"/>
    <w:rsid w:val="00273CF3"/>
    <w:rsid w:val="00273E52"/>
    <w:rsid w:val="00274209"/>
    <w:rsid w:val="002744A5"/>
    <w:rsid w:val="0027523A"/>
    <w:rsid w:val="0027548A"/>
    <w:rsid w:val="00275CAE"/>
    <w:rsid w:val="00275F24"/>
    <w:rsid w:val="002765F2"/>
    <w:rsid w:val="0027682F"/>
    <w:rsid w:val="00276E52"/>
    <w:rsid w:val="00277A5C"/>
    <w:rsid w:val="00280621"/>
    <w:rsid w:val="0028159E"/>
    <w:rsid w:val="00281FF3"/>
    <w:rsid w:val="00282495"/>
    <w:rsid w:val="0028269E"/>
    <w:rsid w:val="002826E8"/>
    <w:rsid w:val="00283371"/>
    <w:rsid w:val="00283954"/>
    <w:rsid w:val="002839D0"/>
    <w:rsid w:val="00283EBB"/>
    <w:rsid w:val="00283F52"/>
    <w:rsid w:val="0028466F"/>
    <w:rsid w:val="00284B69"/>
    <w:rsid w:val="00284E8A"/>
    <w:rsid w:val="00285941"/>
    <w:rsid w:val="0028595B"/>
    <w:rsid w:val="00286DC1"/>
    <w:rsid w:val="00287434"/>
    <w:rsid w:val="00287FF2"/>
    <w:rsid w:val="002902A8"/>
    <w:rsid w:val="002903D8"/>
    <w:rsid w:val="0029072E"/>
    <w:rsid w:val="0029113F"/>
    <w:rsid w:val="00291303"/>
    <w:rsid w:val="0029130D"/>
    <w:rsid w:val="00291692"/>
    <w:rsid w:val="00291F3F"/>
    <w:rsid w:val="00292496"/>
    <w:rsid w:val="0029271F"/>
    <w:rsid w:val="00292B89"/>
    <w:rsid w:val="00292EF9"/>
    <w:rsid w:val="0029363B"/>
    <w:rsid w:val="00293650"/>
    <w:rsid w:val="00293AB9"/>
    <w:rsid w:val="00293B15"/>
    <w:rsid w:val="002940B3"/>
    <w:rsid w:val="00294640"/>
    <w:rsid w:val="0029465F"/>
    <w:rsid w:val="00294952"/>
    <w:rsid w:val="00294AE2"/>
    <w:rsid w:val="00294C7C"/>
    <w:rsid w:val="002953A7"/>
    <w:rsid w:val="0029552B"/>
    <w:rsid w:val="00295FCF"/>
    <w:rsid w:val="00296058"/>
    <w:rsid w:val="002960C8"/>
    <w:rsid w:val="002962DD"/>
    <w:rsid w:val="002966C5"/>
    <w:rsid w:val="0029689D"/>
    <w:rsid w:val="002969B2"/>
    <w:rsid w:val="00296FCF"/>
    <w:rsid w:val="00297AB5"/>
    <w:rsid w:val="00297E9F"/>
    <w:rsid w:val="00297F88"/>
    <w:rsid w:val="002A00D8"/>
    <w:rsid w:val="002A0188"/>
    <w:rsid w:val="002A0219"/>
    <w:rsid w:val="002A0ACC"/>
    <w:rsid w:val="002A0BC2"/>
    <w:rsid w:val="002A0C91"/>
    <w:rsid w:val="002A0CB0"/>
    <w:rsid w:val="002A0E54"/>
    <w:rsid w:val="002A0E92"/>
    <w:rsid w:val="002A12D5"/>
    <w:rsid w:val="002A14AE"/>
    <w:rsid w:val="002A1695"/>
    <w:rsid w:val="002A1DA8"/>
    <w:rsid w:val="002A20B7"/>
    <w:rsid w:val="002A2434"/>
    <w:rsid w:val="002A3376"/>
    <w:rsid w:val="002A3AC6"/>
    <w:rsid w:val="002A4ADC"/>
    <w:rsid w:val="002A5257"/>
    <w:rsid w:val="002A57E4"/>
    <w:rsid w:val="002A5D18"/>
    <w:rsid w:val="002A5F1D"/>
    <w:rsid w:val="002A6312"/>
    <w:rsid w:val="002A6689"/>
    <w:rsid w:val="002A7BA4"/>
    <w:rsid w:val="002A7C98"/>
    <w:rsid w:val="002B00A2"/>
    <w:rsid w:val="002B03D8"/>
    <w:rsid w:val="002B04D9"/>
    <w:rsid w:val="002B12E6"/>
    <w:rsid w:val="002B1A49"/>
    <w:rsid w:val="002B1CAA"/>
    <w:rsid w:val="002B23F3"/>
    <w:rsid w:val="002B2BCA"/>
    <w:rsid w:val="002B2DEF"/>
    <w:rsid w:val="002B3CE8"/>
    <w:rsid w:val="002B417A"/>
    <w:rsid w:val="002B4438"/>
    <w:rsid w:val="002B5442"/>
    <w:rsid w:val="002B6006"/>
    <w:rsid w:val="002B6173"/>
    <w:rsid w:val="002B62C8"/>
    <w:rsid w:val="002B671F"/>
    <w:rsid w:val="002B678D"/>
    <w:rsid w:val="002B73BA"/>
    <w:rsid w:val="002B7536"/>
    <w:rsid w:val="002B7B77"/>
    <w:rsid w:val="002B7C50"/>
    <w:rsid w:val="002C0239"/>
    <w:rsid w:val="002C0FD5"/>
    <w:rsid w:val="002C1250"/>
    <w:rsid w:val="002C156A"/>
    <w:rsid w:val="002C2043"/>
    <w:rsid w:val="002C2D84"/>
    <w:rsid w:val="002C3346"/>
    <w:rsid w:val="002C3535"/>
    <w:rsid w:val="002C3B04"/>
    <w:rsid w:val="002C3E03"/>
    <w:rsid w:val="002C5116"/>
    <w:rsid w:val="002C5186"/>
    <w:rsid w:val="002C55C7"/>
    <w:rsid w:val="002C562F"/>
    <w:rsid w:val="002C5CBB"/>
    <w:rsid w:val="002C5FA1"/>
    <w:rsid w:val="002C743F"/>
    <w:rsid w:val="002C7753"/>
    <w:rsid w:val="002C7D33"/>
    <w:rsid w:val="002C7E9C"/>
    <w:rsid w:val="002D00AE"/>
    <w:rsid w:val="002D0854"/>
    <w:rsid w:val="002D09C1"/>
    <w:rsid w:val="002D16AF"/>
    <w:rsid w:val="002D1946"/>
    <w:rsid w:val="002D1AE7"/>
    <w:rsid w:val="002D1C55"/>
    <w:rsid w:val="002D2166"/>
    <w:rsid w:val="002D2C29"/>
    <w:rsid w:val="002D36F1"/>
    <w:rsid w:val="002D39FA"/>
    <w:rsid w:val="002D3B0E"/>
    <w:rsid w:val="002D4C47"/>
    <w:rsid w:val="002D4E48"/>
    <w:rsid w:val="002D4FEB"/>
    <w:rsid w:val="002D5687"/>
    <w:rsid w:val="002D642A"/>
    <w:rsid w:val="002D68C3"/>
    <w:rsid w:val="002D761E"/>
    <w:rsid w:val="002D7B62"/>
    <w:rsid w:val="002E03BB"/>
    <w:rsid w:val="002E0742"/>
    <w:rsid w:val="002E154E"/>
    <w:rsid w:val="002E155B"/>
    <w:rsid w:val="002E1D16"/>
    <w:rsid w:val="002E27D0"/>
    <w:rsid w:val="002E2E0A"/>
    <w:rsid w:val="002E3436"/>
    <w:rsid w:val="002E34B4"/>
    <w:rsid w:val="002E34FB"/>
    <w:rsid w:val="002E371A"/>
    <w:rsid w:val="002E39A3"/>
    <w:rsid w:val="002E476A"/>
    <w:rsid w:val="002E6790"/>
    <w:rsid w:val="002E67CA"/>
    <w:rsid w:val="002E6C93"/>
    <w:rsid w:val="002E7F4E"/>
    <w:rsid w:val="002F025A"/>
    <w:rsid w:val="002F0384"/>
    <w:rsid w:val="002F079E"/>
    <w:rsid w:val="002F0B03"/>
    <w:rsid w:val="002F11B8"/>
    <w:rsid w:val="002F18AE"/>
    <w:rsid w:val="002F224F"/>
    <w:rsid w:val="002F22EA"/>
    <w:rsid w:val="002F2620"/>
    <w:rsid w:val="002F2746"/>
    <w:rsid w:val="002F2CAA"/>
    <w:rsid w:val="002F2DD3"/>
    <w:rsid w:val="002F2EB3"/>
    <w:rsid w:val="002F3117"/>
    <w:rsid w:val="002F34AA"/>
    <w:rsid w:val="002F3507"/>
    <w:rsid w:val="002F431F"/>
    <w:rsid w:val="002F5073"/>
    <w:rsid w:val="002F59B3"/>
    <w:rsid w:val="002F6EC3"/>
    <w:rsid w:val="002F780F"/>
    <w:rsid w:val="002F7933"/>
    <w:rsid w:val="002F7BE7"/>
    <w:rsid w:val="003004AE"/>
    <w:rsid w:val="00300B6F"/>
    <w:rsid w:val="00300E26"/>
    <w:rsid w:val="003016F9"/>
    <w:rsid w:val="00301EC8"/>
    <w:rsid w:val="003026AA"/>
    <w:rsid w:val="0030317D"/>
    <w:rsid w:val="00303468"/>
    <w:rsid w:val="00304CF3"/>
    <w:rsid w:val="003050E4"/>
    <w:rsid w:val="00305750"/>
    <w:rsid w:val="00305E78"/>
    <w:rsid w:val="003067FF"/>
    <w:rsid w:val="0030694B"/>
    <w:rsid w:val="00306D83"/>
    <w:rsid w:val="00306F70"/>
    <w:rsid w:val="003073CB"/>
    <w:rsid w:val="003073E4"/>
    <w:rsid w:val="0030752F"/>
    <w:rsid w:val="00307EE0"/>
    <w:rsid w:val="00307FAE"/>
    <w:rsid w:val="00310318"/>
    <w:rsid w:val="00310960"/>
    <w:rsid w:val="00310D56"/>
    <w:rsid w:val="003110F9"/>
    <w:rsid w:val="003117DC"/>
    <w:rsid w:val="00312458"/>
    <w:rsid w:val="00312A75"/>
    <w:rsid w:val="00312D62"/>
    <w:rsid w:val="00312D71"/>
    <w:rsid w:val="00313B27"/>
    <w:rsid w:val="00314E1D"/>
    <w:rsid w:val="00315089"/>
    <w:rsid w:val="003152DA"/>
    <w:rsid w:val="00316CE4"/>
    <w:rsid w:val="00317263"/>
    <w:rsid w:val="00317DA8"/>
    <w:rsid w:val="00320A7B"/>
    <w:rsid w:val="003210EA"/>
    <w:rsid w:val="0032158C"/>
    <w:rsid w:val="00321B89"/>
    <w:rsid w:val="00322B84"/>
    <w:rsid w:val="003231F6"/>
    <w:rsid w:val="00323641"/>
    <w:rsid w:val="00323F5B"/>
    <w:rsid w:val="00324098"/>
    <w:rsid w:val="003242D0"/>
    <w:rsid w:val="0032480C"/>
    <w:rsid w:val="00325123"/>
    <w:rsid w:val="003251A5"/>
    <w:rsid w:val="00325962"/>
    <w:rsid w:val="00325D69"/>
    <w:rsid w:val="00325F30"/>
    <w:rsid w:val="0032649B"/>
    <w:rsid w:val="00326759"/>
    <w:rsid w:val="00326A9A"/>
    <w:rsid w:val="00326E4F"/>
    <w:rsid w:val="00326F8D"/>
    <w:rsid w:val="00327512"/>
    <w:rsid w:val="00327C75"/>
    <w:rsid w:val="00330324"/>
    <w:rsid w:val="003306BA"/>
    <w:rsid w:val="00330826"/>
    <w:rsid w:val="00330B0D"/>
    <w:rsid w:val="0033186B"/>
    <w:rsid w:val="00331F9C"/>
    <w:rsid w:val="0033207D"/>
    <w:rsid w:val="00332E92"/>
    <w:rsid w:val="00332FDA"/>
    <w:rsid w:val="003330A8"/>
    <w:rsid w:val="0033336D"/>
    <w:rsid w:val="003334B4"/>
    <w:rsid w:val="003347D1"/>
    <w:rsid w:val="003348C4"/>
    <w:rsid w:val="0033495F"/>
    <w:rsid w:val="00335D38"/>
    <w:rsid w:val="00335DFD"/>
    <w:rsid w:val="00335E7F"/>
    <w:rsid w:val="00336C4E"/>
    <w:rsid w:val="00336F95"/>
    <w:rsid w:val="003376C5"/>
    <w:rsid w:val="00337C75"/>
    <w:rsid w:val="00337D91"/>
    <w:rsid w:val="0034028D"/>
    <w:rsid w:val="0034090C"/>
    <w:rsid w:val="00340917"/>
    <w:rsid w:val="003409D3"/>
    <w:rsid w:val="00340DB0"/>
    <w:rsid w:val="00340DFA"/>
    <w:rsid w:val="00341527"/>
    <w:rsid w:val="00342C3D"/>
    <w:rsid w:val="00343237"/>
    <w:rsid w:val="003441F6"/>
    <w:rsid w:val="003442B7"/>
    <w:rsid w:val="0034480B"/>
    <w:rsid w:val="00345AF3"/>
    <w:rsid w:val="00346FFA"/>
    <w:rsid w:val="00347775"/>
    <w:rsid w:val="00350915"/>
    <w:rsid w:val="00350CC3"/>
    <w:rsid w:val="003512D5"/>
    <w:rsid w:val="003514AF"/>
    <w:rsid w:val="00351BD1"/>
    <w:rsid w:val="003523D9"/>
    <w:rsid w:val="00354E56"/>
    <w:rsid w:val="00354EA4"/>
    <w:rsid w:val="00355A98"/>
    <w:rsid w:val="0035607B"/>
    <w:rsid w:val="00357991"/>
    <w:rsid w:val="003605D7"/>
    <w:rsid w:val="0036067C"/>
    <w:rsid w:val="00360941"/>
    <w:rsid w:val="00360AAA"/>
    <w:rsid w:val="0036113D"/>
    <w:rsid w:val="00361DFE"/>
    <w:rsid w:val="00362962"/>
    <w:rsid w:val="00363106"/>
    <w:rsid w:val="00363DF1"/>
    <w:rsid w:val="00364040"/>
    <w:rsid w:val="00364599"/>
    <w:rsid w:val="00364F30"/>
    <w:rsid w:val="00364F8F"/>
    <w:rsid w:val="00365E77"/>
    <w:rsid w:val="003665C0"/>
    <w:rsid w:val="00366C5A"/>
    <w:rsid w:val="00367A6A"/>
    <w:rsid w:val="00367E62"/>
    <w:rsid w:val="0037014B"/>
    <w:rsid w:val="00370385"/>
    <w:rsid w:val="00370C09"/>
    <w:rsid w:val="00370EEF"/>
    <w:rsid w:val="00371789"/>
    <w:rsid w:val="003717F0"/>
    <w:rsid w:val="003721CE"/>
    <w:rsid w:val="003722A2"/>
    <w:rsid w:val="00372A25"/>
    <w:rsid w:val="00373101"/>
    <w:rsid w:val="003734B1"/>
    <w:rsid w:val="00373862"/>
    <w:rsid w:val="00374355"/>
    <w:rsid w:val="003753E4"/>
    <w:rsid w:val="00375671"/>
    <w:rsid w:val="0037608C"/>
    <w:rsid w:val="003766E3"/>
    <w:rsid w:val="00376938"/>
    <w:rsid w:val="00376AB7"/>
    <w:rsid w:val="003772C3"/>
    <w:rsid w:val="003776CA"/>
    <w:rsid w:val="003777F6"/>
    <w:rsid w:val="00377D17"/>
    <w:rsid w:val="00377ECB"/>
    <w:rsid w:val="00380251"/>
    <w:rsid w:val="00380C58"/>
    <w:rsid w:val="003824CF"/>
    <w:rsid w:val="00382539"/>
    <w:rsid w:val="0038273E"/>
    <w:rsid w:val="0038297D"/>
    <w:rsid w:val="00382D8B"/>
    <w:rsid w:val="0038329B"/>
    <w:rsid w:val="003835AC"/>
    <w:rsid w:val="003837BE"/>
    <w:rsid w:val="00383D50"/>
    <w:rsid w:val="00384307"/>
    <w:rsid w:val="003843A1"/>
    <w:rsid w:val="00384948"/>
    <w:rsid w:val="00384BA3"/>
    <w:rsid w:val="003857B3"/>
    <w:rsid w:val="00386C16"/>
    <w:rsid w:val="00387039"/>
    <w:rsid w:val="00387537"/>
    <w:rsid w:val="00387ADC"/>
    <w:rsid w:val="00387B6C"/>
    <w:rsid w:val="00387C0F"/>
    <w:rsid w:val="00390A59"/>
    <w:rsid w:val="00390E76"/>
    <w:rsid w:val="003913A3"/>
    <w:rsid w:val="00391CDA"/>
    <w:rsid w:val="00391EAE"/>
    <w:rsid w:val="0039234B"/>
    <w:rsid w:val="00392388"/>
    <w:rsid w:val="00392B4D"/>
    <w:rsid w:val="00392BA4"/>
    <w:rsid w:val="00392F50"/>
    <w:rsid w:val="00392F95"/>
    <w:rsid w:val="003933C7"/>
    <w:rsid w:val="00393F4A"/>
    <w:rsid w:val="0039423C"/>
    <w:rsid w:val="00394264"/>
    <w:rsid w:val="0039493D"/>
    <w:rsid w:val="00394C94"/>
    <w:rsid w:val="00396B77"/>
    <w:rsid w:val="00397394"/>
    <w:rsid w:val="0039749B"/>
    <w:rsid w:val="00397A1D"/>
    <w:rsid w:val="00397BDD"/>
    <w:rsid w:val="003A01FF"/>
    <w:rsid w:val="003A0A35"/>
    <w:rsid w:val="003A1197"/>
    <w:rsid w:val="003A1C5E"/>
    <w:rsid w:val="003A1D8F"/>
    <w:rsid w:val="003A2F85"/>
    <w:rsid w:val="003A365E"/>
    <w:rsid w:val="003A3F3C"/>
    <w:rsid w:val="003A506E"/>
    <w:rsid w:val="003A628A"/>
    <w:rsid w:val="003A66AD"/>
    <w:rsid w:val="003A6B74"/>
    <w:rsid w:val="003A76D3"/>
    <w:rsid w:val="003A779C"/>
    <w:rsid w:val="003B0973"/>
    <w:rsid w:val="003B1346"/>
    <w:rsid w:val="003B16A4"/>
    <w:rsid w:val="003B2432"/>
    <w:rsid w:val="003B26F1"/>
    <w:rsid w:val="003B2728"/>
    <w:rsid w:val="003B2761"/>
    <w:rsid w:val="003B2A17"/>
    <w:rsid w:val="003B2AF2"/>
    <w:rsid w:val="003B3BF4"/>
    <w:rsid w:val="003B3EFC"/>
    <w:rsid w:val="003B4006"/>
    <w:rsid w:val="003B54B5"/>
    <w:rsid w:val="003B554A"/>
    <w:rsid w:val="003B5E88"/>
    <w:rsid w:val="003B7302"/>
    <w:rsid w:val="003B7499"/>
    <w:rsid w:val="003B7610"/>
    <w:rsid w:val="003B7996"/>
    <w:rsid w:val="003B7F9C"/>
    <w:rsid w:val="003C0308"/>
    <w:rsid w:val="003C071E"/>
    <w:rsid w:val="003C0945"/>
    <w:rsid w:val="003C1336"/>
    <w:rsid w:val="003C1642"/>
    <w:rsid w:val="003C352A"/>
    <w:rsid w:val="003C4F84"/>
    <w:rsid w:val="003C5695"/>
    <w:rsid w:val="003C5700"/>
    <w:rsid w:val="003C5A30"/>
    <w:rsid w:val="003C6C29"/>
    <w:rsid w:val="003C70D2"/>
    <w:rsid w:val="003C7496"/>
    <w:rsid w:val="003C78A3"/>
    <w:rsid w:val="003C7C0B"/>
    <w:rsid w:val="003C7F49"/>
    <w:rsid w:val="003D1691"/>
    <w:rsid w:val="003D19B3"/>
    <w:rsid w:val="003D277F"/>
    <w:rsid w:val="003D376B"/>
    <w:rsid w:val="003D3C1F"/>
    <w:rsid w:val="003D4418"/>
    <w:rsid w:val="003D4C6B"/>
    <w:rsid w:val="003D540B"/>
    <w:rsid w:val="003D5988"/>
    <w:rsid w:val="003D6206"/>
    <w:rsid w:val="003D624C"/>
    <w:rsid w:val="003D67C8"/>
    <w:rsid w:val="003D6ABE"/>
    <w:rsid w:val="003D6C5A"/>
    <w:rsid w:val="003D731E"/>
    <w:rsid w:val="003D7632"/>
    <w:rsid w:val="003D7857"/>
    <w:rsid w:val="003D78AC"/>
    <w:rsid w:val="003D7A17"/>
    <w:rsid w:val="003E05D6"/>
    <w:rsid w:val="003E1F61"/>
    <w:rsid w:val="003E265D"/>
    <w:rsid w:val="003E26DA"/>
    <w:rsid w:val="003E2786"/>
    <w:rsid w:val="003E27A8"/>
    <w:rsid w:val="003E2C5B"/>
    <w:rsid w:val="003E2DE5"/>
    <w:rsid w:val="003E3045"/>
    <w:rsid w:val="003E33AB"/>
    <w:rsid w:val="003E3704"/>
    <w:rsid w:val="003E3A83"/>
    <w:rsid w:val="003E3F70"/>
    <w:rsid w:val="003E4440"/>
    <w:rsid w:val="003E4E8C"/>
    <w:rsid w:val="003E550B"/>
    <w:rsid w:val="003E57C9"/>
    <w:rsid w:val="003E61F1"/>
    <w:rsid w:val="003E6479"/>
    <w:rsid w:val="003E6DD9"/>
    <w:rsid w:val="003E7098"/>
    <w:rsid w:val="003F08D9"/>
    <w:rsid w:val="003F092B"/>
    <w:rsid w:val="003F0D77"/>
    <w:rsid w:val="003F0DE0"/>
    <w:rsid w:val="003F0F95"/>
    <w:rsid w:val="003F1098"/>
    <w:rsid w:val="003F1889"/>
    <w:rsid w:val="003F26F4"/>
    <w:rsid w:val="003F296D"/>
    <w:rsid w:val="003F3158"/>
    <w:rsid w:val="003F3C98"/>
    <w:rsid w:val="003F3F9B"/>
    <w:rsid w:val="003F495F"/>
    <w:rsid w:val="003F59C8"/>
    <w:rsid w:val="003F5AC0"/>
    <w:rsid w:val="003F5C92"/>
    <w:rsid w:val="003F74A4"/>
    <w:rsid w:val="003F7D26"/>
    <w:rsid w:val="003F7FAC"/>
    <w:rsid w:val="004007B4"/>
    <w:rsid w:val="0040165E"/>
    <w:rsid w:val="004016D8"/>
    <w:rsid w:val="004017BF"/>
    <w:rsid w:val="00401C45"/>
    <w:rsid w:val="00403994"/>
    <w:rsid w:val="00404112"/>
    <w:rsid w:val="0040445A"/>
    <w:rsid w:val="00404EC7"/>
    <w:rsid w:val="00404F90"/>
    <w:rsid w:val="00405AA4"/>
    <w:rsid w:val="004065DC"/>
    <w:rsid w:val="00406B01"/>
    <w:rsid w:val="00406DD4"/>
    <w:rsid w:val="00407164"/>
    <w:rsid w:val="004076B7"/>
    <w:rsid w:val="004101DF"/>
    <w:rsid w:val="00410FB5"/>
    <w:rsid w:val="00411B20"/>
    <w:rsid w:val="00412028"/>
    <w:rsid w:val="00412483"/>
    <w:rsid w:val="004126AB"/>
    <w:rsid w:val="00412C63"/>
    <w:rsid w:val="00413392"/>
    <w:rsid w:val="0041358E"/>
    <w:rsid w:val="004136C5"/>
    <w:rsid w:val="004138A2"/>
    <w:rsid w:val="00413D2F"/>
    <w:rsid w:val="004141A4"/>
    <w:rsid w:val="00414868"/>
    <w:rsid w:val="004155CA"/>
    <w:rsid w:val="004158C5"/>
    <w:rsid w:val="00415BD8"/>
    <w:rsid w:val="00415C35"/>
    <w:rsid w:val="00417806"/>
    <w:rsid w:val="004179F5"/>
    <w:rsid w:val="00417A96"/>
    <w:rsid w:val="00420370"/>
    <w:rsid w:val="004213AA"/>
    <w:rsid w:val="00421639"/>
    <w:rsid w:val="004218BE"/>
    <w:rsid w:val="00421DB2"/>
    <w:rsid w:val="00422D5D"/>
    <w:rsid w:val="00422EEF"/>
    <w:rsid w:val="004235DA"/>
    <w:rsid w:val="004235E9"/>
    <w:rsid w:val="00423923"/>
    <w:rsid w:val="00423E71"/>
    <w:rsid w:val="00426C41"/>
    <w:rsid w:val="00427780"/>
    <w:rsid w:val="00427A20"/>
    <w:rsid w:val="00427B64"/>
    <w:rsid w:val="00427DCA"/>
    <w:rsid w:val="0043019C"/>
    <w:rsid w:val="00430290"/>
    <w:rsid w:val="004303DC"/>
    <w:rsid w:val="004308F6"/>
    <w:rsid w:val="00430C7E"/>
    <w:rsid w:val="00430FC5"/>
    <w:rsid w:val="00431515"/>
    <w:rsid w:val="00431CF1"/>
    <w:rsid w:val="00432856"/>
    <w:rsid w:val="00433796"/>
    <w:rsid w:val="00433CC2"/>
    <w:rsid w:val="004341FA"/>
    <w:rsid w:val="0043537D"/>
    <w:rsid w:val="00435620"/>
    <w:rsid w:val="00435A50"/>
    <w:rsid w:val="00435F82"/>
    <w:rsid w:val="00436BAF"/>
    <w:rsid w:val="00436D7B"/>
    <w:rsid w:val="004409AF"/>
    <w:rsid w:val="00440E06"/>
    <w:rsid w:val="00441E20"/>
    <w:rsid w:val="00442602"/>
    <w:rsid w:val="004426BE"/>
    <w:rsid w:val="00442FB1"/>
    <w:rsid w:val="00443328"/>
    <w:rsid w:val="00443656"/>
    <w:rsid w:val="004437AC"/>
    <w:rsid w:val="00443C33"/>
    <w:rsid w:val="00443C48"/>
    <w:rsid w:val="00443EE9"/>
    <w:rsid w:val="00444679"/>
    <w:rsid w:val="00444894"/>
    <w:rsid w:val="00444D04"/>
    <w:rsid w:val="00445310"/>
    <w:rsid w:val="004453EA"/>
    <w:rsid w:val="00445BB6"/>
    <w:rsid w:val="004460A4"/>
    <w:rsid w:val="0044666F"/>
    <w:rsid w:val="00446BC0"/>
    <w:rsid w:val="00446C1D"/>
    <w:rsid w:val="00447530"/>
    <w:rsid w:val="00447B6C"/>
    <w:rsid w:val="00447E9A"/>
    <w:rsid w:val="004504C7"/>
    <w:rsid w:val="00450B2D"/>
    <w:rsid w:val="00451210"/>
    <w:rsid w:val="004518FC"/>
    <w:rsid w:val="00451A51"/>
    <w:rsid w:val="00453867"/>
    <w:rsid w:val="004543F1"/>
    <w:rsid w:val="00454525"/>
    <w:rsid w:val="00454620"/>
    <w:rsid w:val="004548FC"/>
    <w:rsid w:val="00455E89"/>
    <w:rsid w:val="00456957"/>
    <w:rsid w:val="004578F7"/>
    <w:rsid w:val="0046000D"/>
    <w:rsid w:val="0046065C"/>
    <w:rsid w:val="00460C36"/>
    <w:rsid w:val="00460F76"/>
    <w:rsid w:val="00461740"/>
    <w:rsid w:val="00461CBD"/>
    <w:rsid w:val="004626AF"/>
    <w:rsid w:val="00462CCA"/>
    <w:rsid w:val="00462E69"/>
    <w:rsid w:val="0046336A"/>
    <w:rsid w:val="004635EB"/>
    <w:rsid w:val="00463BAE"/>
    <w:rsid w:val="00463CF2"/>
    <w:rsid w:val="0046460F"/>
    <w:rsid w:val="00464651"/>
    <w:rsid w:val="00464A8B"/>
    <w:rsid w:val="00464BE2"/>
    <w:rsid w:val="00464EF4"/>
    <w:rsid w:val="004658E5"/>
    <w:rsid w:val="00466139"/>
    <w:rsid w:val="00467803"/>
    <w:rsid w:val="00467D06"/>
    <w:rsid w:val="0047063A"/>
    <w:rsid w:val="00470944"/>
    <w:rsid w:val="00470A18"/>
    <w:rsid w:val="00471DD5"/>
    <w:rsid w:val="00471E32"/>
    <w:rsid w:val="00472129"/>
    <w:rsid w:val="004722B1"/>
    <w:rsid w:val="004724A7"/>
    <w:rsid w:val="00472967"/>
    <w:rsid w:val="00472C75"/>
    <w:rsid w:val="004730C5"/>
    <w:rsid w:val="004732F3"/>
    <w:rsid w:val="0047354E"/>
    <w:rsid w:val="004739A2"/>
    <w:rsid w:val="00473D09"/>
    <w:rsid w:val="00473D74"/>
    <w:rsid w:val="0047415B"/>
    <w:rsid w:val="00475ED7"/>
    <w:rsid w:val="00476FB7"/>
    <w:rsid w:val="00477739"/>
    <w:rsid w:val="00480215"/>
    <w:rsid w:val="0048070D"/>
    <w:rsid w:val="004808C6"/>
    <w:rsid w:val="0048124D"/>
    <w:rsid w:val="004820B9"/>
    <w:rsid w:val="004826AC"/>
    <w:rsid w:val="004836C2"/>
    <w:rsid w:val="00483CCF"/>
    <w:rsid w:val="00483EBF"/>
    <w:rsid w:val="00484101"/>
    <w:rsid w:val="004849F6"/>
    <w:rsid w:val="00484C4F"/>
    <w:rsid w:val="00484F1E"/>
    <w:rsid w:val="00484F7E"/>
    <w:rsid w:val="0048573F"/>
    <w:rsid w:val="00485850"/>
    <w:rsid w:val="00487CE8"/>
    <w:rsid w:val="00490119"/>
    <w:rsid w:val="004902A7"/>
    <w:rsid w:val="0049086A"/>
    <w:rsid w:val="00491364"/>
    <w:rsid w:val="00491473"/>
    <w:rsid w:val="0049175A"/>
    <w:rsid w:val="00491DA6"/>
    <w:rsid w:val="0049232F"/>
    <w:rsid w:val="00492477"/>
    <w:rsid w:val="004925A8"/>
    <w:rsid w:val="00493251"/>
    <w:rsid w:val="004936D5"/>
    <w:rsid w:val="0049399B"/>
    <w:rsid w:val="00493E0C"/>
    <w:rsid w:val="00494142"/>
    <w:rsid w:val="00494191"/>
    <w:rsid w:val="0049424A"/>
    <w:rsid w:val="0049437C"/>
    <w:rsid w:val="00494707"/>
    <w:rsid w:val="0049558B"/>
    <w:rsid w:val="00495663"/>
    <w:rsid w:val="00495D8A"/>
    <w:rsid w:val="00495E1E"/>
    <w:rsid w:val="00496225"/>
    <w:rsid w:val="0049681D"/>
    <w:rsid w:val="0049691B"/>
    <w:rsid w:val="0049747E"/>
    <w:rsid w:val="004978AA"/>
    <w:rsid w:val="004A0F9F"/>
    <w:rsid w:val="004A10D0"/>
    <w:rsid w:val="004A17B5"/>
    <w:rsid w:val="004A1FE1"/>
    <w:rsid w:val="004A203D"/>
    <w:rsid w:val="004A25C5"/>
    <w:rsid w:val="004A2D54"/>
    <w:rsid w:val="004A3AFD"/>
    <w:rsid w:val="004A3D89"/>
    <w:rsid w:val="004A4509"/>
    <w:rsid w:val="004A47DE"/>
    <w:rsid w:val="004A4C0D"/>
    <w:rsid w:val="004A51D7"/>
    <w:rsid w:val="004A543B"/>
    <w:rsid w:val="004A561B"/>
    <w:rsid w:val="004A5BEA"/>
    <w:rsid w:val="004A5BF7"/>
    <w:rsid w:val="004A6EAB"/>
    <w:rsid w:val="004A71A4"/>
    <w:rsid w:val="004A7C7C"/>
    <w:rsid w:val="004B040D"/>
    <w:rsid w:val="004B04E3"/>
    <w:rsid w:val="004B0D6A"/>
    <w:rsid w:val="004B115F"/>
    <w:rsid w:val="004B135E"/>
    <w:rsid w:val="004B1C23"/>
    <w:rsid w:val="004B3197"/>
    <w:rsid w:val="004B3384"/>
    <w:rsid w:val="004B358B"/>
    <w:rsid w:val="004B4240"/>
    <w:rsid w:val="004B4AD5"/>
    <w:rsid w:val="004B4BAD"/>
    <w:rsid w:val="004B4CFE"/>
    <w:rsid w:val="004B50F5"/>
    <w:rsid w:val="004B5579"/>
    <w:rsid w:val="004B6106"/>
    <w:rsid w:val="004B6195"/>
    <w:rsid w:val="004B6976"/>
    <w:rsid w:val="004B6E69"/>
    <w:rsid w:val="004B6EED"/>
    <w:rsid w:val="004B74E1"/>
    <w:rsid w:val="004B76C3"/>
    <w:rsid w:val="004B79AD"/>
    <w:rsid w:val="004B7C74"/>
    <w:rsid w:val="004C0CC1"/>
    <w:rsid w:val="004C1732"/>
    <w:rsid w:val="004C2615"/>
    <w:rsid w:val="004C2AD8"/>
    <w:rsid w:val="004C2C46"/>
    <w:rsid w:val="004C3982"/>
    <w:rsid w:val="004C3A4B"/>
    <w:rsid w:val="004C4302"/>
    <w:rsid w:val="004C43BE"/>
    <w:rsid w:val="004C4CA2"/>
    <w:rsid w:val="004C515D"/>
    <w:rsid w:val="004C5226"/>
    <w:rsid w:val="004C5B7D"/>
    <w:rsid w:val="004C5F44"/>
    <w:rsid w:val="004C603B"/>
    <w:rsid w:val="004C6BD2"/>
    <w:rsid w:val="004C7450"/>
    <w:rsid w:val="004C787F"/>
    <w:rsid w:val="004C7F0F"/>
    <w:rsid w:val="004D044B"/>
    <w:rsid w:val="004D0D11"/>
    <w:rsid w:val="004D0E1E"/>
    <w:rsid w:val="004D0F01"/>
    <w:rsid w:val="004D1648"/>
    <w:rsid w:val="004D17A9"/>
    <w:rsid w:val="004D191C"/>
    <w:rsid w:val="004D2D5E"/>
    <w:rsid w:val="004D3114"/>
    <w:rsid w:val="004D5D91"/>
    <w:rsid w:val="004D6AC0"/>
    <w:rsid w:val="004D6C83"/>
    <w:rsid w:val="004D7422"/>
    <w:rsid w:val="004D76B2"/>
    <w:rsid w:val="004D7B58"/>
    <w:rsid w:val="004E0ACC"/>
    <w:rsid w:val="004E0CFD"/>
    <w:rsid w:val="004E12C0"/>
    <w:rsid w:val="004E1E99"/>
    <w:rsid w:val="004E2356"/>
    <w:rsid w:val="004E2B82"/>
    <w:rsid w:val="004E2E32"/>
    <w:rsid w:val="004E2F06"/>
    <w:rsid w:val="004E3E4F"/>
    <w:rsid w:val="004E406A"/>
    <w:rsid w:val="004E4133"/>
    <w:rsid w:val="004E4142"/>
    <w:rsid w:val="004E47EA"/>
    <w:rsid w:val="004E533C"/>
    <w:rsid w:val="004E539A"/>
    <w:rsid w:val="004E58E3"/>
    <w:rsid w:val="004E6A85"/>
    <w:rsid w:val="004E6EE2"/>
    <w:rsid w:val="004E7A37"/>
    <w:rsid w:val="004E7E49"/>
    <w:rsid w:val="004F0488"/>
    <w:rsid w:val="004F059F"/>
    <w:rsid w:val="004F074D"/>
    <w:rsid w:val="004F13DD"/>
    <w:rsid w:val="004F1531"/>
    <w:rsid w:val="004F1D97"/>
    <w:rsid w:val="004F2129"/>
    <w:rsid w:val="004F25B5"/>
    <w:rsid w:val="004F2EC4"/>
    <w:rsid w:val="004F3381"/>
    <w:rsid w:val="004F387C"/>
    <w:rsid w:val="004F3CB7"/>
    <w:rsid w:val="004F3D8E"/>
    <w:rsid w:val="004F4044"/>
    <w:rsid w:val="004F4A12"/>
    <w:rsid w:val="004F5BF5"/>
    <w:rsid w:val="004F5F53"/>
    <w:rsid w:val="004F784D"/>
    <w:rsid w:val="005007FD"/>
    <w:rsid w:val="005008A8"/>
    <w:rsid w:val="00500D47"/>
    <w:rsid w:val="00501056"/>
    <w:rsid w:val="00501173"/>
    <w:rsid w:val="005018B1"/>
    <w:rsid w:val="00501DEB"/>
    <w:rsid w:val="00501FC0"/>
    <w:rsid w:val="005028EA"/>
    <w:rsid w:val="0050298A"/>
    <w:rsid w:val="0050370B"/>
    <w:rsid w:val="005039ED"/>
    <w:rsid w:val="00503E71"/>
    <w:rsid w:val="00503F1A"/>
    <w:rsid w:val="00504460"/>
    <w:rsid w:val="00504589"/>
    <w:rsid w:val="00504B44"/>
    <w:rsid w:val="00504CCE"/>
    <w:rsid w:val="0050508B"/>
    <w:rsid w:val="005058F0"/>
    <w:rsid w:val="005060B5"/>
    <w:rsid w:val="005061FC"/>
    <w:rsid w:val="00506FFB"/>
    <w:rsid w:val="005073C9"/>
    <w:rsid w:val="0050779F"/>
    <w:rsid w:val="00507B26"/>
    <w:rsid w:val="00510EE9"/>
    <w:rsid w:val="00512A4B"/>
    <w:rsid w:val="00512C7D"/>
    <w:rsid w:val="005130EE"/>
    <w:rsid w:val="00513E60"/>
    <w:rsid w:val="00514B49"/>
    <w:rsid w:val="00516642"/>
    <w:rsid w:val="00516DC7"/>
    <w:rsid w:val="005170E5"/>
    <w:rsid w:val="00517B1C"/>
    <w:rsid w:val="005200A4"/>
    <w:rsid w:val="00520154"/>
    <w:rsid w:val="00520DC5"/>
    <w:rsid w:val="00520DDB"/>
    <w:rsid w:val="0052103B"/>
    <w:rsid w:val="00521197"/>
    <w:rsid w:val="00521366"/>
    <w:rsid w:val="0052173C"/>
    <w:rsid w:val="00521C56"/>
    <w:rsid w:val="00521D10"/>
    <w:rsid w:val="00522509"/>
    <w:rsid w:val="00522E9D"/>
    <w:rsid w:val="00522ECA"/>
    <w:rsid w:val="00522FE9"/>
    <w:rsid w:val="005237FE"/>
    <w:rsid w:val="00523892"/>
    <w:rsid w:val="00523C81"/>
    <w:rsid w:val="005242E7"/>
    <w:rsid w:val="00524E82"/>
    <w:rsid w:val="0052583A"/>
    <w:rsid w:val="00525997"/>
    <w:rsid w:val="00526145"/>
    <w:rsid w:val="005268B4"/>
    <w:rsid w:val="0052754D"/>
    <w:rsid w:val="00530836"/>
    <w:rsid w:val="00531BB8"/>
    <w:rsid w:val="00532024"/>
    <w:rsid w:val="0053259B"/>
    <w:rsid w:val="005328E4"/>
    <w:rsid w:val="005336F3"/>
    <w:rsid w:val="00534001"/>
    <w:rsid w:val="00534B54"/>
    <w:rsid w:val="00535CE7"/>
    <w:rsid w:val="00536472"/>
    <w:rsid w:val="005366BF"/>
    <w:rsid w:val="0053728A"/>
    <w:rsid w:val="0053761F"/>
    <w:rsid w:val="00537DB5"/>
    <w:rsid w:val="0054030B"/>
    <w:rsid w:val="00540855"/>
    <w:rsid w:val="0054109D"/>
    <w:rsid w:val="00542076"/>
    <w:rsid w:val="00542152"/>
    <w:rsid w:val="005422EA"/>
    <w:rsid w:val="00542D6E"/>
    <w:rsid w:val="00542D9F"/>
    <w:rsid w:val="00542FFA"/>
    <w:rsid w:val="0054354B"/>
    <w:rsid w:val="005438C7"/>
    <w:rsid w:val="00543BC6"/>
    <w:rsid w:val="00543FC7"/>
    <w:rsid w:val="00544296"/>
    <w:rsid w:val="005442BE"/>
    <w:rsid w:val="005443B0"/>
    <w:rsid w:val="00544515"/>
    <w:rsid w:val="00544D75"/>
    <w:rsid w:val="00544DDE"/>
    <w:rsid w:val="00545126"/>
    <w:rsid w:val="0054516A"/>
    <w:rsid w:val="0054577A"/>
    <w:rsid w:val="00545D9C"/>
    <w:rsid w:val="005463CD"/>
    <w:rsid w:val="005469F4"/>
    <w:rsid w:val="00546C41"/>
    <w:rsid w:val="00546F6A"/>
    <w:rsid w:val="0054720A"/>
    <w:rsid w:val="0054787E"/>
    <w:rsid w:val="005504AB"/>
    <w:rsid w:val="005508BD"/>
    <w:rsid w:val="00550D39"/>
    <w:rsid w:val="00550DED"/>
    <w:rsid w:val="00553086"/>
    <w:rsid w:val="00553206"/>
    <w:rsid w:val="005537C8"/>
    <w:rsid w:val="00553859"/>
    <w:rsid w:val="00553922"/>
    <w:rsid w:val="00553D4C"/>
    <w:rsid w:val="0055446E"/>
    <w:rsid w:val="00554CD4"/>
    <w:rsid w:val="00555E86"/>
    <w:rsid w:val="00556077"/>
    <w:rsid w:val="00556571"/>
    <w:rsid w:val="00556E06"/>
    <w:rsid w:val="00556EEC"/>
    <w:rsid w:val="00557069"/>
    <w:rsid w:val="0056160C"/>
    <w:rsid w:val="005617D5"/>
    <w:rsid w:val="00561BC2"/>
    <w:rsid w:val="005622F4"/>
    <w:rsid w:val="005625BD"/>
    <w:rsid w:val="005626BF"/>
    <w:rsid w:val="00562FBE"/>
    <w:rsid w:val="0056452F"/>
    <w:rsid w:val="005658AC"/>
    <w:rsid w:val="00565F09"/>
    <w:rsid w:val="005661DB"/>
    <w:rsid w:val="00566223"/>
    <w:rsid w:val="00566342"/>
    <w:rsid w:val="005671D2"/>
    <w:rsid w:val="00567D00"/>
    <w:rsid w:val="0057093B"/>
    <w:rsid w:val="0057167D"/>
    <w:rsid w:val="00572E88"/>
    <w:rsid w:val="005739F8"/>
    <w:rsid w:val="005741A9"/>
    <w:rsid w:val="00574682"/>
    <w:rsid w:val="00574816"/>
    <w:rsid w:val="00574D5D"/>
    <w:rsid w:val="0057513B"/>
    <w:rsid w:val="0057569A"/>
    <w:rsid w:val="00575748"/>
    <w:rsid w:val="0057737B"/>
    <w:rsid w:val="00577841"/>
    <w:rsid w:val="00577AC2"/>
    <w:rsid w:val="00580484"/>
    <w:rsid w:val="0058075C"/>
    <w:rsid w:val="0058075D"/>
    <w:rsid w:val="00581278"/>
    <w:rsid w:val="00582126"/>
    <w:rsid w:val="00582EF6"/>
    <w:rsid w:val="00583602"/>
    <w:rsid w:val="00583862"/>
    <w:rsid w:val="00583A79"/>
    <w:rsid w:val="00583D8A"/>
    <w:rsid w:val="00585C12"/>
    <w:rsid w:val="00585D85"/>
    <w:rsid w:val="00585FC8"/>
    <w:rsid w:val="00585FD3"/>
    <w:rsid w:val="005868D1"/>
    <w:rsid w:val="00586E43"/>
    <w:rsid w:val="00587317"/>
    <w:rsid w:val="005874C2"/>
    <w:rsid w:val="00587CF5"/>
    <w:rsid w:val="005908D8"/>
    <w:rsid w:val="0059104E"/>
    <w:rsid w:val="005919F1"/>
    <w:rsid w:val="00591F1E"/>
    <w:rsid w:val="0059207D"/>
    <w:rsid w:val="00593E74"/>
    <w:rsid w:val="0059430D"/>
    <w:rsid w:val="00594359"/>
    <w:rsid w:val="00594DB3"/>
    <w:rsid w:val="005950FF"/>
    <w:rsid w:val="005952A1"/>
    <w:rsid w:val="00596158"/>
    <w:rsid w:val="00597084"/>
    <w:rsid w:val="00597294"/>
    <w:rsid w:val="005972E1"/>
    <w:rsid w:val="00597D62"/>
    <w:rsid w:val="005A0B0E"/>
    <w:rsid w:val="005A1510"/>
    <w:rsid w:val="005A1A51"/>
    <w:rsid w:val="005A1A68"/>
    <w:rsid w:val="005A1D17"/>
    <w:rsid w:val="005A2CB2"/>
    <w:rsid w:val="005A2F85"/>
    <w:rsid w:val="005A309C"/>
    <w:rsid w:val="005A366B"/>
    <w:rsid w:val="005A3B4F"/>
    <w:rsid w:val="005A3BA5"/>
    <w:rsid w:val="005A3F12"/>
    <w:rsid w:val="005A41D2"/>
    <w:rsid w:val="005A477B"/>
    <w:rsid w:val="005A4DD4"/>
    <w:rsid w:val="005A5848"/>
    <w:rsid w:val="005A589A"/>
    <w:rsid w:val="005A63CA"/>
    <w:rsid w:val="005A6586"/>
    <w:rsid w:val="005A6FC3"/>
    <w:rsid w:val="005A6FF1"/>
    <w:rsid w:val="005A7207"/>
    <w:rsid w:val="005A76D4"/>
    <w:rsid w:val="005B01F2"/>
    <w:rsid w:val="005B042F"/>
    <w:rsid w:val="005B0753"/>
    <w:rsid w:val="005B0FE4"/>
    <w:rsid w:val="005B19FE"/>
    <w:rsid w:val="005B1AFA"/>
    <w:rsid w:val="005B1DD6"/>
    <w:rsid w:val="005B21D2"/>
    <w:rsid w:val="005B24DF"/>
    <w:rsid w:val="005B26BF"/>
    <w:rsid w:val="005B2A4E"/>
    <w:rsid w:val="005B2AC9"/>
    <w:rsid w:val="005B3087"/>
    <w:rsid w:val="005B33BE"/>
    <w:rsid w:val="005B352A"/>
    <w:rsid w:val="005B37C3"/>
    <w:rsid w:val="005B384A"/>
    <w:rsid w:val="005B3B24"/>
    <w:rsid w:val="005B3C5E"/>
    <w:rsid w:val="005B3C7B"/>
    <w:rsid w:val="005B5233"/>
    <w:rsid w:val="005B53AF"/>
    <w:rsid w:val="005B5D93"/>
    <w:rsid w:val="005B66E9"/>
    <w:rsid w:val="005B6C81"/>
    <w:rsid w:val="005B6E26"/>
    <w:rsid w:val="005B6E65"/>
    <w:rsid w:val="005B72F0"/>
    <w:rsid w:val="005B7CC6"/>
    <w:rsid w:val="005B7F33"/>
    <w:rsid w:val="005C127D"/>
    <w:rsid w:val="005C1A09"/>
    <w:rsid w:val="005C287C"/>
    <w:rsid w:val="005C2A13"/>
    <w:rsid w:val="005C2FCE"/>
    <w:rsid w:val="005C32E8"/>
    <w:rsid w:val="005C344D"/>
    <w:rsid w:val="005C35A2"/>
    <w:rsid w:val="005C37D3"/>
    <w:rsid w:val="005C3FE7"/>
    <w:rsid w:val="005C52D2"/>
    <w:rsid w:val="005C53B4"/>
    <w:rsid w:val="005C5A77"/>
    <w:rsid w:val="005C5C7A"/>
    <w:rsid w:val="005C5D3B"/>
    <w:rsid w:val="005C5FED"/>
    <w:rsid w:val="005C67F3"/>
    <w:rsid w:val="005C6CCC"/>
    <w:rsid w:val="005C705D"/>
    <w:rsid w:val="005C796A"/>
    <w:rsid w:val="005C7D7F"/>
    <w:rsid w:val="005D04AA"/>
    <w:rsid w:val="005D17CD"/>
    <w:rsid w:val="005D194B"/>
    <w:rsid w:val="005D1A09"/>
    <w:rsid w:val="005D1D2E"/>
    <w:rsid w:val="005D2EED"/>
    <w:rsid w:val="005D3198"/>
    <w:rsid w:val="005D34B8"/>
    <w:rsid w:val="005D4758"/>
    <w:rsid w:val="005D4847"/>
    <w:rsid w:val="005D49DE"/>
    <w:rsid w:val="005D4BC3"/>
    <w:rsid w:val="005D53B7"/>
    <w:rsid w:val="005D5DFE"/>
    <w:rsid w:val="005D6756"/>
    <w:rsid w:val="005D6905"/>
    <w:rsid w:val="005D6BF6"/>
    <w:rsid w:val="005D78B3"/>
    <w:rsid w:val="005E0192"/>
    <w:rsid w:val="005E0825"/>
    <w:rsid w:val="005E085A"/>
    <w:rsid w:val="005E1067"/>
    <w:rsid w:val="005E11F7"/>
    <w:rsid w:val="005E132D"/>
    <w:rsid w:val="005E26D0"/>
    <w:rsid w:val="005E26F2"/>
    <w:rsid w:val="005E290A"/>
    <w:rsid w:val="005E33C3"/>
    <w:rsid w:val="005E3733"/>
    <w:rsid w:val="005E38A8"/>
    <w:rsid w:val="005E3E6C"/>
    <w:rsid w:val="005E45A6"/>
    <w:rsid w:val="005E4B5B"/>
    <w:rsid w:val="005E5A29"/>
    <w:rsid w:val="005E5CAA"/>
    <w:rsid w:val="005E5D71"/>
    <w:rsid w:val="005E5E95"/>
    <w:rsid w:val="005E6A13"/>
    <w:rsid w:val="005E7F71"/>
    <w:rsid w:val="005F0084"/>
    <w:rsid w:val="005F054F"/>
    <w:rsid w:val="005F07CA"/>
    <w:rsid w:val="005F1642"/>
    <w:rsid w:val="005F16A5"/>
    <w:rsid w:val="005F1E07"/>
    <w:rsid w:val="005F24DD"/>
    <w:rsid w:val="005F2650"/>
    <w:rsid w:val="005F2EDA"/>
    <w:rsid w:val="005F3BF1"/>
    <w:rsid w:val="005F40CC"/>
    <w:rsid w:val="005F4385"/>
    <w:rsid w:val="005F4B4E"/>
    <w:rsid w:val="005F4EBB"/>
    <w:rsid w:val="005F5000"/>
    <w:rsid w:val="005F54C7"/>
    <w:rsid w:val="005F6266"/>
    <w:rsid w:val="005F71AF"/>
    <w:rsid w:val="005F780E"/>
    <w:rsid w:val="005F7A2D"/>
    <w:rsid w:val="0060026D"/>
    <w:rsid w:val="00600F1C"/>
    <w:rsid w:val="00601A84"/>
    <w:rsid w:val="0060212A"/>
    <w:rsid w:val="00602358"/>
    <w:rsid w:val="00602703"/>
    <w:rsid w:val="006029AA"/>
    <w:rsid w:val="006029F8"/>
    <w:rsid w:val="0060324B"/>
    <w:rsid w:val="006038D3"/>
    <w:rsid w:val="0060417E"/>
    <w:rsid w:val="00604E29"/>
    <w:rsid w:val="006057B8"/>
    <w:rsid w:val="00605933"/>
    <w:rsid w:val="00605B52"/>
    <w:rsid w:val="0060637C"/>
    <w:rsid w:val="006066E5"/>
    <w:rsid w:val="006072DC"/>
    <w:rsid w:val="006072DD"/>
    <w:rsid w:val="0060733E"/>
    <w:rsid w:val="006075F2"/>
    <w:rsid w:val="00607E6E"/>
    <w:rsid w:val="00610937"/>
    <w:rsid w:val="00611177"/>
    <w:rsid w:val="006111C0"/>
    <w:rsid w:val="00611300"/>
    <w:rsid w:val="00611C25"/>
    <w:rsid w:val="00612721"/>
    <w:rsid w:val="00612F0A"/>
    <w:rsid w:val="0061323A"/>
    <w:rsid w:val="0061354D"/>
    <w:rsid w:val="00613E3F"/>
    <w:rsid w:val="006141AD"/>
    <w:rsid w:val="00614ADD"/>
    <w:rsid w:val="00614FB1"/>
    <w:rsid w:val="0061529C"/>
    <w:rsid w:val="00615761"/>
    <w:rsid w:val="00615AFE"/>
    <w:rsid w:val="00615EF3"/>
    <w:rsid w:val="006160CF"/>
    <w:rsid w:val="00616776"/>
    <w:rsid w:val="00616BAE"/>
    <w:rsid w:val="00616BCF"/>
    <w:rsid w:val="006171CB"/>
    <w:rsid w:val="006175B2"/>
    <w:rsid w:val="00617C02"/>
    <w:rsid w:val="006205A4"/>
    <w:rsid w:val="00620626"/>
    <w:rsid w:val="00620899"/>
    <w:rsid w:val="00620BF8"/>
    <w:rsid w:val="00620C94"/>
    <w:rsid w:val="00622A8A"/>
    <w:rsid w:val="00622E03"/>
    <w:rsid w:val="00622FE9"/>
    <w:rsid w:val="00623719"/>
    <w:rsid w:val="006244AA"/>
    <w:rsid w:val="00624F59"/>
    <w:rsid w:val="006251FB"/>
    <w:rsid w:val="00625BA7"/>
    <w:rsid w:val="006260D1"/>
    <w:rsid w:val="006262D1"/>
    <w:rsid w:val="00626646"/>
    <w:rsid w:val="00626AA8"/>
    <w:rsid w:val="0062748F"/>
    <w:rsid w:val="00627672"/>
    <w:rsid w:val="00627E6E"/>
    <w:rsid w:val="00630026"/>
    <w:rsid w:val="0063144A"/>
    <w:rsid w:val="00631935"/>
    <w:rsid w:val="006326C1"/>
    <w:rsid w:val="00632AF2"/>
    <w:rsid w:val="006330A8"/>
    <w:rsid w:val="00633917"/>
    <w:rsid w:val="006346E1"/>
    <w:rsid w:val="0063473A"/>
    <w:rsid w:val="00634A0E"/>
    <w:rsid w:val="00634BA2"/>
    <w:rsid w:val="00635590"/>
    <w:rsid w:val="00635F66"/>
    <w:rsid w:val="00636627"/>
    <w:rsid w:val="00636FEC"/>
    <w:rsid w:val="0063756C"/>
    <w:rsid w:val="0063764D"/>
    <w:rsid w:val="0064030E"/>
    <w:rsid w:val="00640876"/>
    <w:rsid w:val="006409F5"/>
    <w:rsid w:val="00640F32"/>
    <w:rsid w:val="00640F67"/>
    <w:rsid w:val="006411F8"/>
    <w:rsid w:val="006424B4"/>
    <w:rsid w:val="006425A0"/>
    <w:rsid w:val="00642663"/>
    <w:rsid w:val="0064282D"/>
    <w:rsid w:val="0064290D"/>
    <w:rsid w:val="00643293"/>
    <w:rsid w:val="00644227"/>
    <w:rsid w:val="006444CF"/>
    <w:rsid w:val="0064487A"/>
    <w:rsid w:val="00645861"/>
    <w:rsid w:val="00645B3C"/>
    <w:rsid w:val="00645CA1"/>
    <w:rsid w:val="00647632"/>
    <w:rsid w:val="006477DF"/>
    <w:rsid w:val="00647B1F"/>
    <w:rsid w:val="00647B2E"/>
    <w:rsid w:val="00650054"/>
    <w:rsid w:val="00650064"/>
    <w:rsid w:val="00650273"/>
    <w:rsid w:val="006513B4"/>
    <w:rsid w:val="00651630"/>
    <w:rsid w:val="0065166F"/>
    <w:rsid w:val="006516A6"/>
    <w:rsid w:val="006516B3"/>
    <w:rsid w:val="00651A38"/>
    <w:rsid w:val="00651F72"/>
    <w:rsid w:val="00652068"/>
    <w:rsid w:val="006527DB"/>
    <w:rsid w:val="006538A6"/>
    <w:rsid w:val="00653BEF"/>
    <w:rsid w:val="00653CC7"/>
    <w:rsid w:val="0065408F"/>
    <w:rsid w:val="00654415"/>
    <w:rsid w:val="0065477C"/>
    <w:rsid w:val="00654B48"/>
    <w:rsid w:val="00654C72"/>
    <w:rsid w:val="00654F50"/>
    <w:rsid w:val="006557FB"/>
    <w:rsid w:val="00655EB1"/>
    <w:rsid w:val="006560F6"/>
    <w:rsid w:val="00656221"/>
    <w:rsid w:val="00656FE0"/>
    <w:rsid w:val="00657439"/>
    <w:rsid w:val="00657978"/>
    <w:rsid w:val="00657F22"/>
    <w:rsid w:val="006601A8"/>
    <w:rsid w:val="00660422"/>
    <w:rsid w:val="00661459"/>
    <w:rsid w:val="00661879"/>
    <w:rsid w:val="006618F1"/>
    <w:rsid w:val="006619FE"/>
    <w:rsid w:val="00661B51"/>
    <w:rsid w:val="00662F2A"/>
    <w:rsid w:val="00663842"/>
    <w:rsid w:val="00663AB9"/>
    <w:rsid w:val="006644F3"/>
    <w:rsid w:val="006652FF"/>
    <w:rsid w:val="00665364"/>
    <w:rsid w:val="0066575D"/>
    <w:rsid w:val="006658D8"/>
    <w:rsid w:val="0066593C"/>
    <w:rsid w:val="00665C07"/>
    <w:rsid w:val="00666852"/>
    <w:rsid w:val="00666C7C"/>
    <w:rsid w:val="00667D83"/>
    <w:rsid w:val="006703C6"/>
    <w:rsid w:val="006711E9"/>
    <w:rsid w:val="006715CE"/>
    <w:rsid w:val="006717D3"/>
    <w:rsid w:val="006718C4"/>
    <w:rsid w:val="006723F6"/>
    <w:rsid w:val="00673227"/>
    <w:rsid w:val="00673289"/>
    <w:rsid w:val="00673303"/>
    <w:rsid w:val="00673A7A"/>
    <w:rsid w:val="0067429B"/>
    <w:rsid w:val="006747EB"/>
    <w:rsid w:val="006748FA"/>
    <w:rsid w:val="006751EA"/>
    <w:rsid w:val="00675781"/>
    <w:rsid w:val="00676755"/>
    <w:rsid w:val="00677B0D"/>
    <w:rsid w:val="00677B31"/>
    <w:rsid w:val="00677FE7"/>
    <w:rsid w:val="006807D7"/>
    <w:rsid w:val="006808FD"/>
    <w:rsid w:val="00680A05"/>
    <w:rsid w:val="006811D4"/>
    <w:rsid w:val="00681AA4"/>
    <w:rsid w:val="00681B4B"/>
    <w:rsid w:val="00681C3C"/>
    <w:rsid w:val="00681F59"/>
    <w:rsid w:val="00682040"/>
    <w:rsid w:val="00682295"/>
    <w:rsid w:val="0068306E"/>
    <w:rsid w:val="00683F08"/>
    <w:rsid w:val="00683F78"/>
    <w:rsid w:val="00684AB6"/>
    <w:rsid w:val="00684CA7"/>
    <w:rsid w:val="00684D56"/>
    <w:rsid w:val="00685396"/>
    <w:rsid w:val="00685CAC"/>
    <w:rsid w:val="006864AC"/>
    <w:rsid w:val="00686604"/>
    <w:rsid w:val="00686A55"/>
    <w:rsid w:val="00687663"/>
    <w:rsid w:val="00690392"/>
    <w:rsid w:val="00690777"/>
    <w:rsid w:val="006909D4"/>
    <w:rsid w:val="00690D2C"/>
    <w:rsid w:val="00693470"/>
    <w:rsid w:val="00693B14"/>
    <w:rsid w:val="00693B83"/>
    <w:rsid w:val="00693F75"/>
    <w:rsid w:val="00694207"/>
    <w:rsid w:val="00694E38"/>
    <w:rsid w:val="00695B40"/>
    <w:rsid w:val="006965EC"/>
    <w:rsid w:val="006968FD"/>
    <w:rsid w:val="006974A8"/>
    <w:rsid w:val="006A0308"/>
    <w:rsid w:val="006A0E62"/>
    <w:rsid w:val="006A11B2"/>
    <w:rsid w:val="006A21DE"/>
    <w:rsid w:val="006A2557"/>
    <w:rsid w:val="006A273E"/>
    <w:rsid w:val="006A355C"/>
    <w:rsid w:val="006A4228"/>
    <w:rsid w:val="006A4907"/>
    <w:rsid w:val="006A4BB6"/>
    <w:rsid w:val="006A54F8"/>
    <w:rsid w:val="006A5545"/>
    <w:rsid w:val="006A59A0"/>
    <w:rsid w:val="006A5F7C"/>
    <w:rsid w:val="006A60B6"/>
    <w:rsid w:val="006A630F"/>
    <w:rsid w:val="006A63A7"/>
    <w:rsid w:val="006A67C7"/>
    <w:rsid w:val="006A7070"/>
    <w:rsid w:val="006A7123"/>
    <w:rsid w:val="006A7313"/>
    <w:rsid w:val="006A739B"/>
    <w:rsid w:val="006A750A"/>
    <w:rsid w:val="006A77A4"/>
    <w:rsid w:val="006B097D"/>
    <w:rsid w:val="006B13C1"/>
    <w:rsid w:val="006B171C"/>
    <w:rsid w:val="006B1AC7"/>
    <w:rsid w:val="006B2197"/>
    <w:rsid w:val="006B2226"/>
    <w:rsid w:val="006B34E5"/>
    <w:rsid w:val="006B3538"/>
    <w:rsid w:val="006B3AB6"/>
    <w:rsid w:val="006B4777"/>
    <w:rsid w:val="006B48B1"/>
    <w:rsid w:val="006B4A5D"/>
    <w:rsid w:val="006B4EA2"/>
    <w:rsid w:val="006B61BA"/>
    <w:rsid w:val="006B6EEA"/>
    <w:rsid w:val="006B7019"/>
    <w:rsid w:val="006B706E"/>
    <w:rsid w:val="006C028B"/>
    <w:rsid w:val="006C0423"/>
    <w:rsid w:val="006C0859"/>
    <w:rsid w:val="006C0C74"/>
    <w:rsid w:val="006C0CFD"/>
    <w:rsid w:val="006C139B"/>
    <w:rsid w:val="006C13F3"/>
    <w:rsid w:val="006C1565"/>
    <w:rsid w:val="006C1A8A"/>
    <w:rsid w:val="006C1AE3"/>
    <w:rsid w:val="006C1CF9"/>
    <w:rsid w:val="006C2261"/>
    <w:rsid w:val="006C27D9"/>
    <w:rsid w:val="006C365E"/>
    <w:rsid w:val="006C37D4"/>
    <w:rsid w:val="006C38C1"/>
    <w:rsid w:val="006C38E3"/>
    <w:rsid w:val="006C3EB8"/>
    <w:rsid w:val="006C42FC"/>
    <w:rsid w:val="006C494F"/>
    <w:rsid w:val="006C4ACE"/>
    <w:rsid w:val="006C51F8"/>
    <w:rsid w:val="006C5405"/>
    <w:rsid w:val="006C571D"/>
    <w:rsid w:val="006C5A0F"/>
    <w:rsid w:val="006C5C48"/>
    <w:rsid w:val="006C5DEF"/>
    <w:rsid w:val="006C5E09"/>
    <w:rsid w:val="006C5E80"/>
    <w:rsid w:val="006C6DA8"/>
    <w:rsid w:val="006C6E53"/>
    <w:rsid w:val="006C7156"/>
    <w:rsid w:val="006C7B4D"/>
    <w:rsid w:val="006D07D5"/>
    <w:rsid w:val="006D0810"/>
    <w:rsid w:val="006D0C58"/>
    <w:rsid w:val="006D0D44"/>
    <w:rsid w:val="006D225B"/>
    <w:rsid w:val="006D22A8"/>
    <w:rsid w:val="006D2E90"/>
    <w:rsid w:val="006D44C8"/>
    <w:rsid w:val="006D46F2"/>
    <w:rsid w:val="006D4DCA"/>
    <w:rsid w:val="006D503D"/>
    <w:rsid w:val="006D508E"/>
    <w:rsid w:val="006D52EF"/>
    <w:rsid w:val="006D583A"/>
    <w:rsid w:val="006D5BBE"/>
    <w:rsid w:val="006D5EC1"/>
    <w:rsid w:val="006D5ED3"/>
    <w:rsid w:val="006D7015"/>
    <w:rsid w:val="006D7213"/>
    <w:rsid w:val="006E00F5"/>
    <w:rsid w:val="006E15FE"/>
    <w:rsid w:val="006E1B35"/>
    <w:rsid w:val="006E213F"/>
    <w:rsid w:val="006E2518"/>
    <w:rsid w:val="006E26EF"/>
    <w:rsid w:val="006E3327"/>
    <w:rsid w:val="006E33C7"/>
    <w:rsid w:val="006E3D03"/>
    <w:rsid w:val="006E40F7"/>
    <w:rsid w:val="006E459E"/>
    <w:rsid w:val="006E4F5B"/>
    <w:rsid w:val="006E50DF"/>
    <w:rsid w:val="006E5118"/>
    <w:rsid w:val="006E56EA"/>
    <w:rsid w:val="006E58FE"/>
    <w:rsid w:val="006E5A84"/>
    <w:rsid w:val="006E5C9B"/>
    <w:rsid w:val="006E6BB9"/>
    <w:rsid w:val="006E7C3B"/>
    <w:rsid w:val="006F0AAF"/>
    <w:rsid w:val="006F109D"/>
    <w:rsid w:val="006F113A"/>
    <w:rsid w:val="006F13AA"/>
    <w:rsid w:val="006F1CA8"/>
    <w:rsid w:val="006F1CE9"/>
    <w:rsid w:val="006F2033"/>
    <w:rsid w:val="006F22CB"/>
    <w:rsid w:val="006F23FD"/>
    <w:rsid w:val="006F31DD"/>
    <w:rsid w:val="006F3595"/>
    <w:rsid w:val="006F4578"/>
    <w:rsid w:val="006F4AF5"/>
    <w:rsid w:val="006F4C8B"/>
    <w:rsid w:val="006F609F"/>
    <w:rsid w:val="006F6340"/>
    <w:rsid w:val="006F6A0E"/>
    <w:rsid w:val="006F704C"/>
    <w:rsid w:val="006F764E"/>
    <w:rsid w:val="006F7663"/>
    <w:rsid w:val="006F7937"/>
    <w:rsid w:val="006F796F"/>
    <w:rsid w:val="006F7C12"/>
    <w:rsid w:val="0070097B"/>
    <w:rsid w:val="00701232"/>
    <w:rsid w:val="0070197A"/>
    <w:rsid w:val="00701E2A"/>
    <w:rsid w:val="007034C3"/>
    <w:rsid w:val="007035BD"/>
    <w:rsid w:val="0070373C"/>
    <w:rsid w:val="00704B20"/>
    <w:rsid w:val="007052CC"/>
    <w:rsid w:val="007068F1"/>
    <w:rsid w:val="00706C3E"/>
    <w:rsid w:val="00707AE3"/>
    <w:rsid w:val="00707F06"/>
    <w:rsid w:val="00710F2F"/>
    <w:rsid w:val="0071151A"/>
    <w:rsid w:val="007116FC"/>
    <w:rsid w:val="00711A42"/>
    <w:rsid w:val="00711D8E"/>
    <w:rsid w:val="0071210E"/>
    <w:rsid w:val="007123F2"/>
    <w:rsid w:val="00712751"/>
    <w:rsid w:val="0071363D"/>
    <w:rsid w:val="00713D0A"/>
    <w:rsid w:val="00714D8A"/>
    <w:rsid w:val="00714EC2"/>
    <w:rsid w:val="00715A8A"/>
    <w:rsid w:val="00715AC9"/>
    <w:rsid w:val="007176C1"/>
    <w:rsid w:val="00717AFC"/>
    <w:rsid w:val="007209F8"/>
    <w:rsid w:val="00720AD7"/>
    <w:rsid w:val="00720EE8"/>
    <w:rsid w:val="007210B4"/>
    <w:rsid w:val="00721221"/>
    <w:rsid w:val="0072128F"/>
    <w:rsid w:val="00721798"/>
    <w:rsid w:val="0072289F"/>
    <w:rsid w:val="00722CE3"/>
    <w:rsid w:val="00723016"/>
    <w:rsid w:val="0072318B"/>
    <w:rsid w:val="00723308"/>
    <w:rsid w:val="00723834"/>
    <w:rsid w:val="00724CA6"/>
    <w:rsid w:val="00725654"/>
    <w:rsid w:val="00725E4C"/>
    <w:rsid w:val="00726155"/>
    <w:rsid w:val="007266A2"/>
    <w:rsid w:val="007277CE"/>
    <w:rsid w:val="0073058C"/>
    <w:rsid w:val="00730732"/>
    <w:rsid w:val="00730AB8"/>
    <w:rsid w:val="0073133A"/>
    <w:rsid w:val="007314BE"/>
    <w:rsid w:val="007318FA"/>
    <w:rsid w:val="00731973"/>
    <w:rsid w:val="00731A8F"/>
    <w:rsid w:val="00731EC6"/>
    <w:rsid w:val="007326D7"/>
    <w:rsid w:val="00732B32"/>
    <w:rsid w:val="00733249"/>
    <w:rsid w:val="007334FB"/>
    <w:rsid w:val="00733C33"/>
    <w:rsid w:val="00733E28"/>
    <w:rsid w:val="007341B2"/>
    <w:rsid w:val="007345C7"/>
    <w:rsid w:val="00734C21"/>
    <w:rsid w:val="00735891"/>
    <w:rsid w:val="00735F42"/>
    <w:rsid w:val="00736420"/>
    <w:rsid w:val="00736699"/>
    <w:rsid w:val="007374CD"/>
    <w:rsid w:val="007409DD"/>
    <w:rsid w:val="0074108B"/>
    <w:rsid w:val="007418DE"/>
    <w:rsid w:val="0074197E"/>
    <w:rsid w:val="00742292"/>
    <w:rsid w:val="0074245B"/>
    <w:rsid w:val="0074253E"/>
    <w:rsid w:val="0074271F"/>
    <w:rsid w:val="007428F0"/>
    <w:rsid w:val="00742F3A"/>
    <w:rsid w:val="00743BB5"/>
    <w:rsid w:val="00743D92"/>
    <w:rsid w:val="00744F63"/>
    <w:rsid w:val="0074562D"/>
    <w:rsid w:val="00745C85"/>
    <w:rsid w:val="007463D7"/>
    <w:rsid w:val="00746560"/>
    <w:rsid w:val="007476E8"/>
    <w:rsid w:val="00747EEE"/>
    <w:rsid w:val="00750261"/>
    <w:rsid w:val="00750658"/>
    <w:rsid w:val="007507CC"/>
    <w:rsid w:val="00750D2E"/>
    <w:rsid w:val="00750FDF"/>
    <w:rsid w:val="007511AE"/>
    <w:rsid w:val="00751735"/>
    <w:rsid w:val="00752785"/>
    <w:rsid w:val="00752831"/>
    <w:rsid w:val="007530FA"/>
    <w:rsid w:val="00753204"/>
    <w:rsid w:val="00753324"/>
    <w:rsid w:val="00753BFF"/>
    <w:rsid w:val="007550C1"/>
    <w:rsid w:val="00755626"/>
    <w:rsid w:val="00755F81"/>
    <w:rsid w:val="007565A3"/>
    <w:rsid w:val="00756603"/>
    <w:rsid w:val="00756ACB"/>
    <w:rsid w:val="00757C4F"/>
    <w:rsid w:val="00757C72"/>
    <w:rsid w:val="007600DC"/>
    <w:rsid w:val="00760556"/>
    <w:rsid w:val="007609CF"/>
    <w:rsid w:val="007615BB"/>
    <w:rsid w:val="00761962"/>
    <w:rsid w:val="007625C0"/>
    <w:rsid w:val="00762967"/>
    <w:rsid w:val="00763008"/>
    <w:rsid w:val="00763AFC"/>
    <w:rsid w:val="00763B4E"/>
    <w:rsid w:val="00763FF5"/>
    <w:rsid w:val="0076506D"/>
    <w:rsid w:val="00765A22"/>
    <w:rsid w:val="007662C1"/>
    <w:rsid w:val="00766566"/>
    <w:rsid w:val="007668E6"/>
    <w:rsid w:val="007675B3"/>
    <w:rsid w:val="00770784"/>
    <w:rsid w:val="00770FC1"/>
    <w:rsid w:val="00771230"/>
    <w:rsid w:val="0077194A"/>
    <w:rsid w:val="00771A98"/>
    <w:rsid w:val="00771D37"/>
    <w:rsid w:val="0077261F"/>
    <w:rsid w:val="00772E01"/>
    <w:rsid w:val="007740F8"/>
    <w:rsid w:val="007745E1"/>
    <w:rsid w:val="00774C3D"/>
    <w:rsid w:val="0077532E"/>
    <w:rsid w:val="00775668"/>
    <w:rsid w:val="00775FC8"/>
    <w:rsid w:val="00776395"/>
    <w:rsid w:val="00776FDB"/>
    <w:rsid w:val="007774BA"/>
    <w:rsid w:val="00777F9B"/>
    <w:rsid w:val="00780A17"/>
    <w:rsid w:val="00780D60"/>
    <w:rsid w:val="007818CC"/>
    <w:rsid w:val="007826AC"/>
    <w:rsid w:val="0078271A"/>
    <w:rsid w:val="00782A55"/>
    <w:rsid w:val="00782CD7"/>
    <w:rsid w:val="00783059"/>
    <w:rsid w:val="007839FB"/>
    <w:rsid w:val="00783BE3"/>
    <w:rsid w:val="00783F98"/>
    <w:rsid w:val="00784307"/>
    <w:rsid w:val="007849EE"/>
    <w:rsid w:val="00784CAB"/>
    <w:rsid w:val="007854CF"/>
    <w:rsid w:val="00785724"/>
    <w:rsid w:val="00785A41"/>
    <w:rsid w:val="007865FB"/>
    <w:rsid w:val="007866E6"/>
    <w:rsid w:val="0078672E"/>
    <w:rsid w:val="00787FA4"/>
    <w:rsid w:val="00790389"/>
    <w:rsid w:val="00791096"/>
    <w:rsid w:val="00791942"/>
    <w:rsid w:val="00791AE2"/>
    <w:rsid w:val="007920E4"/>
    <w:rsid w:val="00792350"/>
    <w:rsid w:val="00792E77"/>
    <w:rsid w:val="007931C0"/>
    <w:rsid w:val="007937D6"/>
    <w:rsid w:val="00793B93"/>
    <w:rsid w:val="00793C8D"/>
    <w:rsid w:val="00793D47"/>
    <w:rsid w:val="0079446C"/>
    <w:rsid w:val="007944FE"/>
    <w:rsid w:val="00794D00"/>
    <w:rsid w:val="00794E97"/>
    <w:rsid w:val="00795829"/>
    <w:rsid w:val="0079629E"/>
    <w:rsid w:val="00796D4F"/>
    <w:rsid w:val="00796DD1"/>
    <w:rsid w:val="0079723C"/>
    <w:rsid w:val="0079761A"/>
    <w:rsid w:val="007977D6"/>
    <w:rsid w:val="007A012F"/>
    <w:rsid w:val="007A0E1E"/>
    <w:rsid w:val="007A0FE3"/>
    <w:rsid w:val="007A1054"/>
    <w:rsid w:val="007A13FD"/>
    <w:rsid w:val="007A14A9"/>
    <w:rsid w:val="007A1500"/>
    <w:rsid w:val="007A1820"/>
    <w:rsid w:val="007A266F"/>
    <w:rsid w:val="007A2D46"/>
    <w:rsid w:val="007A37B2"/>
    <w:rsid w:val="007A3D08"/>
    <w:rsid w:val="007A47BB"/>
    <w:rsid w:val="007A4B10"/>
    <w:rsid w:val="007A5512"/>
    <w:rsid w:val="007A5EC4"/>
    <w:rsid w:val="007A5EE8"/>
    <w:rsid w:val="007A63D9"/>
    <w:rsid w:val="007A6A6B"/>
    <w:rsid w:val="007A6DFF"/>
    <w:rsid w:val="007A785B"/>
    <w:rsid w:val="007B0073"/>
    <w:rsid w:val="007B0F4F"/>
    <w:rsid w:val="007B1181"/>
    <w:rsid w:val="007B17CE"/>
    <w:rsid w:val="007B1917"/>
    <w:rsid w:val="007B24AA"/>
    <w:rsid w:val="007B285C"/>
    <w:rsid w:val="007B3491"/>
    <w:rsid w:val="007B394E"/>
    <w:rsid w:val="007B3D35"/>
    <w:rsid w:val="007B3D43"/>
    <w:rsid w:val="007B405F"/>
    <w:rsid w:val="007B4E6D"/>
    <w:rsid w:val="007B5135"/>
    <w:rsid w:val="007B52A6"/>
    <w:rsid w:val="007B530F"/>
    <w:rsid w:val="007B5755"/>
    <w:rsid w:val="007B5F2D"/>
    <w:rsid w:val="007B6108"/>
    <w:rsid w:val="007B6353"/>
    <w:rsid w:val="007B63A0"/>
    <w:rsid w:val="007B646F"/>
    <w:rsid w:val="007B64E9"/>
    <w:rsid w:val="007B6760"/>
    <w:rsid w:val="007B71CB"/>
    <w:rsid w:val="007B7569"/>
    <w:rsid w:val="007B7868"/>
    <w:rsid w:val="007C031A"/>
    <w:rsid w:val="007C03BC"/>
    <w:rsid w:val="007C0800"/>
    <w:rsid w:val="007C0B26"/>
    <w:rsid w:val="007C0B84"/>
    <w:rsid w:val="007C0F35"/>
    <w:rsid w:val="007C1AAD"/>
    <w:rsid w:val="007C2057"/>
    <w:rsid w:val="007C29E0"/>
    <w:rsid w:val="007C3C3A"/>
    <w:rsid w:val="007C411C"/>
    <w:rsid w:val="007C429B"/>
    <w:rsid w:val="007C46F6"/>
    <w:rsid w:val="007C4D97"/>
    <w:rsid w:val="007C529C"/>
    <w:rsid w:val="007C5944"/>
    <w:rsid w:val="007C5FDC"/>
    <w:rsid w:val="007C6775"/>
    <w:rsid w:val="007C7772"/>
    <w:rsid w:val="007D00FB"/>
    <w:rsid w:val="007D04FB"/>
    <w:rsid w:val="007D0BDA"/>
    <w:rsid w:val="007D10D2"/>
    <w:rsid w:val="007D1A5D"/>
    <w:rsid w:val="007D2296"/>
    <w:rsid w:val="007D23C5"/>
    <w:rsid w:val="007D2750"/>
    <w:rsid w:val="007D2897"/>
    <w:rsid w:val="007D2BA3"/>
    <w:rsid w:val="007D2BDA"/>
    <w:rsid w:val="007D322F"/>
    <w:rsid w:val="007D36A7"/>
    <w:rsid w:val="007D38F0"/>
    <w:rsid w:val="007D3A89"/>
    <w:rsid w:val="007D3CD9"/>
    <w:rsid w:val="007D4D01"/>
    <w:rsid w:val="007D4E72"/>
    <w:rsid w:val="007D5A6D"/>
    <w:rsid w:val="007D5D19"/>
    <w:rsid w:val="007D75FA"/>
    <w:rsid w:val="007D7CEE"/>
    <w:rsid w:val="007D7DAC"/>
    <w:rsid w:val="007E09F8"/>
    <w:rsid w:val="007E1AEA"/>
    <w:rsid w:val="007E20C4"/>
    <w:rsid w:val="007E2182"/>
    <w:rsid w:val="007E2B16"/>
    <w:rsid w:val="007E4029"/>
    <w:rsid w:val="007E51E6"/>
    <w:rsid w:val="007E536F"/>
    <w:rsid w:val="007E5561"/>
    <w:rsid w:val="007E627D"/>
    <w:rsid w:val="007E63F9"/>
    <w:rsid w:val="007E7157"/>
    <w:rsid w:val="007E7C69"/>
    <w:rsid w:val="007F12BB"/>
    <w:rsid w:val="007F1DA6"/>
    <w:rsid w:val="007F1E8A"/>
    <w:rsid w:val="007F2B9D"/>
    <w:rsid w:val="007F4296"/>
    <w:rsid w:val="007F4464"/>
    <w:rsid w:val="007F4F1A"/>
    <w:rsid w:val="007F4FDC"/>
    <w:rsid w:val="007F5686"/>
    <w:rsid w:val="007F573D"/>
    <w:rsid w:val="007F5C6A"/>
    <w:rsid w:val="007F5ECF"/>
    <w:rsid w:val="007F6355"/>
    <w:rsid w:val="007F691D"/>
    <w:rsid w:val="007F6AEA"/>
    <w:rsid w:val="007F6AF4"/>
    <w:rsid w:val="007F6D1C"/>
    <w:rsid w:val="007F7A0C"/>
    <w:rsid w:val="007F7E45"/>
    <w:rsid w:val="008001F9"/>
    <w:rsid w:val="00800E75"/>
    <w:rsid w:val="00800EE2"/>
    <w:rsid w:val="00801122"/>
    <w:rsid w:val="00801568"/>
    <w:rsid w:val="00801629"/>
    <w:rsid w:val="0080192D"/>
    <w:rsid w:val="00802E94"/>
    <w:rsid w:val="0080359E"/>
    <w:rsid w:val="00804B4D"/>
    <w:rsid w:val="0080580E"/>
    <w:rsid w:val="008059C9"/>
    <w:rsid w:val="00805C06"/>
    <w:rsid w:val="008065D6"/>
    <w:rsid w:val="0080773B"/>
    <w:rsid w:val="00810E2A"/>
    <w:rsid w:val="00810EA5"/>
    <w:rsid w:val="008116BC"/>
    <w:rsid w:val="008117CB"/>
    <w:rsid w:val="00811921"/>
    <w:rsid w:val="0081234F"/>
    <w:rsid w:val="00812F30"/>
    <w:rsid w:val="00813475"/>
    <w:rsid w:val="00813B25"/>
    <w:rsid w:val="008142B8"/>
    <w:rsid w:val="008146AD"/>
    <w:rsid w:val="0081473C"/>
    <w:rsid w:val="00814DEE"/>
    <w:rsid w:val="00815CE3"/>
    <w:rsid w:val="00815D01"/>
    <w:rsid w:val="0081650E"/>
    <w:rsid w:val="00816613"/>
    <w:rsid w:val="00816976"/>
    <w:rsid w:val="00816C7B"/>
    <w:rsid w:val="0081750A"/>
    <w:rsid w:val="00817DDA"/>
    <w:rsid w:val="008206F9"/>
    <w:rsid w:val="00821B2C"/>
    <w:rsid w:val="008223CC"/>
    <w:rsid w:val="00822A70"/>
    <w:rsid w:val="00822B45"/>
    <w:rsid w:val="00822D87"/>
    <w:rsid w:val="0082400C"/>
    <w:rsid w:val="0082442B"/>
    <w:rsid w:val="00824631"/>
    <w:rsid w:val="008246A0"/>
    <w:rsid w:val="008247EF"/>
    <w:rsid w:val="00825600"/>
    <w:rsid w:val="00825843"/>
    <w:rsid w:val="0082687F"/>
    <w:rsid w:val="00827156"/>
    <w:rsid w:val="008279A3"/>
    <w:rsid w:val="00827AB9"/>
    <w:rsid w:val="008306B3"/>
    <w:rsid w:val="00830A0D"/>
    <w:rsid w:val="00830B8A"/>
    <w:rsid w:val="00830BC1"/>
    <w:rsid w:val="008310BE"/>
    <w:rsid w:val="00831BF5"/>
    <w:rsid w:val="00831D87"/>
    <w:rsid w:val="00831EDE"/>
    <w:rsid w:val="00832317"/>
    <w:rsid w:val="0083270F"/>
    <w:rsid w:val="0083289B"/>
    <w:rsid w:val="008329DB"/>
    <w:rsid w:val="008337D1"/>
    <w:rsid w:val="008342EC"/>
    <w:rsid w:val="008346A9"/>
    <w:rsid w:val="0083486D"/>
    <w:rsid w:val="00834D7E"/>
    <w:rsid w:val="00835847"/>
    <w:rsid w:val="0083742F"/>
    <w:rsid w:val="00837507"/>
    <w:rsid w:val="00837665"/>
    <w:rsid w:val="0083773A"/>
    <w:rsid w:val="008377B0"/>
    <w:rsid w:val="00837E7F"/>
    <w:rsid w:val="008402FE"/>
    <w:rsid w:val="00841378"/>
    <w:rsid w:val="008414B7"/>
    <w:rsid w:val="008415C3"/>
    <w:rsid w:val="008415CE"/>
    <w:rsid w:val="00841A12"/>
    <w:rsid w:val="00841C1B"/>
    <w:rsid w:val="00841DB5"/>
    <w:rsid w:val="008422AE"/>
    <w:rsid w:val="008423D2"/>
    <w:rsid w:val="00842C2B"/>
    <w:rsid w:val="00842C5C"/>
    <w:rsid w:val="00842C9D"/>
    <w:rsid w:val="0084324C"/>
    <w:rsid w:val="008434B0"/>
    <w:rsid w:val="00843CB1"/>
    <w:rsid w:val="00843F9C"/>
    <w:rsid w:val="00844417"/>
    <w:rsid w:val="00845547"/>
    <w:rsid w:val="00845571"/>
    <w:rsid w:val="00845965"/>
    <w:rsid w:val="0084666B"/>
    <w:rsid w:val="00846740"/>
    <w:rsid w:val="00846CBE"/>
    <w:rsid w:val="0084787F"/>
    <w:rsid w:val="00847F3E"/>
    <w:rsid w:val="00852107"/>
    <w:rsid w:val="00852923"/>
    <w:rsid w:val="00853B6C"/>
    <w:rsid w:val="00854A42"/>
    <w:rsid w:val="00854CDA"/>
    <w:rsid w:val="00855028"/>
    <w:rsid w:val="00855EC3"/>
    <w:rsid w:val="00856388"/>
    <w:rsid w:val="0085663B"/>
    <w:rsid w:val="008568F6"/>
    <w:rsid w:val="00857B60"/>
    <w:rsid w:val="00857D9D"/>
    <w:rsid w:val="00857FE4"/>
    <w:rsid w:val="008605E4"/>
    <w:rsid w:val="00860AA3"/>
    <w:rsid w:val="00860DE0"/>
    <w:rsid w:val="0086102D"/>
    <w:rsid w:val="00861337"/>
    <w:rsid w:val="00861424"/>
    <w:rsid w:val="0086195C"/>
    <w:rsid w:val="00861CCE"/>
    <w:rsid w:val="00861DF9"/>
    <w:rsid w:val="00861E21"/>
    <w:rsid w:val="0086240D"/>
    <w:rsid w:val="00862A51"/>
    <w:rsid w:val="0086310E"/>
    <w:rsid w:val="008634A1"/>
    <w:rsid w:val="0086464C"/>
    <w:rsid w:val="008646F7"/>
    <w:rsid w:val="0086487F"/>
    <w:rsid w:val="00864919"/>
    <w:rsid w:val="00864A66"/>
    <w:rsid w:val="00864AB6"/>
    <w:rsid w:val="00864B1F"/>
    <w:rsid w:val="00864C37"/>
    <w:rsid w:val="00864EA5"/>
    <w:rsid w:val="0086507B"/>
    <w:rsid w:val="0086567A"/>
    <w:rsid w:val="0086598F"/>
    <w:rsid w:val="00865C28"/>
    <w:rsid w:val="00866249"/>
    <w:rsid w:val="00866906"/>
    <w:rsid w:val="00866C87"/>
    <w:rsid w:val="00866D0A"/>
    <w:rsid w:val="00867398"/>
    <w:rsid w:val="00867721"/>
    <w:rsid w:val="008678E1"/>
    <w:rsid w:val="00867D10"/>
    <w:rsid w:val="008703FD"/>
    <w:rsid w:val="00870448"/>
    <w:rsid w:val="008706B7"/>
    <w:rsid w:val="0087095A"/>
    <w:rsid w:val="00870BE2"/>
    <w:rsid w:val="00872632"/>
    <w:rsid w:val="00872E2C"/>
    <w:rsid w:val="00873732"/>
    <w:rsid w:val="0087381D"/>
    <w:rsid w:val="00873F2A"/>
    <w:rsid w:val="0087504B"/>
    <w:rsid w:val="0087538F"/>
    <w:rsid w:val="0087650C"/>
    <w:rsid w:val="00876532"/>
    <w:rsid w:val="00876678"/>
    <w:rsid w:val="0087724A"/>
    <w:rsid w:val="0087768A"/>
    <w:rsid w:val="00880732"/>
    <w:rsid w:val="00880ACE"/>
    <w:rsid w:val="00880AD4"/>
    <w:rsid w:val="00880FFD"/>
    <w:rsid w:val="00881629"/>
    <w:rsid w:val="00881DDC"/>
    <w:rsid w:val="0088206C"/>
    <w:rsid w:val="00882BDB"/>
    <w:rsid w:val="00882DDA"/>
    <w:rsid w:val="008830A8"/>
    <w:rsid w:val="00883154"/>
    <w:rsid w:val="0088333C"/>
    <w:rsid w:val="00883528"/>
    <w:rsid w:val="00883C72"/>
    <w:rsid w:val="00883E2C"/>
    <w:rsid w:val="00884404"/>
    <w:rsid w:val="008844BE"/>
    <w:rsid w:val="008852C4"/>
    <w:rsid w:val="00885398"/>
    <w:rsid w:val="00885474"/>
    <w:rsid w:val="00885A50"/>
    <w:rsid w:val="00885DE7"/>
    <w:rsid w:val="00886063"/>
    <w:rsid w:val="00886ECA"/>
    <w:rsid w:val="00887013"/>
    <w:rsid w:val="00887205"/>
    <w:rsid w:val="00887ECE"/>
    <w:rsid w:val="008907ED"/>
    <w:rsid w:val="00890993"/>
    <w:rsid w:val="00890F55"/>
    <w:rsid w:val="00891CFE"/>
    <w:rsid w:val="0089241A"/>
    <w:rsid w:val="00892E14"/>
    <w:rsid w:val="00893647"/>
    <w:rsid w:val="00893821"/>
    <w:rsid w:val="00893F48"/>
    <w:rsid w:val="0089590F"/>
    <w:rsid w:val="00895B65"/>
    <w:rsid w:val="00895C6C"/>
    <w:rsid w:val="008960EF"/>
    <w:rsid w:val="00896985"/>
    <w:rsid w:val="008969C7"/>
    <w:rsid w:val="0089711F"/>
    <w:rsid w:val="008974A7"/>
    <w:rsid w:val="00897DC2"/>
    <w:rsid w:val="008A1005"/>
    <w:rsid w:val="008A114C"/>
    <w:rsid w:val="008A1CEB"/>
    <w:rsid w:val="008A20CF"/>
    <w:rsid w:val="008A228A"/>
    <w:rsid w:val="008A22CC"/>
    <w:rsid w:val="008A3007"/>
    <w:rsid w:val="008A3243"/>
    <w:rsid w:val="008A32BD"/>
    <w:rsid w:val="008A3F0B"/>
    <w:rsid w:val="008A4BC2"/>
    <w:rsid w:val="008A4ECD"/>
    <w:rsid w:val="008A5140"/>
    <w:rsid w:val="008A6BCA"/>
    <w:rsid w:val="008B06A1"/>
    <w:rsid w:val="008B07B0"/>
    <w:rsid w:val="008B0C62"/>
    <w:rsid w:val="008B0D57"/>
    <w:rsid w:val="008B0D85"/>
    <w:rsid w:val="008B0FF1"/>
    <w:rsid w:val="008B1220"/>
    <w:rsid w:val="008B1751"/>
    <w:rsid w:val="008B18CB"/>
    <w:rsid w:val="008B20E3"/>
    <w:rsid w:val="008B25EE"/>
    <w:rsid w:val="008B277C"/>
    <w:rsid w:val="008B2AB6"/>
    <w:rsid w:val="008B3328"/>
    <w:rsid w:val="008B3FE1"/>
    <w:rsid w:val="008B4265"/>
    <w:rsid w:val="008B46F7"/>
    <w:rsid w:val="008B4D5A"/>
    <w:rsid w:val="008B5940"/>
    <w:rsid w:val="008B5B74"/>
    <w:rsid w:val="008B5E74"/>
    <w:rsid w:val="008B6EAB"/>
    <w:rsid w:val="008B6EC0"/>
    <w:rsid w:val="008B725C"/>
    <w:rsid w:val="008B7333"/>
    <w:rsid w:val="008B77AC"/>
    <w:rsid w:val="008B7B1F"/>
    <w:rsid w:val="008B7EAB"/>
    <w:rsid w:val="008C029F"/>
    <w:rsid w:val="008C0336"/>
    <w:rsid w:val="008C06D4"/>
    <w:rsid w:val="008C0CF5"/>
    <w:rsid w:val="008C0D8B"/>
    <w:rsid w:val="008C1449"/>
    <w:rsid w:val="008C24AC"/>
    <w:rsid w:val="008C34A6"/>
    <w:rsid w:val="008C36D1"/>
    <w:rsid w:val="008C36D7"/>
    <w:rsid w:val="008C429A"/>
    <w:rsid w:val="008C45EB"/>
    <w:rsid w:val="008C4BB6"/>
    <w:rsid w:val="008C4CAC"/>
    <w:rsid w:val="008C566D"/>
    <w:rsid w:val="008C6707"/>
    <w:rsid w:val="008C6D27"/>
    <w:rsid w:val="008C6EC2"/>
    <w:rsid w:val="008C7526"/>
    <w:rsid w:val="008C7536"/>
    <w:rsid w:val="008C7A38"/>
    <w:rsid w:val="008C7A5C"/>
    <w:rsid w:val="008C7B3F"/>
    <w:rsid w:val="008C7BBF"/>
    <w:rsid w:val="008C7C20"/>
    <w:rsid w:val="008D001F"/>
    <w:rsid w:val="008D0CB7"/>
    <w:rsid w:val="008D0CF2"/>
    <w:rsid w:val="008D10C6"/>
    <w:rsid w:val="008D2258"/>
    <w:rsid w:val="008D2C0D"/>
    <w:rsid w:val="008D3479"/>
    <w:rsid w:val="008D3782"/>
    <w:rsid w:val="008D3BFA"/>
    <w:rsid w:val="008D4008"/>
    <w:rsid w:val="008D4297"/>
    <w:rsid w:val="008D4479"/>
    <w:rsid w:val="008D4E90"/>
    <w:rsid w:val="008D51AF"/>
    <w:rsid w:val="008D54D0"/>
    <w:rsid w:val="008D59D7"/>
    <w:rsid w:val="008D5BB0"/>
    <w:rsid w:val="008D5D04"/>
    <w:rsid w:val="008D5F8D"/>
    <w:rsid w:val="008D60CE"/>
    <w:rsid w:val="008D6D89"/>
    <w:rsid w:val="008D6E87"/>
    <w:rsid w:val="008D785B"/>
    <w:rsid w:val="008D7B52"/>
    <w:rsid w:val="008D7E13"/>
    <w:rsid w:val="008E0308"/>
    <w:rsid w:val="008E1FAA"/>
    <w:rsid w:val="008E2513"/>
    <w:rsid w:val="008E27D4"/>
    <w:rsid w:val="008E286F"/>
    <w:rsid w:val="008E3094"/>
    <w:rsid w:val="008E3505"/>
    <w:rsid w:val="008E374F"/>
    <w:rsid w:val="008E458D"/>
    <w:rsid w:val="008E4EFB"/>
    <w:rsid w:val="008E59BE"/>
    <w:rsid w:val="008E5C2D"/>
    <w:rsid w:val="008E61F0"/>
    <w:rsid w:val="008E6497"/>
    <w:rsid w:val="008E66D1"/>
    <w:rsid w:val="008E7B06"/>
    <w:rsid w:val="008E7C6B"/>
    <w:rsid w:val="008E7FE1"/>
    <w:rsid w:val="008F126B"/>
    <w:rsid w:val="008F1384"/>
    <w:rsid w:val="008F13E4"/>
    <w:rsid w:val="008F1BF5"/>
    <w:rsid w:val="008F23FB"/>
    <w:rsid w:val="008F2BA2"/>
    <w:rsid w:val="008F2BA3"/>
    <w:rsid w:val="008F35FA"/>
    <w:rsid w:val="008F3C19"/>
    <w:rsid w:val="008F40BE"/>
    <w:rsid w:val="008F4B87"/>
    <w:rsid w:val="008F70D1"/>
    <w:rsid w:val="00900196"/>
    <w:rsid w:val="00900318"/>
    <w:rsid w:val="009005FE"/>
    <w:rsid w:val="00900C59"/>
    <w:rsid w:val="0090104F"/>
    <w:rsid w:val="009010C0"/>
    <w:rsid w:val="00901560"/>
    <w:rsid w:val="00901E27"/>
    <w:rsid w:val="00901ECA"/>
    <w:rsid w:val="009022F0"/>
    <w:rsid w:val="0090230F"/>
    <w:rsid w:val="009023B7"/>
    <w:rsid w:val="00902CEE"/>
    <w:rsid w:val="0090355B"/>
    <w:rsid w:val="00903565"/>
    <w:rsid w:val="0090516D"/>
    <w:rsid w:val="00905235"/>
    <w:rsid w:val="009054E1"/>
    <w:rsid w:val="0090590A"/>
    <w:rsid w:val="00905C4C"/>
    <w:rsid w:val="00905F2A"/>
    <w:rsid w:val="00907672"/>
    <w:rsid w:val="0090772B"/>
    <w:rsid w:val="00910BF0"/>
    <w:rsid w:val="00910FB4"/>
    <w:rsid w:val="00911BF6"/>
    <w:rsid w:val="009120E8"/>
    <w:rsid w:val="00912875"/>
    <w:rsid w:val="00913A9E"/>
    <w:rsid w:val="0091456B"/>
    <w:rsid w:val="0091476F"/>
    <w:rsid w:val="0091478E"/>
    <w:rsid w:val="00914B5D"/>
    <w:rsid w:val="00914FC2"/>
    <w:rsid w:val="0091534A"/>
    <w:rsid w:val="0091577A"/>
    <w:rsid w:val="00915DDB"/>
    <w:rsid w:val="009172FD"/>
    <w:rsid w:val="009175D5"/>
    <w:rsid w:val="00920095"/>
    <w:rsid w:val="009207C0"/>
    <w:rsid w:val="00921029"/>
    <w:rsid w:val="00921144"/>
    <w:rsid w:val="00921F56"/>
    <w:rsid w:val="00922632"/>
    <w:rsid w:val="00922D1F"/>
    <w:rsid w:val="00923210"/>
    <w:rsid w:val="00923F73"/>
    <w:rsid w:val="00924318"/>
    <w:rsid w:val="0092435F"/>
    <w:rsid w:val="00924D67"/>
    <w:rsid w:val="00924D7B"/>
    <w:rsid w:val="00924E7D"/>
    <w:rsid w:val="009251ED"/>
    <w:rsid w:val="00925AFC"/>
    <w:rsid w:val="00927D1A"/>
    <w:rsid w:val="00927DEE"/>
    <w:rsid w:val="009304B7"/>
    <w:rsid w:val="00930875"/>
    <w:rsid w:val="00930938"/>
    <w:rsid w:val="00930F22"/>
    <w:rsid w:val="00931209"/>
    <w:rsid w:val="009312FA"/>
    <w:rsid w:val="00932A97"/>
    <w:rsid w:val="009332DD"/>
    <w:rsid w:val="00933BAA"/>
    <w:rsid w:val="00933DB1"/>
    <w:rsid w:val="0093412F"/>
    <w:rsid w:val="009341E0"/>
    <w:rsid w:val="009341EF"/>
    <w:rsid w:val="00934B49"/>
    <w:rsid w:val="00934E73"/>
    <w:rsid w:val="0093519A"/>
    <w:rsid w:val="00935902"/>
    <w:rsid w:val="00935925"/>
    <w:rsid w:val="0093627D"/>
    <w:rsid w:val="00936AA1"/>
    <w:rsid w:val="00936E35"/>
    <w:rsid w:val="00937184"/>
    <w:rsid w:val="009373AA"/>
    <w:rsid w:val="00937D4A"/>
    <w:rsid w:val="0094035C"/>
    <w:rsid w:val="009403DE"/>
    <w:rsid w:val="009416E8"/>
    <w:rsid w:val="00941DD0"/>
    <w:rsid w:val="00942632"/>
    <w:rsid w:val="009427A1"/>
    <w:rsid w:val="009427B0"/>
    <w:rsid w:val="00942C7C"/>
    <w:rsid w:val="00943268"/>
    <w:rsid w:val="009459EE"/>
    <w:rsid w:val="00945DB7"/>
    <w:rsid w:val="00946131"/>
    <w:rsid w:val="009470D7"/>
    <w:rsid w:val="00947119"/>
    <w:rsid w:val="009474DE"/>
    <w:rsid w:val="009476E3"/>
    <w:rsid w:val="0094772F"/>
    <w:rsid w:val="00947BA2"/>
    <w:rsid w:val="00947C98"/>
    <w:rsid w:val="009506AA"/>
    <w:rsid w:val="00950C2A"/>
    <w:rsid w:val="00950E16"/>
    <w:rsid w:val="00952120"/>
    <w:rsid w:val="009528B5"/>
    <w:rsid w:val="00952CE5"/>
    <w:rsid w:val="00952DF1"/>
    <w:rsid w:val="009536C6"/>
    <w:rsid w:val="00953819"/>
    <w:rsid w:val="00953D9C"/>
    <w:rsid w:val="00953FE3"/>
    <w:rsid w:val="009545B7"/>
    <w:rsid w:val="0095505E"/>
    <w:rsid w:val="0095518A"/>
    <w:rsid w:val="00956435"/>
    <w:rsid w:val="00956CB6"/>
    <w:rsid w:val="009570B6"/>
    <w:rsid w:val="00957266"/>
    <w:rsid w:val="009573FF"/>
    <w:rsid w:val="009574C7"/>
    <w:rsid w:val="00957E45"/>
    <w:rsid w:val="00957F46"/>
    <w:rsid w:val="00957F5B"/>
    <w:rsid w:val="00960586"/>
    <w:rsid w:val="00960898"/>
    <w:rsid w:val="00960A1B"/>
    <w:rsid w:val="00960B95"/>
    <w:rsid w:val="00960D04"/>
    <w:rsid w:val="00960D3E"/>
    <w:rsid w:val="00961639"/>
    <w:rsid w:val="00962081"/>
    <w:rsid w:val="00963416"/>
    <w:rsid w:val="009635F7"/>
    <w:rsid w:val="00963B31"/>
    <w:rsid w:val="00964197"/>
    <w:rsid w:val="00964242"/>
    <w:rsid w:val="0096426B"/>
    <w:rsid w:val="00964EFD"/>
    <w:rsid w:val="009650BC"/>
    <w:rsid w:val="00965B1C"/>
    <w:rsid w:val="00965EF8"/>
    <w:rsid w:val="0096616E"/>
    <w:rsid w:val="00966201"/>
    <w:rsid w:val="009663BF"/>
    <w:rsid w:val="00966B74"/>
    <w:rsid w:val="00966BEC"/>
    <w:rsid w:val="00967121"/>
    <w:rsid w:val="00970ACC"/>
    <w:rsid w:val="009719B7"/>
    <w:rsid w:val="0097234F"/>
    <w:rsid w:val="009723CC"/>
    <w:rsid w:val="00972675"/>
    <w:rsid w:val="00972DDF"/>
    <w:rsid w:val="00972E0C"/>
    <w:rsid w:val="00973139"/>
    <w:rsid w:val="00973AAD"/>
    <w:rsid w:val="00973F48"/>
    <w:rsid w:val="009740B4"/>
    <w:rsid w:val="00974A73"/>
    <w:rsid w:val="0097528F"/>
    <w:rsid w:val="00975899"/>
    <w:rsid w:val="00975BCA"/>
    <w:rsid w:val="009760D2"/>
    <w:rsid w:val="009762A0"/>
    <w:rsid w:val="009764AE"/>
    <w:rsid w:val="00976C5C"/>
    <w:rsid w:val="009777D1"/>
    <w:rsid w:val="009778BD"/>
    <w:rsid w:val="009800BF"/>
    <w:rsid w:val="009803B3"/>
    <w:rsid w:val="009813E2"/>
    <w:rsid w:val="009818A7"/>
    <w:rsid w:val="00981D4E"/>
    <w:rsid w:val="009820A4"/>
    <w:rsid w:val="009821C1"/>
    <w:rsid w:val="0098251B"/>
    <w:rsid w:val="009828BA"/>
    <w:rsid w:val="00982EC0"/>
    <w:rsid w:val="00982EC9"/>
    <w:rsid w:val="0098389C"/>
    <w:rsid w:val="00984377"/>
    <w:rsid w:val="00984397"/>
    <w:rsid w:val="00984843"/>
    <w:rsid w:val="00984DA1"/>
    <w:rsid w:val="0099013D"/>
    <w:rsid w:val="009906FF"/>
    <w:rsid w:val="00990C61"/>
    <w:rsid w:val="00991405"/>
    <w:rsid w:val="0099192D"/>
    <w:rsid w:val="00992898"/>
    <w:rsid w:val="009928C3"/>
    <w:rsid w:val="00992DD0"/>
    <w:rsid w:val="00993063"/>
    <w:rsid w:val="00993F98"/>
    <w:rsid w:val="009948E9"/>
    <w:rsid w:val="009951EE"/>
    <w:rsid w:val="00996AAF"/>
    <w:rsid w:val="00996C1C"/>
    <w:rsid w:val="00996D3F"/>
    <w:rsid w:val="009976C2"/>
    <w:rsid w:val="00997DF8"/>
    <w:rsid w:val="009A0144"/>
    <w:rsid w:val="009A0402"/>
    <w:rsid w:val="009A099E"/>
    <w:rsid w:val="009A09EE"/>
    <w:rsid w:val="009A0EE3"/>
    <w:rsid w:val="009A250E"/>
    <w:rsid w:val="009A25D5"/>
    <w:rsid w:val="009A27CF"/>
    <w:rsid w:val="009A2C7D"/>
    <w:rsid w:val="009A4BD1"/>
    <w:rsid w:val="009A5258"/>
    <w:rsid w:val="009A5E45"/>
    <w:rsid w:val="009A618C"/>
    <w:rsid w:val="009A6526"/>
    <w:rsid w:val="009A71ED"/>
    <w:rsid w:val="009A73EF"/>
    <w:rsid w:val="009A761A"/>
    <w:rsid w:val="009A7A7D"/>
    <w:rsid w:val="009A7C2C"/>
    <w:rsid w:val="009B0411"/>
    <w:rsid w:val="009B0763"/>
    <w:rsid w:val="009B12C4"/>
    <w:rsid w:val="009B1A19"/>
    <w:rsid w:val="009B1B65"/>
    <w:rsid w:val="009B1D0E"/>
    <w:rsid w:val="009B1DB4"/>
    <w:rsid w:val="009B1DC0"/>
    <w:rsid w:val="009B1DCF"/>
    <w:rsid w:val="009B24D4"/>
    <w:rsid w:val="009B257F"/>
    <w:rsid w:val="009B2713"/>
    <w:rsid w:val="009B2FE6"/>
    <w:rsid w:val="009B356B"/>
    <w:rsid w:val="009B3DB2"/>
    <w:rsid w:val="009B43DE"/>
    <w:rsid w:val="009B44A5"/>
    <w:rsid w:val="009B466A"/>
    <w:rsid w:val="009B4F70"/>
    <w:rsid w:val="009B4F87"/>
    <w:rsid w:val="009B51FE"/>
    <w:rsid w:val="009B56CC"/>
    <w:rsid w:val="009B5958"/>
    <w:rsid w:val="009B5A8D"/>
    <w:rsid w:val="009B5AA9"/>
    <w:rsid w:val="009B649A"/>
    <w:rsid w:val="009B7755"/>
    <w:rsid w:val="009B792B"/>
    <w:rsid w:val="009C014A"/>
    <w:rsid w:val="009C04F8"/>
    <w:rsid w:val="009C053C"/>
    <w:rsid w:val="009C0721"/>
    <w:rsid w:val="009C08BA"/>
    <w:rsid w:val="009C0B84"/>
    <w:rsid w:val="009C0C18"/>
    <w:rsid w:val="009C0F53"/>
    <w:rsid w:val="009C1C9C"/>
    <w:rsid w:val="009C2454"/>
    <w:rsid w:val="009C267B"/>
    <w:rsid w:val="009C2A2D"/>
    <w:rsid w:val="009C3246"/>
    <w:rsid w:val="009C3382"/>
    <w:rsid w:val="009C34EC"/>
    <w:rsid w:val="009C3856"/>
    <w:rsid w:val="009C38DD"/>
    <w:rsid w:val="009C41EC"/>
    <w:rsid w:val="009C41EE"/>
    <w:rsid w:val="009C46A8"/>
    <w:rsid w:val="009C4CC2"/>
    <w:rsid w:val="009C504A"/>
    <w:rsid w:val="009C5280"/>
    <w:rsid w:val="009C6745"/>
    <w:rsid w:val="009C7100"/>
    <w:rsid w:val="009C7185"/>
    <w:rsid w:val="009C7A5C"/>
    <w:rsid w:val="009C7ED2"/>
    <w:rsid w:val="009D0878"/>
    <w:rsid w:val="009D1506"/>
    <w:rsid w:val="009D1B6C"/>
    <w:rsid w:val="009D3170"/>
    <w:rsid w:val="009D34CE"/>
    <w:rsid w:val="009D3710"/>
    <w:rsid w:val="009D3CE8"/>
    <w:rsid w:val="009D4004"/>
    <w:rsid w:val="009D46AC"/>
    <w:rsid w:val="009D49E3"/>
    <w:rsid w:val="009D4AD0"/>
    <w:rsid w:val="009D69F3"/>
    <w:rsid w:val="009D6EB4"/>
    <w:rsid w:val="009D78EB"/>
    <w:rsid w:val="009D79C5"/>
    <w:rsid w:val="009D7D3D"/>
    <w:rsid w:val="009E0332"/>
    <w:rsid w:val="009E0D00"/>
    <w:rsid w:val="009E1619"/>
    <w:rsid w:val="009E266E"/>
    <w:rsid w:val="009E2FF2"/>
    <w:rsid w:val="009E3EF8"/>
    <w:rsid w:val="009E4831"/>
    <w:rsid w:val="009E581F"/>
    <w:rsid w:val="009E5AAE"/>
    <w:rsid w:val="009E60BA"/>
    <w:rsid w:val="009E63AA"/>
    <w:rsid w:val="009E65CE"/>
    <w:rsid w:val="009E67A8"/>
    <w:rsid w:val="009E724B"/>
    <w:rsid w:val="009E780B"/>
    <w:rsid w:val="009F0668"/>
    <w:rsid w:val="009F0AA8"/>
    <w:rsid w:val="009F0EFB"/>
    <w:rsid w:val="009F106B"/>
    <w:rsid w:val="009F1130"/>
    <w:rsid w:val="009F13B2"/>
    <w:rsid w:val="009F18D3"/>
    <w:rsid w:val="009F22E5"/>
    <w:rsid w:val="009F2AAC"/>
    <w:rsid w:val="009F2C82"/>
    <w:rsid w:val="009F517D"/>
    <w:rsid w:val="009F5235"/>
    <w:rsid w:val="009F57C3"/>
    <w:rsid w:val="009F5AF1"/>
    <w:rsid w:val="009F5D14"/>
    <w:rsid w:val="009F6673"/>
    <w:rsid w:val="009F6A42"/>
    <w:rsid w:val="009F6A87"/>
    <w:rsid w:val="009F6C9B"/>
    <w:rsid w:val="009F738C"/>
    <w:rsid w:val="009F7439"/>
    <w:rsid w:val="009F77A0"/>
    <w:rsid w:val="009F7A01"/>
    <w:rsid w:val="009F7CEE"/>
    <w:rsid w:val="00A008B1"/>
    <w:rsid w:val="00A0091D"/>
    <w:rsid w:val="00A00CFF"/>
    <w:rsid w:val="00A011D7"/>
    <w:rsid w:val="00A012A0"/>
    <w:rsid w:val="00A01318"/>
    <w:rsid w:val="00A0180F"/>
    <w:rsid w:val="00A030BC"/>
    <w:rsid w:val="00A03391"/>
    <w:rsid w:val="00A033E4"/>
    <w:rsid w:val="00A035C6"/>
    <w:rsid w:val="00A035F6"/>
    <w:rsid w:val="00A03AF5"/>
    <w:rsid w:val="00A03E35"/>
    <w:rsid w:val="00A043C1"/>
    <w:rsid w:val="00A05231"/>
    <w:rsid w:val="00A052C3"/>
    <w:rsid w:val="00A052F4"/>
    <w:rsid w:val="00A0536B"/>
    <w:rsid w:val="00A05710"/>
    <w:rsid w:val="00A057E3"/>
    <w:rsid w:val="00A06CB2"/>
    <w:rsid w:val="00A10050"/>
    <w:rsid w:val="00A105BD"/>
    <w:rsid w:val="00A10BA9"/>
    <w:rsid w:val="00A10D76"/>
    <w:rsid w:val="00A10F5C"/>
    <w:rsid w:val="00A111C2"/>
    <w:rsid w:val="00A115A0"/>
    <w:rsid w:val="00A11ADD"/>
    <w:rsid w:val="00A12824"/>
    <w:rsid w:val="00A12861"/>
    <w:rsid w:val="00A14235"/>
    <w:rsid w:val="00A14519"/>
    <w:rsid w:val="00A148FC"/>
    <w:rsid w:val="00A15085"/>
    <w:rsid w:val="00A16D18"/>
    <w:rsid w:val="00A16E41"/>
    <w:rsid w:val="00A17C39"/>
    <w:rsid w:val="00A17DC4"/>
    <w:rsid w:val="00A2064B"/>
    <w:rsid w:val="00A20B72"/>
    <w:rsid w:val="00A20B77"/>
    <w:rsid w:val="00A20C6C"/>
    <w:rsid w:val="00A20D73"/>
    <w:rsid w:val="00A210FE"/>
    <w:rsid w:val="00A21A3F"/>
    <w:rsid w:val="00A220AD"/>
    <w:rsid w:val="00A2219D"/>
    <w:rsid w:val="00A221DD"/>
    <w:rsid w:val="00A22268"/>
    <w:rsid w:val="00A2260A"/>
    <w:rsid w:val="00A22A43"/>
    <w:rsid w:val="00A22C3A"/>
    <w:rsid w:val="00A22D9C"/>
    <w:rsid w:val="00A22DEB"/>
    <w:rsid w:val="00A22F9A"/>
    <w:rsid w:val="00A230F7"/>
    <w:rsid w:val="00A23966"/>
    <w:rsid w:val="00A23B29"/>
    <w:rsid w:val="00A23F6F"/>
    <w:rsid w:val="00A242C8"/>
    <w:rsid w:val="00A24686"/>
    <w:rsid w:val="00A24AD1"/>
    <w:rsid w:val="00A24DE9"/>
    <w:rsid w:val="00A25295"/>
    <w:rsid w:val="00A25549"/>
    <w:rsid w:val="00A25C30"/>
    <w:rsid w:val="00A25EEC"/>
    <w:rsid w:val="00A26140"/>
    <w:rsid w:val="00A26253"/>
    <w:rsid w:val="00A26993"/>
    <w:rsid w:val="00A2704F"/>
    <w:rsid w:val="00A27087"/>
    <w:rsid w:val="00A27C9C"/>
    <w:rsid w:val="00A305AD"/>
    <w:rsid w:val="00A30DB0"/>
    <w:rsid w:val="00A312EF"/>
    <w:rsid w:val="00A32087"/>
    <w:rsid w:val="00A32282"/>
    <w:rsid w:val="00A32D46"/>
    <w:rsid w:val="00A32F26"/>
    <w:rsid w:val="00A33329"/>
    <w:rsid w:val="00A3396F"/>
    <w:rsid w:val="00A33AB2"/>
    <w:rsid w:val="00A33D18"/>
    <w:rsid w:val="00A34133"/>
    <w:rsid w:val="00A344EB"/>
    <w:rsid w:val="00A34F6B"/>
    <w:rsid w:val="00A357AE"/>
    <w:rsid w:val="00A36433"/>
    <w:rsid w:val="00A36488"/>
    <w:rsid w:val="00A36740"/>
    <w:rsid w:val="00A36D43"/>
    <w:rsid w:val="00A3702B"/>
    <w:rsid w:val="00A3772C"/>
    <w:rsid w:val="00A37AD0"/>
    <w:rsid w:val="00A37CC9"/>
    <w:rsid w:val="00A37EE5"/>
    <w:rsid w:val="00A405ED"/>
    <w:rsid w:val="00A40710"/>
    <w:rsid w:val="00A40D13"/>
    <w:rsid w:val="00A40FF4"/>
    <w:rsid w:val="00A410F9"/>
    <w:rsid w:val="00A41A26"/>
    <w:rsid w:val="00A41BC0"/>
    <w:rsid w:val="00A42083"/>
    <w:rsid w:val="00A42969"/>
    <w:rsid w:val="00A45145"/>
    <w:rsid w:val="00A45713"/>
    <w:rsid w:val="00A463F7"/>
    <w:rsid w:val="00A46811"/>
    <w:rsid w:val="00A47104"/>
    <w:rsid w:val="00A47288"/>
    <w:rsid w:val="00A476BA"/>
    <w:rsid w:val="00A47F3B"/>
    <w:rsid w:val="00A50042"/>
    <w:rsid w:val="00A50511"/>
    <w:rsid w:val="00A50596"/>
    <w:rsid w:val="00A50852"/>
    <w:rsid w:val="00A51274"/>
    <w:rsid w:val="00A5165E"/>
    <w:rsid w:val="00A51708"/>
    <w:rsid w:val="00A51740"/>
    <w:rsid w:val="00A51D53"/>
    <w:rsid w:val="00A520FE"/>
    <w:rsid w:val="00A52B47"/>
    <w:rsid w:val="00A53049"/>
    <w:rsid w:val="00A53132"/>
    <w:rsid w:val="00A53A5F"/>
    <w:rsid w:val="00A54222"/>
    <w:rsid w:val="00A54517"/>
    <w:rsid w:val="00A5455A"/>
    <w:rsid w:val="00A5459D"/>
    <w:rsid w:val="00A548E5"/>
    <w:rsid w:val="00A54E21"/>
    <w:rsid w:val="00A5517D"/>
    <w:rsid w:val="00A55598"/>
    <w:rsid w:val="00A555B3"/>
    <w:rsid w:val="00A55611"/>
    <w:rsid w:val="00A55FEE"/>
    <w:rsid w:val="00A56298"/>
    <w:rsid w:val="00A563BB"/>
    <w:rsid w:val="00A56B9E"/>
    <w:rsid w:val="00A56E7B"/>
    <w:rsid w:val="00A60CB2"/>
    <w:rsid w:val="00A60DC5"/>
    <w:rsid w:val="00A6191D"/>
    <w:rsid w:val="00A61C74"/>
    <w:rsid w:val="00A62A63"/>
    <w:rsid w:val="00A63C2F"/>
    <w:rsid w:val="00A640F2"/>
    <w:rsid w:val="00A648BA"/>
    <w:rsid w:val="00A64BA5"/>
    <w:rsid w:val="00A6500F"/>
    <w:rsid w:val="00A658D0"/>
    <w:rsid w:val="00A65D98"/>
    <w:rsid w:val="00A6734E"/>
    <w:rsid w:val="00A675F5"/>
    <w:rsid w:val="00A67DD3"/>
    <w:rsid w:val="00A7099C"/>
    <w:rsid w:val="00A70B7A"/>
    <w:rsid w:val="00A70D5C"/>
    <w:rsid w:val="00A70EF8"/>
    <w:rsid w:val="00A712B6"/>
    <w:rsid w:val="00A7145D"/>
    <w:rsid w:val="00A71572"/>
    <w:rsid w:val="00A71B5A"/>
    <w:rsid w:val="00A7275A"/>
    <w:rsid w:val="00A73A37"/>
    <w:rsid w:val="00A73EF3"/>
    <w:rsid w:val="00A741C8"/>
    <w:rsid w:val="00A74D12"/>
    <w:rsid w:val="00A74D53"/>
    <w:rsid w:val="00A75204"/>
    <w:rsid w:val="00A759D8"/>
    <w:rsid w:val="00A768FE"/>
    <w:rsid w:val="00A769A4"/>
    <w:rsid w:val="00A772AB"/>
    <w:rsid w:val="00A77E22"/>
    <w:rsid w:val="00A8057F"/>
    <w:rsid w:val="00A80B16"/>
    <w:rsid w:val="00A8119A"/>
    <w:rsid w:val="00A81801"/>
    <w:rsid w:val="00A81ADE"/>
    <w:rsid w:val="00A81D31"/>
    <w:rsid w:val="00A81D62"/>
    <w:rsid w:val="00A81DA2"/>
    <w:rsid w:val="00A82D7B"/>
    <w:rsid w:val="00A83836"/>
    <w:rsid w:val="00A83BD6"/>
    <w:rsid w:val="00A83C5A"/>
    <w:rsid w:val="00A83D61"/>
    <w:rsid w:val="00A8407C"/>
    <w:rsid w:val="00A84177"/>
    <w:rsid w:val="00A84A00"/>
    <w:rsid w:val="00A862DC"/>
    <w:rsid w:val="00A867BF"/>
    <w:rsid w:val="00A8697F"/>
    <w:rsid w:val="00A86F0A"/>
    <w:rsid w:val="00A871D7"/>
    <w:rsid w:val="00A8760C"/>
    <w:rsid w:val="00A87935"/>
    <w:rsid w:val="00A87EDD"/>
    <w:rsid w:val="00A904CF"/>
    <w:rsid w:val="00A908DB"/>
    <w:rsid w:val="00A91A3B"/>
    <w:rsid w:val="00A92209"/>
    <w:rsid w:val="00A92A97"/>
    <w:rsid w:val="00A92B36"/>
    <w:rsid w:val="00A93E1B"/>
    <w:rsid w:val="00A94184"/>
    <w:rsid w:val="00A9426D"/>
    <w:rsid w:val="00A94386"/>
    <w:rsid w:val="00A94CE6"/>
    <w:rsid w:val="00A950C3"/>
    <w:rsid w:val="00A958C3"/>
    <w:rsid w:val="00A96703"/>
    <w:rsid w:val="00A978DD"/>
    <w:rsid w:val="00A97963"/>
    <w:rsid w:val="00A97ADF"/>
    <w:rsid w:val="00AA05C6"/>
    <w:rsid w:val="00AA0A40"/>
    <w:rsid w:val="00AA119A"/>
    <w:rsid w:val="00AA1BB3"/>
    <w:rsid w:val="00AA2A32"/>
    <w:rsid w:val="00AA2A9D"/>
    <w:rsid w:val="00AA2D94"/>
    <w:rsid w:val="00AA3696"/>
    <w:rsid w:val="00AA3CA9"/>
    <w:rsid w:val="00AA40E8"/>
    <w:rsid w:val="00AA4500"/>
    <w:rsid w:val="00AA50C4"/>
    <w:rsid w:val="00AA519F"/>
    <w:rsid w:val="00AA5851"/>
    <w:rsid w:val="00AA5FF3"/>
    <w:rsid w:val="00AA6010"/>
    <w:rsid w:val="00AA627C"/>
    <w:rsid w:val="00AA6C7C"/>
    <w:rsid w:val="00AB069E"/>
    <w:rsid w:val="00AB1027"/>
    <w:rsid w:val="00AB11C0"/>
    <w:rsid w:val="00AB20C9"/>
    <w:rsid w:val="00AB21F1"/>
    <w:rsid w:val="00AB2576"/>
    <w:rsid w:val="00AB25E1"/>
    <w:rsid w:val="00AB4676"/>
    <w:rsid w:val="00AB4737"/>
    <w:rsid w:val="00AB51B3"/>
    <w:rsid w:val="00AB5C51"/>
    <w:rsid w:val="00AB5D07"/>
    <w:rsid w:val="00AB64D6"/>
    <w:rsid w:val="00AB6A80"/>
    <w:rsid w:val="00AB6AE5"/>
    <w:rsid w:val="00AB6DE8"/>
    <w:rsid w:val="00AB7382"/>
    <w:rsid w:val="00AB74FA"/>
    <w:rsid w:val="00AB7EE2"/>
    <w:rsid w:val="00AB7F34"/>
    <w:rsid w:val="00AC04F0"/>
    <w:rsid w:val="00AC0977"/>
    <w:rsid w:val="00AC1934"/>
    <w:rsid w:val="00AC19C9"/>
    <w:rsid w:val="00AC2078"/>
    <w:rsid w:val="00AC2452"/>
    <w:rsid w:val="00AC2562"/>
    <w:rsid w:val="00AC2952"/>
    <w:rsid w:val="00AC3131"/>
    <w:rsid w:val="00AC37BC"/>
    <w:rsid w:val="00AC426F"/>
    <w:rsid w:val="00AC44AA"/>
    <w:rsid w:val="00AC44F9"/>
    <w:rsid w:val="00AC4729"/>
    <w:rsid w:val="00AC476B"/>
    <w:rsid w:val="00AC5658"/>
    <w:rsid w:val="00AC5BC9"/>
    <w:rsid w:val="00AC5DBB"/>
    <w:rsid w:val="00AC5F63"/>
    <w:rsid w:val="00AC620D"/>
    <w:rsid w:val="00AC6DC6"/>
    <w:rsid w:val="00AC71C7"/>
    <w:rsid w:val="00AC7497"/>
    <w:rsid w:val="00AC7915"/>
    <w:rsid w:val="00AC7FE7"/>
    <w:rsid w:val="00AD0477"/>
    <w:rsid w:val="00AD0B58"/>
    <w:rsid w:val="00AD16FF"/>
    <w:rsid w:val="00AD2332"/>
    <w:rsid w:val="00AD2C4B"/>
    <w:rsid w:val="00AD2E2C"/>
    <w:rsid w:val="00AD354C"/>
    <w:rsid w:val="00AD401A"/>
    <w:rsid w:val="00AD58FC"/>
    <w:rsid w:val="00AD5F0C"/>
    <w:rsid w:val="00AD622C"/>
    <w:rsid w:val="00AD643F"/>
    <w:rsid w:val="00AD6617"/>
    <w:rsid w:val="00AD6BC6"/>
    <w:rsid w:val="00AD6D18"/>
    <w:rsid w:val="00AD6D58"/>
    <w:rsid w:val="00AD74A7"/>
    <w:rsid w:val="00AD79D0"/>
    <w:rsid w:val="00AD7A47"/>
    <w:rsid w:val="00AD7F8C"/>
    <w:rsid w:val="00AE00D5"/>
    <w:rsid w:val="00AE0D78"/>
    <w:rsid w:val="00AE1839"/>
    <w:rsid w:val="00AE1B37"/>
    <w:rsid w:val="00AE1E66"/>
    <w:rsid w:val="00AE1F4E"/>
    <w:rsid w:val="00AE22C2"/>
    <w:rsid w:val="00AE23DC"/>
    <w:rsid w:val="00AE2469"/>
    <w:rsid w:val="00AE38A7"/>
    <w:rsid w:val="00AE4261"/>
    <w:rsid w:val="00AE4D13"/>
    <w:rsid w:val="00AE4EF6"/>
    <w:rsid w:val="00AE56E1"/>
    <w:rsid w:val="00AE5978"/>
    <w:rsid w:val="00AE60E6"/>
    <w:rsid w:val="00AE6CDF"/>
    <w:rsid w:val="00AE6E19"/>
    <w:rsid w:val="00AE7585"/>
    <w:rsid w:val="00AE7FDE"/>
    <w:rsid w:val="00AF1370"/>
    <w:rsid w:val="00AF1AF5"/>
    <w:rsid w:val="00AF1B69"/>
    <w:rsid w:val="00AF1D14"/>
    <w:rsid w:val="00AF20E0"/>
    <w:rsid w:val="00AF216E"/>
    <w:rsid w:val="00AF2C06"/>
    <w:rsid w:val="00AF418E"/>
    <w:rsid w:val="00AF5200"/>
    <w:rsid w:val="00AF6321"/>
    <w:rsid w:val="00AF6730"/>
    <w:rsid w:val="00AF6A10"/>
    <w:rsid w:val="00AF7B27"/>
    <w:rsid w:val="00B005B4"/>
    <w:rsid w:val="00B0197C"/>
    <w:rsid w:val="00B01D28"/>
    <w:rsid w:val="00B025C7"/>
    <w:rsid w:val="00B02ACF"/>
    <w:rsid w:val="00B0303C"/>
    <w:rsid w:val="00B03092"/>
    <w:rsid w:val="00B03D48"/>
    <w:rsid w:val="00B04092"/>
    <w:rsid w:val="00B04ECB"/>
    <w:rsid w:val="00B0561B"/>
    <w:rsid w:val="00B0607C"/>
    <w:rsid w:val="00B061BE"/>
    <w:rsid w:val="00B0662C"/>
    <w:rsid w:val="00B06785"/>
    <w:rsid w:val="00B06816"/>
    <w:rsid w:val="00B0690D"/>
    <w:rsid w:val="00B06A5C"/>
    <w:rsid w:val="00B06D68"/>
    <w:rsid w:val="00B07403"/>
    <w:rsid w:val="00B074B6"/>
    <w:rsid w:val="00B07A8B"/>
    <w:rsid w:val="00B109EE"/>
    <w:rsid w:val="00B10F99"/>
    <w:rsid w:val="00B11279"/>
    <w:rsid w:val="00B12401"/>
    <w:rsid w:val="00B129AC"/>
    <w:rsid w:val="00B12C8C"/>
    <w:rsid w:val="00B12E44"/>
    <w:rsid w:val="00B13473"/>
    <w:rsid w:val="00B134FB"/>
    <w:rsid w:val="00B13A4E"/>
    <w:rsid w:val="00B15427"/>
    <w:rsid w:val="00B15A01"/>
    <w:rsid w:val="00B15EA6"/>
    <w:rsid w:val="00B16846"/>
    <w:rsid w:val="00B1753F"/>
    <w:rsid w:val="00B2036E"/>
    <w:rsid w:val="00B20672"/>
    <w:rsid w:val="00B207E1"/>
    <w:rsid w:val="00B20AF3"/>
    <w:rsid w:val="00B20DF5"/>
    <w:rsid w:val="00B214B2"/>
    <w:rsid w:val="00B2247C"/>
    <w:rsid w:val="00B2319C"/>
    <w:rsid w:val="00B2351A"/>
    <w:rsid w:val="00B237FB"/>
    <w:rsid w:val="00B23BF1"/>
    <w:rsid w:val="00B23EFF"/>
    <w:rsid w:val="00B23FC7"/>
    <w:rsid w:val="00B240ED"/>
    <w:rsid w:val="00B241E8"/>
    <w:rsid w:val="00B241FE"/>
    <w:rsid w:val="00B243A8"/>
    <w:rsid w:val="00B247C8"/>
    <w:rsid w:val="00B249E5"/>
    <w:rsid w:val="00B2600C"/>
    <w:rsid w:val="00B2698F"/>
    <w:rsid w:val="00B269DD"/>
    <w:rsid w:val="00B26C74"/>
    <w:rsid w:val="00B26DAB"/>
    <w:rsid w:val="00B27585"/>
    <w:rsid w:val="00B2760F"/>
    <w:rsid w:val="00B30DE8"/>
    <w:rsid w:val="00B312E4"/>
    <w:rsid w:val="00B31637"/>
    <w:rsid w:val="00B32157"/>
    <w:rsid w:val="00B328F2"/>
    <w:rsid w:val="00B32C7E"/>
    <w:rsid w:val="00B32E78"/>
    <w:rsid w:val="00B33366"/>
    <w:rsid w:val="00B34F17"/>
    <w:rsid w:val="00B35099"/>
    <w:rsid w:val="00B35AC4"/>
    <w:rsid w:val="00B37100"/>
    <w:rsid w:val="00B37344"/>
    <w:rsid w:val="00B37570"/>
    <w:rsid w:val="00B3791B"/>
    <w:rsid w:val="00B37F03"/>
    <w:rsid w:val="00B40204"/>
    <w:rsid w:val="00B4090C"/>
    <w:rsid w:val="00B416E8"/>
    <w:rsid w:val="00B418D4"/>
    <w:rsid w:val="00B41ED3"/>
    <w:rsid w:val="00B42375"/>
    <w:rsid w:val="00B42B4F"/>
    <w:rsid w:val="00B42E0A"/>
    <w:rsid w:val="00B42FE4"/>
    <w:rsid w:val="00B4372F"/>
    <w:rsid w:val="00B43742"/>
    <w:rsid w:val="00B43910"/>
    <w:rsid w:val="00B43C2F"/>
    <w:rsid w:val="00B43D3E"/>
    <w:rsid w:val="00B44811"/>
    <w:rsid w:val="00B44FCA"/>
    <w:rsid w:val="00B45817"/>
    <w:rsid w:val="00B458CA"/>
    <w:rsid w:val="00B46441"/>
    <w:rsid w:val="00B46565"/>
    <w:rsid w:val="00B46FCF"/>
    <w:rsid w:val="00B47376"/>
    <w:rsid w:val="00B50244"/>
    <w:rsid w:val="00B50D42"/>
    <w:rsid w:val="00B50DB4"/>
    <w:rsid w:val="00B50E1E"/>
    <w:rsid w:val="00B51E05"/>
    <w:rsid w:val="00B51F11"/>
    <w:rsid w:val="00B52531"/>
    <w:rsid w:val="00B5298F"/>
    <w:rsid w:val="00B52D69"/>
    <w:rsid w:val="00B5304D"/>
    <w:rsid w:val="00B5339B"/>
    <w:rsid w:val="00B5352F"/>
    <w:rsid w:val="00B53865"/>
    <w:rsid w:val="00B53EB5"/>
    <w:rsid w:val="00B542DA"/>
    <w:rsid w:val="00B54883"/>
    <w:rsid w:val="00B55C27"/>
    <w:rsid w:val="00B55E38"/>
    <w:rsid w:val="00B55E72"/>
    <w:rsid w:val="00B5602C"/>
    <w:rsid w:val="00B561A2"/>
    <w:rsid w:val="00B56238"/>
    <w:rsid w:val="00B56A48"/>
    <w:rsid w:val="00B56A4F"/>
    <w:rsid w:val="00B56AE7"/>
    <w:rsid w:val="00B5708C"/>
    <w:rsid w:val="00B5784B"/>
    <w:rsid w:val="00B57CC4"/>
    <w:rsid w:val="00B60C8F"/>
    <w:rsid w:val="00B61050"/>
    <w:rsid w:val="00B610ED"/>
    <w:rsid w:val="00B61B3E"/>
    <w:rsid w:val="00B61DC5"/>
    <w:rsid w:val="00B6221D"/>
    <w:rsid w:val="00B62644"/>
    <w:rsid w:val="00B637AE"/>
    <w:rsid w:val="00B640CB"/>
    <w:rsid w:val="00B6454F"/>
    <w:rsid w:val="00B649E5"/>
    <w:rsid w:val="00B65CFD"/>
    <w:rsid w:val="00B65D84"/>
    <w:rsid w:val="00B6697C"/>
    <w:rsid w:val="00B6760B"/>
    <w:rsid w:val="00B67FD1"/>
    <w:rsid w:val="00B71DAB"/>
    <w:rsid w:val="00B71E65"/>
    <w:rsid w:val="00B7289D"/>
    <w:rsid w:val="00B72A2F"/>
    <w:rsid w:val="00B72C1A"/>
    <w:rsid w:val="00B739BC"/>
    <w:rsid w:val="00B741D8"/>
    <w:rsid w:val="00B74DAA"/>
    <w:rsid w:val="00B74F14"/>
    <w:rsid w:val="00B75376"/>
    <w:rsid w:val="00B754C7"/>
    <w:rsid w:val="00B76439"/>
    <w:rsid w:val="00B76839"/>
    <w:rsid w:val="00B76A88"/>
    <w:rsid w:val="00B76DC0"/>
    <w:rsid w:val="00B77025"/>
    <w:rsid w:val="00B7708E"/>
    <w:rsid w:val="00B77C41"/>
    <w:rsid w:val="00B803BB"/>
    <w:rsid w:val="00B8068F"/>
    <w:rsid w:val="00B80716"/>
    <w:rsid w:val="00B80976"/>
    <w:rsid w:val="00B81BFD"/>
    <w:rsid w:val="00B81D16"/>
    <w:rsid w:val="00B823F0"/>
    <w:rsid w:val="00B82D3F"/>
    <w:rsid w:val="00B82F7B"/>
    <w:rsid w:val="00B8310A"/>
    <w:rsid w:val="00B83F44"/>
    <w:rsid w:val="00B840C3"/>
    <w:rsid w:val="00B865FC"/>
    <w:rsid w:val="00B86B28"/>
    <w:rsid w:val="00B87068"/>
    <w:rsid w:val="00B873FC"/>
    <w:rsid w:val="00B875F8"/>
    <w:rsid w:val="00B87B3B"/>
    <w:rsid w:val="00B87EB7"/>
    <w:rsid w:val="00B87F74"/>
    <w:rsid w:val="00B904D5"/>
    <w:rsid w:val="00B904F6"/>
    <w:rsid w:val="00B90BCB"/>
    <w:rsid w:val="00B90BE3"/>
    <w:rsid w:val="00B91070"/>
    <w:rsid w:val="00B9237C"/>
    <w:rsid w:val="00B925E4"/>
    <w:rsid w:val="00B931C7"/>
    <w:rsid w:val="00B93478"/>
    <w:rsid w:val="00B9376A"/>
    <w:rsid w:val="00B93CAA"/>
    <w:rsid w:val="00B940D7"/>
    <w:rsid w:val="00B94320"/>
    <w:rsid w:val="00B94492"/>
    <w:rsid w:val="00B94928"/>
    <w:rsid w:val="00B9499C"/>
    <w:rsid w:val="00B94AF3"/>
    <w:rsid w:val="00B94B56"/>
    <w:rsid w:val="00B956D8"/>
    <w:rsid w:val="00B9572C"/>
    <w:rsid w:val="00B95EC1"/>
    <w:rsid w:val="00B96EDA"/>
    <w:rsid w:val="00B96F24"/>
    <w:rsid w:val="00BA0822"/>
    <w:rsid w:val="00BA0C16"/>
    <w:rsid w:val="00BA0F70"/>
    <w:rsid w:val="00BA1954"/>
    <w:rsid w:val="00BA36AD"/>
    <w:rsid w:val="00BA4109"/>
    <w:rsid w:val="00BA413A"/>
    <w:rsid w:val="00BA4BA1"/>
    <w:rsid w:val="00BA4CA9"/>
    <w:rsid w:val="00BA4D1F"/>
    <w:rsid w:val="00BA4F5A"/>
    <w:rsid w:val="00BA5271"/>
    <w:rsid w:val="00BA5E95"/>
    <w:rsid w:val="00BA5FD1"/>
    <w:rsid w:val="00BA609E"/>
    <w:rsid w:val="00BA69A8"/>
    <w:rsid w:val="00BA6A1C"/>
    <w:rsid w:val="00BA6A24"/>
    <w:rsid w:val="00BA6F7E"/>
    <w:rsid w:val="00BA74C9"/>
    <w:rsid w:val="00BA789E"/>
    <w:rsid w:val="00BA7F01"/>
    <w:rsid w:val="00BB04C7"/>
    <w:rsid w:val="00BB054C"/>
    <w:rsid w:val="00BB08D3"/>
    <w:rsid w:val="00BB0B05"/>
    <w:rsid w:val="00BB11B1"/>
    <w:rsid w:val="00BB14BD"/>
    <w:rsid w:val="00BB183F"/>
    <w:rsid w:val="00BB1FAA"/>
    <w:rsid w:val="00BB3EFA"/>
    <w:rsid w:val="00BB496C"/>
    <w:rsid w:val="00BB49A4"/>
    <w:rsid w:val="00BB5125"/>
    <w:rsid w:val="00BB5B94"/>
    <w:rsid w:val="00BB6BD1"/>
    <w:rsid w:val="00BB73F3"/>
    <w:rsid w:val="00BB77B0"/>
    <w:rsid w:val="00BB7E11"/>
    <w:rsid w:val="00BB7FBE"/>
    <w:rsid w:val="00BC03EB"/>
    <w:rsid w:val="00BC0BD7"/>
    <w:rsid w:val="00BC0EB3"/>
    <w:rsid w:val="00BC0F59"/>
    <w:rsid w:val="00BC5604"/>
    <w:rsid w:val="00BC5F36"/>
    <w:rsid w:val="00BC6D9A"/>
    <w:rsid w:val="00BC77DA"/>
    <w:rsid w:val="00BD00F5"/>
    <w:rsid w:val="00BD018D"/>
    <w:rsid w:val="00BD0514"/>
    <w:rsid w:val="00BD057A"/>
    <w:rsid w:val="00BD1152"/>
    <w:rsid w:val="00BD2156"/>
    <w:rsid w:val="00BD267F"/>
    <w:rsid w:val="00BD28AC"/>
    <w:rsid w:val="00BD2E7B"/>
    <w:rsid w:val="00BD2FFD"/>
    <w:rsid w:val="00BD32A8"/>
    <w:rsid w:val="00BD3399"/>
    <w:rsid w:val="00BD350E"/>
    <w:rsid w:val="00BD37AB"/>
    <w:rsid w:val="00BD39F1"/>
    <w:rsid w:val="00BD4023"/>
    <w:rsid w:val="00BD40FB"/>
    <w:rsid w:val="00BD41C9"/>
    <w:rsid w:val="00BD45CF"/>
    <w:rsid w:val="00BD5F77"/>
    <w:rsid w:val="00BD6B40"/>
    <w:rsid w:val="00BD70D0"/>
    <w:rsid w:val="00BD71A9"/>
    <w:rsid w:val="00BD7450"/>
    <w:rsid w:val="00BD74D7"/>
    <w:rsid w:val="00BD75B0"/>
    <w:rsid w:val="00BD79E2"/>
    <w:rsid w:val="00BD7BDF"/>
    <w:rsid w:val="00BD7D32"/>
    <w:rsid w:val="00BD7F4D"/>
    <w:rsid w:val="00BD7F7C"/>
    <w:rsid w:val="00BE0151"/>
    <w:rsid w:val="00BE01A0"/>
    <w:rsid w:val="00BE05C9"/>
    <w:rsid w:val="00BE06C8"/>
    <w:rsid w:val="00BE0C08"/>
    <w:rsid w:val="00BE0D42"/>
    <w:rsid w:val="00BE10C1"/>
    <w:rsid w:val="00BE186A"/>
    <w:rsid w:val="00BE1B8E"/>
    <w:rsid w:val="00BE1E68"/>
    <w:rsid w:val="00BE206F"/>
    <w:rsid w:val="00BE2AD4"/>
    <w:rsid w:val="00BE300E"/>
    <w:rsid w:val="00BE316F"/>
    <w:rsid w:val="00BE3484"/>
    <w:rsid w:val="00BE3676"/>
    <w:rsid w:val="00BE4560"/>
    <w:rsid w:val="00BE49C6"/>
    <w:rsid w:val="00BE4C8F"/>
    <w:rsid w:val="00BE4EEB"/>
    <w:rsid w:val="00BE5D60"/>
    <w:rsid w:val="00BE5EAD"/>
    <w:rsid w:val="00BE6C71"/>
    <w:rsid w:val="00BE6F5A"/>
    <w:rsid w:val="00BE6F7B"/>
    <w:rsid w:val="00BE70C5"/>
    <w:rsid w:val="00BE7B7D"/>
    <w:rsid w:val="00BF1242"/>
    <w:rsid w:val="00BF1CEA"/>
    <w:rsid w:val="00BF25B0"/>
    <w:rsid w:val="00BF2B49"/>
    <w:rsid w:val="00BF2C80"/>
    <w:rsid w:val="00BF30AE"/>
    <w:rsid w:val="00BF37A7"/>
    <w:rsid w:val="00BF48CA"/>
    <w:rsid w:val="00BF58C0"/>
    <w:rsid w:val="00BF5CDA"/>
    <w:rsid w:val="00BF5DAD"/>
    <w:rsid w:val="00BF601B"/>
    <w:rsid w:val="00BF7DD7"/>
    <w:rsid w:val="00C0000F"/>
    <w:rsid w:val="00C00C01"/>
    <w:rsid w:val="00C00FF7"/>
    <w:rsid w:val="00C01CEB"/>
    <w:rsid w:val="00C023E4"/>
    <w:rsid w:val="00C025C6"/>
    <w:rsid w:val="00C03184"/>
    <w:rsid w:val="00C03215"/>
    <w:rsid w:val="00C03475"/>
    <w:rsid w:val="00C035DD"/>
    <w:rsid w:val="00C03F28"/>
    <w:rsid w:val="00C03FDA"/>
    <w:rsid w:val="00C04444"/>
    <w:rsid w:val="00C04E73"/>
    <w:rsid w:val="00C052D7"/>
    <w:rsid w:val="00C05959"/>
    <w:rsid w:val="00C06361"/>
    <w:rsid w:val="00C073B4"/>
    <w:rsid w:val="00C07FA5"/>
    <w:rsid w:val="00C1089F"/>
    <w:rsid w:val="00C10951"/>
    <w:rsid w:val="00C10A23"/>
    <w:rsid w:val="00C10AF5"/>
    <w:rsid w:val="00C11A4C"/>
    <w:rsid w:val="00C11B20"/>
    <w:rsid w:val="00C12023"/>
    <w:rsid w:val="00C12343"/>
    <w:rsid w:val="00C124FA"/>
    <w:rsid w:val="00C1271B"/>
    <w:rsid w:val="00C12A09"/>
    <w:rsid w:val="00C13344"/>
    <w:rsid w:val="00C13E31"/>
    <w:rsid w:val="00C14137"/>
    <w:rsid w:val="00C14A37"/>
    <w:rsid w:val="00C14EF2"/>
    <w:rsid w:val="00C1532A"/>
    <w:rsid w:val="00C15893"/>
    <w:rsid w:val="00C15AC8"/>
    <w:rsid w:val="00C15D8F"/>
    <w:rsid w:val="00C1603B"/>
    <w:rsid w:val="00C1646D"/>
    <w:rsid w:val="00C1666A"/>
    <w:rsid w:val="00C1672A"/>
    <w:rsid w:val="00C16952"/>
    <w:rsid w:val="00C171AB"/>
    <w:rsid w:val="00C17323"/>
    <w:rsid w:val="00C1787D"/>
    <w:rsid w:val="00C17E2B"/>
    <w:rsid w:val="00C201CD"/>
    <w:rsid w:val="00C20AD2"/>
    <w:rsid w:val="00C20EE6"/>
    <w:rsid w:val="00C215DE"/>
    <w:rsid w:val="00C21870"/>
    <w:rsid w:val="00C21A4D"/>
    <w:rsid w:val="00C231BE"/>
    <w:rsid w:val="00C23380"/>
    <w:rsid w:val="00C23FF7"/>
    <w:rsid w:val="00C2407C"/>
    <w:rsid w:val="00C24880"/>
    <w:rsid w:val="00C248D8"/>
    <w:rsid w:val="00C24C8E"/>
    <w:rsid w:val="00C24CEE"/>
    <w:rsid w:val="00C24E9C"/>
    <w:rsid w:val="00C25EBA"/>
    <w:rsid w:val="00C26988"/>
    <w:rsid w:val="00C26BBC"/>
    <w:rsid w:val="00C27A57"/>
    <w:rsid w:val="00C27D5D"/>
    <w:rsid w:val="00C30E4D"/>
    <w:rsid w:val="00C313AB"/>
    <w:rsid w:val="00C314DC"/>
    <w:rsid w:val="00C3157B"/>
    <w:rsid w:val="00C32185"/>
    <w:rsid w:val="00C322D0"/>
    <w:rsid w:val="00C322E9"/>
    <w:rsid w:val="00C33073"/>
    <w:rsid w:val="00C330C7"/>
    <w:rsid w:val="00C33715"/>
    <w:rsid w:val="00C33994"/>
    <w:rsid w:val="00C340C8"/>
    <w:rsid w:val="00C3410C"/>
    <w:rsid w:val="00C3490C"/>
    <w:rsid w:val="00C3510F"/>
    <w:rsid w:val="00C357FE"/>
    <w:rsid w:val="00C35C8C"/>
    <w:rsid w:val="00C36749"/>
    <w:rsid w:val="00C3714E"/>
    <w:rsid w:val="00C3746C"/>
    <w:rsid w:val="00C375D9"/>
    <w:rsid w:val="00C37BB4"/>
    <w:rsid w:val="00C37C6B"/>
    <w:rsid w:val="00C40167"/>
    <w:rsid w:val="00C40F2A"/>
    <w:rsid w:val="00C4162F"/>
    <w:rsid w:val="00C42981"/>
    <w:rsid w:val="00C435B7"/>
    <w:rsid w:val="00C43FBB"/>
    <w:rsid w:val="00C4455F"/>
    <w:rsid w:val="00C44D1F"/>
    <w:rsid w:val="00C453EF"/>
    <w:rsid w:val="00C45545"/>
    <w:rsid w:val="00C45987"/>
    <w:rsid w:val="00C45DAC"/>
    <w:rsid w:val="00C46339"/>
    <w:rsid w:val="00C46B25"/>
    <w:rsid w:val="00C46BA3"/>
    <w:rsid w:val="00C47184"/>
    <w:rsid w:val="00C47211"/>
    <w:rsid w:val="00C473BC"/>
    <w:rsid w:val="00C477C6"/>
    <w:rsid w:val="00C47FF1"/>
    <w:rsid w:val="00C505C4"/>
    <w:rsid w:val="00C511E4"/>
    <w:rsid w:val="00C514B8"/>
    <w:rsid w:val="00C5219B"/>
    <w:rsid w:val="00C52249"/>
    <w:rsid w:val="00C52562"/>
    <w:rsid w:val="00C52B0C"/>
    <w:rsid w:val="00C52C17"/>
    <w:rsid w:val="00C52F9C"/>
    <w:rsid w:val="00C53362"/>
    <w:rsid w:val="00C53824"/>
    <w:rsid w:val="00C53CBB"/>
    <w:rsid w:val="00C54840"/>
    <w:rsid w:val="00C54E6E"/>
    <w:rsid w:val="00C54F9A"/>
    <w:rsid w:val="00C55968"/>
    <w:rsid w:val="00C563B3"/>
    <w:rsid w:val="00C573A2"/>
    <w:rsid w:val="00C57480"/>
    <w:rsid w:val="00C60301"/>
    <w:rsid w:val="00C605BF"/>
    <w:rsid w:val="00C60F54"/>
    <w:rsid w:val="00C60FE5"/>
    <w:rsid w:val="00C61180"/>
    <w:rsid w:val="00C6340B"/>
    <w:rsid w:val="00C6429C"/>
    <w:rsid w:val="00C645D1"/>
    <w:rsid w:val="00C64E80"/>
    <w:rsid w:val="00C64F6A"/>
    <w:rsid w:val="00C653D6"/>
    <w:rsid w:val="00C6565B"/>
    <w:rsid w:val="00C65F95"/>
    <w:rsid w:val="00C66B33"/>
    <w:rsid w:val="00C6710D"/>
    <w:rsid w:val="00C70C47"/>
    <w:rsid w:val="00C71F6C"/>
    <w:rsid w:val="00C7267A"/>
    <w:rsid w:val="00C73678"/>
    <w:rsid w:val="00C73740"/>
    <w:rsid w:val="00C7393C"/>
    <w:rsid w:val="00C73BE4"/>
    <w:rsid w:val="00C7449E"/>
    <w:rsid w:val="00C755EB"/>
    <w:rsid w:val="00C759AA"/>
    <w:rsid w:val="00C77797"/>
    <w:rsid w:val="00C778FA"/>
    <w:rsid w:val="00C779BE"/>
    <w:rsid w:val="00C8055A"/>
    <w:rsid w:val="00C80760"/>
    <w:rsid w:val="00C80A65"/>
    <w:rsid w:val="00C80FAD"/>
    <w:rsid w:val="00C814C2"/>
    <w:rsid w:val="00C81A5C"/>
    <w:rsid w:val="00C823EF"/>
    <w:rsid w:val="00C82550"/>
    <w:rsid w:val="00C8269C"/>
    <w:rsid w:val="00C828E3"/>
    <w:rsid w:val="00C82ED2"/>
    <w:rsid w:val="00C83FD3"/>
    <w:rsid w:val="00C8431A"/>
    <w:rsid w:val="00C84F80"/>
    <w:rsid w:val="00C85978"/>
    <w:rsid w:val="00C85CB2"/>
    <w:rsid w:val="00C85E1E"/>
    <w:rsid w:val="00C86140"/>
    <w:rsid w:val="00C86220"/>
    <w:rsid w:val="00C8696A"/>
    <w:rsid w:val="00C86D2D"/>
    <w:rsid w:val="00C86DCC"/>
    <w:rsid w:val="00C91B8E"/>
    <w:rsid w:val="00C921D3"/>
    <w:rsid w:val="00C922F2"/>
    <w:rsid w:val="00C92794"/>
    <w:rsid w:val="00C9323B"/>
    <w:rsid w:val="00C935F3"/>
    <w:rsid w:val="00C93C38"/>
    <w:rsid w:val="00C93E4E"/>
    <w:rsid w:val="00C944D9"/>
    <w:rsid w:val="00C9475F"/>
    <w:rsid w:val="00C94C79"/>
    <w:rsid w:val="00C94E8F"/>
    <w:rsid w:val="00C95364"/>
    <w:rsid w:val="00C95490"/>
    <w:rsid w:val="00C95EEF"/>
    <w:rsid w:val="00C96B27"/>
    <w:rsid w:val="00C96CFB"/>
    <w:rsid w:val="00C97410"/>
    <w:rsid w:val="00C975F2"/>
    <w:rsid w:val="00CA002F"/>
    <w:rsid w:val="00CA121F"/>
    <w:rsid w:val="00CA13BF"/>
    <w:rsid w:val="00CA1D7B"/>
    <w:rsid w:val="00CA1F42"/>
    <w:rsid w:val="00CA2521"/>
    <w:rsid w:val="00CA2830"/>
    <w:rsid w:val="00CA2DA3"/>
    <w:rsid w:val="00CA2DBE"/>
    <w:rsid w:val="00CA32D8"/>
    <w:rsid w:val="00CA360B"/>
    <w:rsid w:val="00CA3A1A"/>
    <w:rsid w:val="00CA3D80"/>
    <w:rsid w:val="00CA4368"/>
    <w:rsid w:val="00CA465D"/>
    <w:rsid w:val="00CA4BC5"/>
    <w:rsid w:val="00CA55F5"/>
    <w:rsid w:val="00CA566B"/>
    <w:rsid w:val="00CA58F4"/>
    <w:rsid w:val="00CA5B92"/>
    <w:rsid w:val="00CA6276"/>
    <w:rsid w:val="00CA688B"/>
    <w:rsid w:val="00CA6902"/>
    <w:rsid w:val="00CA6DCF"/>
    <w:rsid w:val="00CA6E2F"/>
    <w:rsid w:val="00CA6F9D"/>
    <w:rsid w:val="00CA757F"/>
    <w:rsid w:val="00CA76CF"/>
    <w:rsid w:val="00CA7DA4"/>
    <w:rsid w:val="00CB01F7"/>
    <w:rsid w:val="00CB04E3"/>
    <w:rsid w:val="00CB09CA"/>
    <w:rsid w:val="00CB10EF"/>
    <w:rsid w:val="00CB131B"/>
    <w:rsid w:val="00CB173E"/>
    <w:rsid w:val="00CB190F"/>
    <w:rsid w:val="00CB1BF8"/>
    <w:rsid w:val="00CB2208"/>
    <w:rsid w:val="00CB283B"/>
    <w:rsid w:val="00CB28F8"/>
    <w:rsid w:val="00CB3E0F"/>
    <w:rsid w:val="00CB3F46"/>
    <w:rsid w:val="00CB43DA"/>
    <w:rsid w:val="00CB479E"/>
    <w:rsid w:val="00CB4BF0"/>
    <w:rsid w:val="00CB541A"/>
    <w:rsid w:val="00CB63A0"/>
    <w:rsid w:val="00CB655B"/>
    <w:rsid w:val="00CB6775"/>
    <w:rsid w:val="00CB695D"/>
    <w:rsid w:val="00CB74E3"/>
    <w:rsid w:val="00CB7CB2"/>
    <w:rsid w:val="00CB7E9A"/>
    <w:rsid w:val="00CC05FB"/>
    <w:rsid w:val="00CC07C1"/>
    <w:rsid w:val="00CC13FE"/>
    <w:rsid w:val="00CC186F"/>
    <w:rsid w:val="00CC1B73"/>
    <w:rsid w:val="00CC2CDC"/>
    <w:rsid w:val="00CC2D86"/>
    <w:rsid w:val="00CC417D"/>
    <w:rsid w:val="00CC4AB2"/>
    <w:rsid w:val="00CC4B30"/>
    <w:rsid w:val="00CC5479"/>
    <w:rsid w:val="00CC6458"/>
    <w:rsid w:val="00CC6A52"/>
    <w:rsid w:val="00CC7B2F"/>
    <w:rsid w:val="00CD02AF"/>
    <w:rsid w:val="00CD11FA"/>
    <w:rsid w:val="00CD11FC"/>
    <w:rsid w:val="00CD1246"/>
    <w:rsid w:val="00CD1708"/>
    <w:rsid w:val="00CD184D"/>
    <w:rsid w:val="00CD19F2"/>
    <w:rsid w:val="00CD1EED"/>
    <w:rsid w:val="00CD2713"/>
    <w:rsid w:val="00CD2CDC"/>
    <w:rsid w:val="00CD3926"/>
    <w:rsid w:val="00CD397D"/>
    <w:rsid w:val="00CD3F45"/>
    <w:rsid w:val="00CD4CCE"/>
    <w:rsid w:val="00CD4CD4"/>
    <w:rsid w:val="00CD5B7D"/>
    <w:rsid w:val="00CD5D17"/>
    <w:rsid w:val="00CD6218"/>
    <w:rsid w:val="00CD77DD"/>
    <w:rsid w:val="00CD7905"/>
    <w:rsid w:val="00CE06A3"/>
    <w:rsid w:val="00CE0AB1"/>
    <w:rsid w:val="00CE1F73"/>
    <w:rsid w:val="00CE2A7B"/>
    <w:rsid w:val="00CE313A"/>
    <w:rsid w:val="00CE31BB"/>
    <w:rsid w:val="00CE3357"/>
    <w:rsid w:val="00CE3ED1"/>
    <w:rsid w:val="00CE4A5A"/>
    <w:rsid w:val="00CE4A7C"/>
    <w:rsid w:val="00CE58F5"/>
    <w:rsid w:val="00CE5C79"/>
    <w:rsid w:val="00CE6026"/>
    <w:rsid w:val="00CE60D6"/>
    <w:rsid w:val="00CE723C"/>
    <w:rsid w:val="00CE7EF2"/>
    <w:rsid w:val="00CF0880"/>
    <w:rsid w:val="00CF0A06"/>
    <w:rsid w:val="00CF1AF9"/>
    <w:rsid w:val="00CF2BDC"/>
    <w:rsid w:val="00CF349B"/>
    <w:rsid w:val="00CF355C"/>
    <w:rsid w:val="00CF3949"/>
    <w:rsid w:val="00CF560B"/>
    <w:rsid w:val="00CF58E2"/>
    <w:rsid w:val="00CF6201"/>
    <w:rsid w:val="00CF663D"/>
    <w:rsid w:val="00CF6690"/>
    <w:rsid w:val="00CF66C2"/>
    <w:rsid w:val="00CF75B8"/>
    <w:rsid w:val="00CF772F"/>
    <w:rsid w:val="00CF7C54"/>
    <w:rsid w:val="00D007EC"/>
    <w:rsid w:val="00D00A2F"/>
    <w:rsid w:val="00D00A53"/>
    <w:rsid w:val="00D00D26"/>
    <w:rsid w:val="00D00F6F"/>
    <w:rsid w:val="00D00F9D"/>
    <w:rsid w:val="00D0181F"/>
    <w:rsid w:val="00D0261F"/>
    <w:rsid w:val="00D02634"/>
    <w:rsid w:val="00D026FC"/>
    <w:rsid w:val="00D029D6"/>
    <w:rsid w:val="00D02F07"/>
    <w:rsid w:val="00D03D79"/>
    <w:rsid w:val="00D05362"/>
    <w:rsid w:val="00D06874"/>
    <w:rsid w:val="00D06C30"/>
    <w:rsid w:val="00D07283"/>
    <w:rsid w:val="00D076C6"/>
    <w:rsid w:val="00D07945"/>
    <w:rsid w:val="00D10F0F"/>
    <w:rsid w:val="00D1164D"/>
    <w:rsid w:val="00D117E6"/>
    <w:rsid w:val="00D12A79"/>
    <w:rsid w:val="00D12AC8"/>
    <w:rsid w:val="00D12D80"/>
    <w:rsid w:val="00D12E2D"/>
    <w:rsid w:val="00D12F11"/>
    <w:rsid w:val="00D131E2"/>
    <w:rsid w:val="00D1329F"/>
    <w:rsid w:val="00D139C5"/>
    <w:rsid w:val="00D13FD3"/>
    <w:rsid w:val="00D1464E"/>
    <w:rsid w:val="00D148A5"/>
    <w:rsid w:val="00D14E18"/>
    <w:rsid w:val="00D1514F"/>
    <w:rsid w:val="00D154DA"/>
    <w:rsid w:val="00D1641A"/>
    <w:rsid w:val="00D16FC1"/>
    <w:rsid w:val="00D172A0"/>
    <w:rsid w:val="00D176B8"/>
    <w:rsid w:val="00D17904"/>
    <w:rsid w:val="00D17B9E"/>
    <w:rsid w:val="00D17C5F"/>
    <w:rsid w:val="00D20FE5"/>
    <w:rsid w:val="00D21165"/>
    <w:rsid w:val="00D21858"/>
    <w:rsid w:val="00D22C58"/>
    <w:rsid w:val="00D22E97"/>
    <w:rsid w:val="00D23E4E"/>
    <w:rsid w:val="00D24BD9"/>
    <w:rsid w:val="00D24C6B"/>
    <w:rsid w:val="00D24FD0"/>
    <w:rsid w:val="00D258DB"/>
    <w:rsid w:val="00D25A7C"/>
    <w:rsid w:val="00D25D0F"/>
    <w:rsid w:val="00D26058"/>
    <w:rsid w:val="00D2689A"/>
    <w:rsid w:val="00D26E82"/>
    <w:rsid w:val="00D26F86"/>
    <w:rsid w:val="00D2717B"/>
    <w:rsid w:val="00D27EDD"/>
    <w:rsid w:val="00D3022C"/>
    <w:rsid w:val="00D31590"/>
    <w:rsid w:val="00D319AD"/>
    <w:rsid w:val="00D31A41"/>
    <w:rsid w:val="00D32151"/>
    <w:rsid w:val="00D3277B"/>
    <w:rsid w:val="00D32837"/>
    <w:rsid w:val="00D329C4"/>
    <w:rsid w:val="00D33194"/>
    <w:rsid w:val="00D332C8"/>
    <w:rsid w:val="00D337F6"/>
    <w:rsid w:val="00D33A01"/>
    <w:rsid w:val="00D33A3B"/>
    <w:rsid w:val="00D33BF4"/>
    <w:rsid w:val="00D33ED9"/>
    <w:rsid w:val="00D34011"/>
    <w:rsid w:val="00D34536"/>
    <w:rsid w:val="00D3553B"/>
    <w:rsid w:val="00D35A6D"/>
    <w:rsid w:val="00D3603D"/>
    <w:rsid w:val="00D36299"/>
    <w:rsid w:val="00D36A7E"/>
    <w:rsid w:val="00D37612"/>
    <w:rsid w:val="00D37FB4"/>
    <w:rsid w:val="00D40D8C"/>
    <w:rsid w:val="00D41291"/>
    <w:rsid w:val="00D41865"/>
    <w:rsid w:val="00D4186C"/>
    <w:rsid w:val="00D41C7A"/>
    <w:rsid w:val="00D41F2D"/>
    <w:rsid w:val="00D42293"/>
    <w:rsid w:val="00D43D9F"/>
    <w:rsid w:val="00D43E4A"/>
    <w:rsid w:val="00D44939"/>
    <w:rsid w:val="00D44EE1"/>
    <w:rsid w:val="00D450DC"/>
    <w:rsid w:val="00D45746"/>
    <w:rsid w:val="00D45A14"/>
    <w:rsid w:val="00D4608C"/>
    <w:rsid w:val="00D47204"/>
    <w:rsid w:val="00D472DA"/>
    <w:rsid w:val="00D47CFD"/>
    <w:rsid w:val="00D5093A"/>
    <w:rsid w:val="00D50D1E"/>
    <w:rsid w:val="00D5109E"/>
    <w:rsid w:val="00D516F0"/>
    <w:rsid w:val="00D51BCC"/>
    <w:rsid w:val="00D523FD"/>
    <w:rsid w:val="00D52477"/>
    <w:rsid w:val="00D52B43"/>
    <w:rsid w:val="00D53299"/>
    <w:rsid w:val="00D5443A"/>
    <w:rsid w:val="00D547B5"/>
    <w:rsid w:val="00D54CF5"/>
    <w:rsid w:val="00D557F8"/>
    <w:rsid w:val="00D55A42"/>
    <w:rsid w:val="00D560F4"/>
    <w:rsid w:val="00D566A7"/>
    <w:rsid w:val="00D56706"/>
    <w:rsid w:val="00D56D5B"/>
    <w:rsid w:val="00D56E3C"/>
    <w:rsid w:val="00D57F3C"/>
    <w:rsid w:val="00D601FE"/>
    <w:rsid w:val="00D607C6"/>
    <w:rsid w:val="00D60C55"/>
    <w:rsid w:val="00D60F0B"/>
    <w:rsid w:val="00D61B68"/>
    <w:rsid w:val="00D61D14"/>
    <w:rsid w:val="00D62F0C"/>
    <w:rsid w:val="00D6301B"/>
    <w:rsid w:val="00D635B5"/>
    <w:rsid w:val="00D63BC7"/>
    <w:rsid w:val="00D648F8"/>
    <w:rsid w:val="00D64D4D"/>
    <w:rsid w:val="00D654BF"/>
    <w:rsid w:val="00D656B1"/>
    <w:rsid w:val="00D65BD1"/>
    <w:rsid w:val="00D65D84"/>
    <w:rsid w:val="00D65DC9"/>
    <w:rsid w:val="00D66020"/>
    <w:rsid w:val="00D662BA"/>
    <w:rsid w:val="00D667D5"/>
    <w:rsid w:val="00D670FF"/>
    <w:rsid w:val="00D67545"/>
    <w:rsid w:val="00D67B2D"/>
    <w:rsid w:val="00D67CE7"/>
    <w:rsid w:val="00D70057"/>
    <w:rsid w:val="00D711F9"/>
    <w:rsid w:val="00D716AC"/>
    <w:rsid w:val="00D729C6"/>
    <w:rsid w:val="00D72A0B"/>
    <w:rsid w:val="00D72E5C"/>
    <w:rsid w:val="00D730B7"/>
    <w:rsid w:val="00D7337C"/>
    <w:rsid w:val="00D740DE"/>
    <w:rsid w:val="00D744F7"/>
    <w:rsid w:val="00D74FC9"/>
    <w:rsid w:val="00D76024"/>
    <w:rsid w:val="00D76464"/>
    <w:rsid w:val="00D76F40"/>
    <w:rsid w:val="00D7768D"/>
    <w:rsid w:val="00D778E5"/>
    <w:rsid w:val="00D77AC1"/>
    <w:rsid w:val="00D8012E"/>
    <w:rsid w:val="00D8019B"/>
    <w:rsid w:val="00D8077C"/>
    <w:rsid w:val="00D80836"/>
    <w:rsid w:val="00D8098A"/>
    <w:rsid w:val="00D81FBF"/>
    <w:rsid w:val="00D83161"/>
    <w:rsid w:val="00D83DE4"/>
    <w:rsid w:val="00D840B6"/>
    <w:rsid w:val="00D84321"/>
    <w:rsid w:val="00D85A2B"/>
    <w:rsid w:val="00D86146"/>
    <w:rsid w:val="00D86870"/>
    <w:rsid w:val="00D8698A"/>
    <w:rsid w:val="00D86E9D"/>
    <w:rsid w:val="00D870BE"/>
    <w:rsid w:val="00D8775E"/>
    <w:rsid w:val="00D87EF2"/>
    <w:rsid w:val="00D908C0"/>
    <w:rsid w:val="00D90BB5"/>
    <w:rsid w:val="00D90BC5"/>
    <w:rsid w:val="00D90BE6"/>
    <w:rsid w:val="00D9159B"/>
    <w:rsid w:val="00D91606"/>
    <w:rsid w:val="00D916FA"/>
    <w:rsid w:val="00D91A43"/>
    <w:rsid w:val="00D91B4B"/>
    <w:rsid w:val="00D91CE8"/>
    <w:rsid w:val="00D929A8"/>
    <w:rsid w:val="00D93E3A"/>
    <w:rsid w:val="00D94491"/>
    <w:rsid w:val="00D945F3"/>
    <w:rsid w:val="00D94CD9"/>
    <w:rsid w:val="00D96192"/>
    <w:rsid w:val="00D961DE"/>
    <w:rsid w:val="00D9623B"/>
    <w:rsid w:val="00D96823"/>
    <w:rsid w:val="00D971D8"/>
    <w:rsid w:val="00D974C1"/>
    <w:rsid w:val="00D97508"/>
    <w:rsid w:val="00D97DCB"/>
    <w:rsid w:val="00DA0117"/>
    <w:rsid w:val="00DA03C0"/>
    <w:rsid w:val="00DA107D"/>
    <w:rsid w:val="00DA1A2F"/>
    <w:rsid w:val="00DA2598"/>
    <w:rsid w:val="00DA2DFA"/>
    <w:rsid w:val="00DA30DC"/>
    <w:rsid w:val="00DA3548"/>
    <w:rsid w:val="00DA3658"/>
    <w:rsid w:val="00DA3D35"/>
    <w:rsid w:val="00DA3EFC"/>
    <w:rsid w:val="00DA44AE"/>
    <w:rsid w:val="00DA4910"/>
    <w:rsid w:val="00DA4A72"/>
    <w:rsid w:val="00DA4F65"/>
    <w:rsid w:val="00DA6576"/>
    <w:rsid w:val="00DA681C"/>
    <w:rsid w:val="00DA682A"/>
    <w:rsid w:val="00DA6A9F"/>
    <w:rsid w:val="00DA7108"/>
    <w:rsid w:val="00DB0037"/>
    <w:rsid w:val="00DB0505"/>
    <w:rsid w:val="00DB09C5"/>
    <w:rsid w:val="00DB1425"/>
    <w:rsid w:val="00DB1585"/>
    <w:rsid w:val="00DB17CC"/>
    <w:rsid w:val="00DB226B"/>
    <w:rsid w:val="00DB2325"/>
    <w:rsid w:val="00DB26E9"/>
    <w:rsid w:val="00DB2CDB"/>
    <w:rsid w:val="00DB3901"/>
    <w:rsid w:val="00DB4327"/>
    <w:rsid w:val="00DB43B1"/>
    <w:rsid w:val="00DB43D3"/>
    <w:rsid w:val="00DB4AE3"/>
    <w:rsid w:val="00DB55F4"/>
    <w:rsid w:val="00DB5AE7"/>
    <w:rsid w:val="00DB5BA3"/>
    <w:rsid w:val="00DB634C"/>
    <w:rsid w:val="00DB70EB"/>
    <w:rsid w:val="00DB734C"/>
    <w:rsid w:val="00DB770A"/>
    <w:rsid w:val="00DC004B"/>
    <w:rsid w:val="00DC03FE"/>
    <w:rsid w:val="00DC05C8"/>
    <w:rsid w:val="00DC0796"/>
    <w:rsid w:val="00DC1240"/>
    <w:rsid w:val="00DC1F45"/>
    <w:rsid w:val="00DC1F81"/>
    <w:rsid w:val="00DC24CB"/>
    <w:rsid w:val="00DC2AE7"/>
    <w:rsid w:val="00DC333A"/>
    <w:rsid w:val="00DC33DD"/>
    <w:rsid w:val="00DC52C4"/>
    <w:rsid w:val="00DC5591"/>
    <w:rsid w:val="00DC55DC"/>
    <w:rsid w:val="00DC66B4"/>
    <w:rsid w:val="00DC675C"/>
    <w:rsid w:val="00DC6914"/>
    <w:rsid w:val="00DC692F"/>
    <w:rsid w:val="00DC6B67"/>
    <w:rsid w:val="00DC6B9C"/>
    <w:rsid w:val="00DC6CF1"/>
    <w:rsid w:val="00DC7619"/>
    <w:rsid w:val="00DC7891"/>
    <w:rsid w:val="00DC7B6B"/>
    <w:rsid w:val="00DD0352"/>
    <w:rsid w:val="00DD035C"/>
    <w:rsid w:val="00DD03C7"/>
    <w:rsid w:val="00DD0622"/>
    <w:rsid w:val="00DD08DB"/>
    <w:rsid w:val="00DD093A"/>
    <w:rsid w:val="00DD0B1E"/>
    <w:rsid w:val="00DD1216"/>
    <w:rsid w:val="00DD12CD"/>
    <w:rsid w:val="00DD19A1"/>
    <w:rsid w:val="00DD20E8"/>
    <w:rsid w:val="00DD2D78"/>
    <w:rsid w:val="00DD2EAF"/>
    <w:rsid w:val="00DD3090"/>
    <w:rsid w:val="00DD31D1"/>
    <w:rsid w:val="00DD3AA1"/>
    <w:rsid w:val="00DD3D67"/>
    <w:rsid w:val="00DD4487"/>
    <w:rsid w:val="00DD460B"/>
    <w:rsid w:val="00DD4D48"/>
    <w:rsid w:val="00DD521C"/>
    <w:rsid w:val="00DD5A06"/>
    <w:rsid w:val="00DD5CD8"/>
    <w:rsid w:val="00DD67CA"/>
    <w:rsid w:val="00DD6B6B"/>
    <w:rsid w:val="00DD6F30"/>
    <w:rsid w:val="00DD7043"/>
    <w:rsid w:val="00DD7576"/>
    <w:rsid w:val="00DD771E"/>
    <w:rsid w:val="00DD7846"/>
    <w:rsid w:val="00DD7D53"/>
    <w:rsid w:val="00DD7E7C"/>
    <w:rsid w:val="00DD7F27"/>
    <w:rsid w:val="00DE0134"/>
    <w:rsid w:val="00DE027A"/>
    <w:rsid w:val="00DE0E9B"/>
    <w:rsid w:val="00DE12BA"/>
    <w:rsid w:val="00DE2000"/>
    <w:rsid w:val="00DE243E"/>
    <w:rsid w:val="00DE339F"/>
    <w:rsid w:val="00DE33C8"/>
    <w:rsid w:val="00DE3A8F"/>
    <w:rsid w:val="00DE3B5B"/>
    <w:rsid w:val="00DE42F9"/>
    <w:rsid w:val="00DE4427"/>
    <w:rsid w:val="00DE46B3"/>
    <w:rsid w:val="00DE54B5"/>
    <w:rsid w:val="00DE5D8E"/>
    <w:rsid w:val="00DE6092"/>
    <w:rsid w:val="00DE631B"/>
    <w:rsid w:val="00DE6F6C"/>
    <w:rsid w:val="00DE76C9"/>
    <w:rsid w:val="00DE7B90"/>
    <w:rsid w:val="00DE7F0D"/>
    <w:rsid w:val="00DF104B"/>
    <w:rsid w:val="00DF1260"/>
    <w:rsid w:val="00DF200F"/>
    <w:rsid w:val="00DF2C17"/>
    <w:rsid w:val="00DF3676"/>
    <w:rsid w:val="00DF3755"/>
    <w:rsid w:val="00DF4EB7"/>
    <w:rsid w:val="00DF533F"/>
    <w:rsid w:val="00DF5354"/>
    <w:rsid w:val="00DF6610"/>
    <w:rsid w:val="00DF6B26"/>
    <w:rsid w:val="00DF6BC0"/>
    <w:rsid w:val="00DF6CDD"/>
    <w:rsid w:val="00DF7AC7"/>
    <w:rsid w:val="00E00435"/>
    <w:rsid w:val="00E00B08"/>
    <w:rsid w:val="00E013B6"/>
    <w:rsid w:val="00E01803"/>
    <w:rsid w:val="00E02691"/>
    <w:rsid w:val="00E02C96"/>
    <w:rsid w:val="00E032A7"/>
    <w:rsid w:val="00E035A2"/>
    <w:rsid w:val="00E0401A"/>
    <w:rsid w:val="00E04557"/>
    <w:rsid w:val="00E04975"/>
    <w:rsid w:val="00E04CA2"/>
    <w:rsid w:val="00E065F4"/>
    <w:rsid w:val="00E06CD0"/>
    <w:rsid w:val="00E1018C"/>
    <w:rsid w:val="00E110E5"/>
    <w:rsid w:val="00E110F5"/>
    <w:rsid w:val="00E11437"/>
    <w:rsid w:val="00E11D14"/>
    <w:rsid w:val="00E11F5D"/>
    <w:rsid w:val="00E1234C"/>
    <w:rsid w:val="00E12C19"/>
    <w:rsid w:val="00E12CBE"/>
    <w:rsid w:val="00E135A6"/>
    <w:rsid w:val="00E14165"/>
    <w:rsid w:val="00E142EE"/>
    <w:rsid w:val="00E1434D"/>
    <w:rsid w:val="00E14950"/>
    <w:rsid w:val="00E157C2"/>
    <w:rsid w:val="00E15CB6"/>
    <w:rsid w:val="00E15FFE"/>
    <w:rsid w:val="00E16D7A"/>
    <w:rsid w:val="00E17314"/>
    <w:rsid w:val="00E17A90"/>
    <w:rsid w:val="00E20865"/>
    <w:rsid w:val="00E20B90"/>
    <w:rsid w:val="00E212B5"/>
    <w:rsid w:val="00E218C0"/>
    <w:rsid w:val="00E21E2D"/>
    <w:rsid w:val="00E220B6"/>
    <w:rsid w:val="00E228B9"/>
    <w:rsid w:val="00E22DFF"/>
    <w:rsid w:val="00E231E7"/>
    <w:rsid w:val="00E23318"/>
    <w:rsid w:val="00E23939"/>
    <w:rsid w:val="00E23FBB"/>
    <w:rsid w:val="00E2405C"/>
    <w:rsid w:val="00E24176"/>
    <w:rsid w:val="00E24C09"/>
    <w:rsid w:val="00E24E7D"/>
    <w:rsid w:val="00E25074"/>
    <w:rsid w:val="00E25483"/>
    <w:rsid w:val="00E255EE"/>
    <w:rsid w:val="00E25F3D"/>
    <w:rsid w:val="00E268DE"/>
    <w:rsid w:val="00E27A5E"/>
    <w:rsid w:val="00E3025D"/>
    <w:rsid w:val="00E30520"/>
    <w:rsid w:val="00E30914"/>
    <w:rsid w:val="00E3145F"/>
    <w:rsid w:val="00E31C9D"/>
    <w:rsid w:val="00E31EBE"/>
    <w:rsid w:val="00E321CF"/>
    <w:rsid w:val="00E32293"/>
    <w:rsid w:val="00E32326"/>
    <w:rsid w:val="00E3262A"/>
    <w:rsid w:val="00E3284A"/>
    <w:rsid w:val="00E3288A"/>
    <w:rsid w:val="00E33EAC"/>
    <w:rsid w:val="00E344BE"/>
    <w:rsid w:val="00E34D24"/>
    <w:rsid w:val="00E34F03"/>
    <w:rsid w:val="00E35CBC"/>
    <w:rsid w:val="00E3616F"/>
    <w:rsid w:val="00E36A02"/>
    <w:rsid w:val="00E36B1F"/>
    <w:rsid w:val="00E36B8D"/>
    <w:rsid w:val="00E36E9A"/>
    <w:rsid w:val="00E377A6"/>
    <w:rsid w:val="00E37B5E"/>
    <w:rsid w:val="00E41843"/>
    <w:rsid w:val="00E41B33"/>
    <w:rsid w:val="00E41B66"/>
    <w:rsid w:val="00E41FE5"/>
    <w:rsid w:val="00E42218"/>
    <w:rsid w:val="00E422B4"/>
    <w:rsid w:val="00E43803"/>
    <w:rsid w:val="00E438B1"/>
    <w:rsid w:val="00E438FB"/>
    <w:rsid w:val="00E43B80"/>
    <w:rsid w:val="00E43ED5"/>
    <w:rsid w:val="00E4436E"/>
    <w:rsid w:val="00E448B4"/>
    <w:rsid w:val="00E44F86"/>
    <w:rsid w:val="00E4592A"/>
    <w:rsid w:val="00E45F05"/>
    <w:rsid w:val="00E5088F"/>
    <w:rsid w:val="00E50A49"/>
    <w:rsid w:val="00E51349"/>
    <w:rsid w:val="00E515EA"/>
    <w:rsid w:val="00E51A85"/>
    <w:rsid w:val="00E51F33"/>
    <w:rsid w:val="00E51F84"/>
    <w:rsid w:val="00E5208E"/>
    <w:rsid w:val="00E527F6"/>
    <w:rsid w:val="00E52A30"/>
    <w:rsid w:val="00E52B1B"/>
    <w:rsid w:val="00E53823"/>
    <w:rsid w:val="00E53BF3"/>
    <w:rsid w:val="00E53D8B"/>
    <w:rsid w:val="00E53DC5"/>
    <w:rsid w:val="00E548E9"/>
    <w:rsid w:val="00E54A1F"/>
    <w:rsid w:val="00E54AC3"/>
    <w:rsid w:val="00E5510E"/>
    <w:rsid w:val="00E55162"/>
    <w:rsid w:val="00E553A6"/>
    <w:rsid w:val="00E5561E"/>
    <w:rsid w:val="00E55674"/>
    <w:rsid w:val="00E55DD1"/>
    <w:rsid w:val="00E56BAD"/>
    <w:rsid w:val="00E5750E"/>
    <w:rsid w:val="00E57E92"/>
    <w:rsid w:val="00E60543"/>
    <w:rsid w:val="00E6056C"/>
    <w:rsid w:val="00E6071E"/>
    <w:rsid w:val="00E60767"/>
    <w:rsid w:val="00E61372"/>
    <w:rsid w:val="00E626EA"/>
    <w:rsid w:val="00E62721"/>
    <w:rsid w:val="00E62B87"/>
    <w:rsid w:val="00E62BC3"/>
    <w:rsid w:val="00E62C0B"/>
    <w:rsid w:val="00E62F5B"/>
    <w:rsid w:val="00E63299"/>
    <w:rsid w:val="00E63591"/>
    <w:rsid w:val="00E6360F"/>
    <w:rsid w:val="00E63DE4"/>
    <w:rsid w:val="00E63E43"/>
    <w:rsid w:val="00E6448B"/>
    <w:rsid w:val="00E645A6"/>
    <w:rsid w:val="00E645B7"/>
    <w:rsid w:val="00E64727"/>
    <w:rsid w:val="00E64FFA"/>
    <w:rsid w:val="00E65612"/>
    <w:rsid w:val="00E6605D"/>
    <w:rsid w:val="00E66CA8"/>
    <w:rsid w:val="00E66D6F"/>
    <w:rsid w:val="00E67426"/>
    <w:rsid w:val="00E676CF"/>
    <w:rsid w:val="00E6772A"/>
    <w:rsid w:val="00E67AB2"/>
    <w:rsid w:val="00E67EFD"/>
    <w:rsid w:val="00E70860"/>
    <w:rsid w:val="00E70A87"/>
    <w:rsid w:val="00E71259"/>
    <w:rsid w:val="00E71B04"/>
    <w:rsid w:val="00E71BB0"/>
    <w:rsid w:val="00E72336"/>
    <w:rsid w:val="00E729B8"/>
    <w:rsid w:val="00E72D26"/>
    <w:rsid w:val="00E73092"/>
    <w:rsid w:val="00E730A4"/>
    <w:rsid w:val="00E736F8"/>
    <w:rsid w:val="00E74A0A"/>
    <w:rsid w:val="00E74D6B"/>
    <w:rsid w:val="00E76468"/>
    <w:rsid w:val="00E76A10"/>
    <w:rsid w:val="00E76DFE"/>
    <w:rsid w:val="00E77C46"/>
    <w:rsid w:val="00E77C7F"/>
    <w:rsid w:val="00E77CAD"/>
    <w:rsid w:val="00E77E02"/>
    <w:rsid w:val="00E80003"/>
    <w:rsid w:val="00E80155"/>
    <w:rsid w:val="00E80E3E"/>
    <w:rsid w:val="00E815D6"/>
    <w:rsid w:val="00E82D11"/>
    <w:rsid w:val="00E82E67"/>
    <w:rsid w:val="00E83918"/>
    <w:rsid w:val="00E83BD1"/>
    <w:rsid w:val="00E845C3"/>
    <w:rsid w:val="00E8460B"/>
    <w:rsid w:val="00E8492F"/>
    <w:rsid w:val="00E85022"/>
    <w:rsid w:val="00E8514A"/>
    <w:rsid w:val="00E85520"/>
    <w:rsid w:val="00E858D7"/>
    <w:rsid w:val="00E85EEE"/>
    <w:rsid w:val="00E85F10"/>
    <w:rsid w:val="00E85FD5"/>
    <w:rsid w:val="00E87AF7"/>
    <w:rsid w:val="00E87E53"/>
    <w:rsid w:val="00E90001"/>
    <w:rsid w:val="00E9052F"/>
    <w:rsid w:val="00E905CB"/>
    <w:rsid w:val="00E90C6B"/>
    <w:rsid w:val="00E90CF0"/>
    <w:rsid w:val="00E90EAF"/>
    <w:rsid w:val="00E91257"/>
    <w:rsid w:val="00E91629"/>
    <w:rsid w:val="00E91BC6"/>
    <w:rsid w:val="00E922C4"/>
    <w:rsid w:val="00E92383"/>
    <w:rsid w:val="00E926CC"/>
    <w:rsid w:val="00E92C59"/>
    <w:rsid w:val="00E92E1F"/>
    <w:rsid w:val="00E9369F"/>
    <w:rsid w:val="00E93B6C"/>
    <w:rsid w:val="00E9469F"/>
    <w:rsid w:val="00E9497E"/>
    <w:rsid w:val="00E94C18"/>
    <w:rsid w:val="00E94FD9"/>
    <w:rsid w:val="00E950AD"/>
    <w:rsid w:val="00E95B13"/>
    <w:rsid w:val="00E95CC6"/>
    <w:rsid w:val="00E96016"/>
    <w:rsid w:val="00E97481"/>
    <w:rsid w:val="00E97865"/>
    <w:rsid w:val="00E978BA"/>
    <w:rsid w:val="00E97BEC"/>
    <w:rsid w:val="00E97D15"/>
    <w:rsid w:val="00EA03B1"/>
    <w:rsid w:val="00EA0F0B"/>
    <w:rsid w:val="00EA1416"/>
    <w:rsid w:val="00EA169F"/>
    <w:rsid w:val="00EA1926"/>
    <w:rsid w:val="00EA1E50"/>
    <w:rsid w:val="00EA2EF7"/>
    <w:rsid w:val="00EA3001"/>
    <w:rsid w:val="00EA3527"/>
    <w:rsid w:val="00EA3542"/>
    <w:rsid w:val="00EA369A"/>
    <w:rsid w:val="00EA4432"/>
    <w:rsid w:val="00EA44A2"/>
    <w:rsid w:val="00EA4BFC"/>
    <w:rsid w:val="00EA4E18"/>
    <w:rsid w:val="00EA4FC8"/>
    <w:rsid w:val="00EA5296"/>
    <w:rsid w:val="00EA5E76"/>
    <w:rsid w:val="00EA5FF7"/>
    <w:rsid w:val="00EA6951"/>
    <w:rsid w:val="00EA6B57"/>
    <w:rsid w:val="00EA6C72"/>
    <w:rsid w:val="00EA6E74"/>
    <w:rsid w:val="00EA6F20"/>
    <w:rsid w:val="00EA705D"/>
    <w:rsid w:val="00EB0279"/>
    <w:rsid w:val="00EB061B"/>
    <w:rsid w:val="00EB0BB6"/>
    <w:rsid w:val="00EB0FDF"/>
    <w:rsid w:val="00EB1B54"/>
    <w:rsid w:val="00EB1D03"/>
    <w:rsid w:val="00EB1F97"/>
    <w:rsid w:val="00EB20C7"/>
    <w:rsid w:val="00EB22E6"/>
    <w:rsid w:val="00EB24CB"/>
    <w:rsid w:val="00EB276C"/>
    <w:rsid w:val="00EB3A33"/>
    <w:rsid w:val="00EB41D3"/>
    <w:rsid w:val="00EB46A5"/>
    <w:rsid w:val="00EB472E"/>
    <w:rsid w:val="00EB4DE3"/>
    <w:rsid w:val="00EB5CE0"/>
    <w:rsid w:val="00EB629E"/>
    <w:rsid w:val="00EB6458"/>
    <w:rsid w:val="00EB6A1B"/>
    <w:rsid w:val="00EB7536"/>
    <w:rsid w:val="00EB7B94"/>
    <w:rsid w:val="00EC03CA"/>
    <w:rsid w:val="00EC12FE"/>
    <w:rsid w:val="00EC1682"/>
    <w:rsid w:val="00EC181F"/>
    <w:rsid w:val="00EC2324"/>
    <w:rsid w:val="00EC35A2"/>
    <w:rsid w:val="00EC3AD4"/>
    <w:rsid w:val="00EC3B89"/>
    <w:rsid w:val="00EC61E1"/>
    <w:rsid w:val="00EC6EAD"/>
    <w:rsid w:val="00EC7123"/>
    <w:rsid w:val="00EC76C6"/>
    <w:rsid w:val="00ED014A"/>
    <w:rsid w:val="00ED0193"/>
    <w:rsid w:val="00ED01A9"/>
    <w:rsid w:val="00ED0330"/>
    <w:rsid w:val="00ED03D0"/>
    <w:rsid w:val="00ED0D6A"/>
    <w:rsid w:val="00ED15B2"/>
    <w:rsid w:val="00ED1E6B"/>
    <w:rsid w:val="00ED22EA"/>
    <w:rsid w:val="00ED2365"/>
    <w:rsid w:val="00ED258B"/>
    <w:rsid w:val="00ED2848"/>
    <w:rsid w:val="00ED361D"/>
    <w:rsid w:val="00ED4577"/>
    <w:rsid w:val="00ED4783"/>
    <w:rsid w:val="00ED56FA"/>
    <w:rsid w:val="00ED5954"/>
    <w:rsid w:val="00ED6A13"/>
    <w:rsid w:val="00ED6AF4"/>
    <w:rsid w:val="00ED7076"/>
    <w:rsid w:val="00ED7803"/>
    <w:rsid w:val="00ED79FC"/>
    <w:rsid w:val="00ED7AEC"/>
    <w:rsid w:val="00ED7C6A"/>
    <w:rsid w:val="00EE072F"/>
    <w:rsid w:val="00EE082C"/>
    <w:rsid w:val="00EE10D6"/>
    <w:rsid w:val="00EE12BC"/>
    <w:rsid w:val="00EE21E7"/>
    <w:rsid w:val="00EE2908"/>
    <w:rsid w:val="00EE35AF"/>
    <w:rsid w:val="00EE3A59"/>
    <w:rsid w:val="00EE3DB9"/>
    <w:rsid w:val="00EE408B"/>
    <w:rsid w:val="00EE4AE3"/>
    <w:rsid w:val="00EE4C4E"/>
    <w:rsid w:val="00EE50C5"/>
    <w:rsid w:val="00EE55C2"/>
    <w:rsid w:val="00EE59B9"/>
    <w:rsid w:val="00EE68F7"/>
    <w:rsid w:val="00EE7086"/>
    <w:rsid w:val="00EE7473"/>
    <w:rsid w:val="00EE75E4"/>
    <w:rsid w:val="00EE788F"/>
    <w:rsid w:val="00EE7A31"/>
    <w:rsid w:val="00EE7D1F"/>
    <w:rsid w:val="00EF10E4"/>
    <w:rsid w:val="00EF1C89"/>
    <w:rsid w:val="00EF2B49"/>
    <w:rsid w:val="00EF2F78"/>
    <w:rsid w:val="00EF2FB2"/>
    <w:rsid w:val="00EF3077"/>
    <w:rsid w:val="00EF36C6"/>
    <w:rsid w:val="00EF411C"/>
    <w:rsid w:val="00EF489B"/>
    <w:rsid w:val="00EF494F"/>
    <w:rsid w:val="00EF4D4B"/>
    <w:rsid w:val="00EF5268"/>
    <w:rsid w:val="00EF64D3"/>
    <w:rsid w:val="00EF65A1"/>
    <w:rsid w:val="00EF6C1D"/>
    <w:rsid w:val="00EF7102"/>
    <w:rsid w:val="00EF72DC"/>
    <w:rsid w:val="00EF7341"/>
    <w:rsid w:val="00EF7DBB"/>
    <w:rsid w:val="00F000F3"/>
    <w:rsid w:val="00F002ED"/>
    <w:rsid w:val="00F0096D"/>
    <w:rsid w:val="00F009AC"/>
    <w:rsid w:val="00F00F3E"/>
    <w:rsid w:val="00F0295B"/>
    <w:rsid w:val="00F02F5D"/>
    <w:rsid w:val="00F02FF0"/>
    <w:rsid w:val="00F03A59"/>
    <w:rsid w:val="00F03CFF"/>
    <w:rsid w:val="00F04117"/>
    <w:rsid w:val="00F0492B"/>
    <w:rsid w:val="00F04B4D"/>
    <w:rsid w:val="00F05115"/>
    <w:rsid w:val="00F053BA"/>
    <w:rsid w:val="00F05668"/>
    <w:rsid w:val="00F059B4"/>
    <w:rsid w:val="00F05BB1"/>
    <w:rsid w:val="00F067E3"/>
    <w:rsid w:val="00F06AE6"/>
    <w:rsid w:val="00F06DE7"/>
    <w:rsid w:val="00F075BD"/>
    <w:rsid w:val="00F077F3"/>
    <w:rsid w:val="00F07A6D"/>
    <w:rsid w:val="00F07F6A"/>
    <w:rsid w:val="00F10E82"/>
    <w:rsid w:val="00F1160B"/>
    <w:rsid w:val="00F116E8"/>
    <w:rsid w:val="00F1187A"/>
    <w:rsid w:val="00F1243A"/>
    <w:rsid w:val="00F12B42"/>
    <w:rsid w:val="00F12BB1"/>
    <w:rsid w:val="00F12F0F"/>
    <w:rsid w:val="00F13108"/>
    <w:rsid w:val="00F13152"/>
    <w:rsid w:val="00F1393C"/>
    <w:rsid w:val="00F13C54"/>
    <w:rsid w:val="00F13D77"/>
    <w:rsid w:val="00F13E37"/>
    <w:rsid w:val="00F142AF"/>
    <w:rsid w:val="00F14D29"/>
    <w:rsid w:val="00F14F46"/>
    <w:rsid w:val="00F17448"/>
    <w:rsid w:val="00F20067"/>
    <w:rsid w:val="00F20605"/>
    <w:rsid w:val="00F20E72"/>
    <w:rsid w:val="00F2124B"/>
    <w:rsid w:val="00F2226B"/>
    <w:rsid w:val="00F227E0"/>
    <w:rsid w:val="00F22F2C"/>
    <w:rsid w:val="00F23179"/>
    <w:rsid w:val="00F23320"/>
    <w:rsid w:val="00F2378B"/>
    <w:rsid w:val="00F238B5"/>
    <w:rsid w:val="00F23C2A"/>
    <w:rsid w:val="00F24779"/>
    <w:rsid w:val="00F2502B"/>
    <w:rsid w:val="00F25249"/>
    <w:rsid w:val="00F25879"/>
    <w:rsid w:val="00F25A22"/>
    <w:rsid w:val="00F25BFE"/>
    <w:rsid w:val="00F25F09"/>
    <w:rsid w:val="00F25FEE"/>
    <w:rsid w:val="00F2616E"/>
    <w:rsid w:val="00F27874"/>
    <w:rsid w:val="00F2788D"/>
    <w:rsid w:val="00F27AC1"/>
    <w:rsid w:val="00F301E7"/>
    <w:rsid w:val="00F3095B"/>
    <w:rsid w:val="00F3099B"/>
    <w:rsid w:val="00F30AAE"/>
    <w:rsid w:val="00F3150B"/>
    <w:rsid w:val="00F33BBB"/>
    <w:rsid w:val="00F340D9"/>
    <w:rsid w:val="00F344E1"/>
    <w:rsid w:val="00F3457B"/>
    <w:rsid w:val="00F3498C"/>
    <w:rsid w:val="00F34AF4"/>
    <w:rsid w:val="00F3515D"/>
    <w:rsid w:val="00F35F9C"/>
    <w:rsid w:val="00F3603F"/>
    <w:rsid w:val="00F362F3"/>
    <w:rsid w:val="00F369F9"/>
    <w:rsid w:val="00F37E6C"/>
    <w:rsid w:val="00F40192"/>
    <w:rsid w:val="00F417B1"/>
    <w:rsid w:val="00F41B10"/>
    <w:rsid w:val="00F42229"/>
    <w:rsid w:val="00F42603"/>
    <w:rsid w:val="00F42EB6"/>
    <w:rsid w:val="00F43CF5"/>
    <w:rsid w:val="00F44E46"/>
    <w:rsid w:val="00F46275"/>
    <w:rsid w:val="00F467A0"/>
    <w:rsid w:val="00F46EA5"/>
    <w:rsid w:val="00F47813"/>
    <w:rsid w:val="00F47B12"/>
    <w:rsid w:val="00F505CF"/>
    <w:rsid w:val="00F506ED"/>
    <w:rsid w:val="00F50AA1"/>
    <w:rsid w:val="00F50B8C"/>
    <w:rsid w:val="00F50BCF"/>
    <w:rsid w:val="00F50BFC"/>
    <w:rsid w:val="00F519DD"/>
    <w:rsid w:val="00F51A37"/>
    <w:rsid w:val="00F51F71"/>
    <w:rsid w:val="00F520CB"/>
    <w:rsid w:val="00F5215F"/>
    <w:rsid w:val="00F525D8"/>
    <w:rsid w:val="00F52F22"/>
    <w:rsid w:val="00F531BC"/>
    <w:rsid w:val="00F531E4"/>
    <w:rsid w:val="00F53A7C"/>
    <w:rsid w:val="00F53CBA"/>
    <w:rsid w:val="00F53EFB"/>
    <w:rsid w:val="00F5459B"/>
    <w:rsid w:val="00F557E7"/>
    <w:rsid w:val="00F55AC8"/>
    <w:rsid w:val="00F55CFA"/>
    <w:rsid w:val="00F55E74"/>
    <w:rsid w:val="00F561DE"/>
    <w:rsid w:val="00F5623E"/>
    <w:rsid w:val="00F5649E"/>
    <w:rsid w:val="00F570B7"/>
    <w:rsid w:val="00F6044A"/>
    <w:rsid w:val="00F608A2"/>
    <w:rsid w:val="00F60BBB"/>
    <w:rsid w:val="00F60BF2"/>
    <w:rsid w:val="00F61172"/>
    <w:rsid w:val="00F6163F"/>
    <w:rsid w:val="00F61AD1"/>
    <w:rsid w:val="00F62139"/>
    <w:rsid w:val="00F6348F"/>
    <w:rsid w:val="00F63C13"/>
    <w:rsid w:val="00F6492F"/>
    <w:rsid w:val="00F64D87"/>
    <w:rsid w:val="00F65E3F"/>
    <w:rsid w:val="00F6601A"/>
    <w:rsid w:val="00F6602D"/>
    <w:rsid w:val="00F66213"/>
    <w:rsid w:val="00F66592"/>
    <w:rsid w:val="00F665D0"/>
    <w:rsid w:val="00F66A8C"/>
    <w:rsid w:val="00F66C1A"/>
    <w:rsid w:val="00F702A3"/>
    <w:rsid w:val="00F70B59"/>
    <w:rsid w:val="00F71A52"/>
    <w:rsid w:val="00F71CE2"/>
    <w:rsid w:val="00F72C4C"/>
    <w:rsid w:val="00F73A1C"/>
    <w:rsid w:val="00F73AAB"/>
    <w:rsid w:val="00F73BA4"/>
    <w:rsid w:val="00F74DD8"/>
    <w:rsid w:val="00F762CB"/>
    <w:rsid w:val="00F76773"/>
    <w:rsid w:val="00F76CFA"/>
    <w:rsid w:val="00F76D9D"/>
    <w:rsid w:val="00F76E05"/>
    <w:rsid w:val="00F7717F"/>
    <w:rsid w:val="00F77B06"/>
    <w:rsid w:val="00F77C7A"/>
    <w:rsid w:val="00F80071"/>
    <w:rsid w:val="00F80611"/>
    <w:rsid w:val="00F80CF4"/>
    <w:rsid w:val="00F80D9D"/>
    <w:rsid w:val="00F811CC"/>
    <w:rsid w:val="00F81655"/>
    <w:rsid w:val="00F81FA7"/>
    <w:rsid w:val="00F820F3"/>
    <w:rsid w:val="00F8221B"/>
    <w:rsid w:val="00F82676"/>
    <w:rsid w:val="00F827A4"/>
    <w:rsid w:val="00F835E1"/>
    <w:rsid w:val="00F8371E"/>
    <w:rsid w:val="00F83ECD"/>
    <w:rsid w:val="00F83F63"/>
    <w:rsid w:val="00F843A4"/>
    <w:rsid w:val="00F84A54"/>
    <w:rsid w:val="00F84E18"/>
    <w:rsid w:val="00F8577B"/>
    <w:rsid w:val="00F85801"/>
    <w:rsid w:val="00F85BFE"/>
    <w:rsid w:val="00F86915"/>
    <w:rsid w:val="00F86D57"/>
    <w:rsid w:val="00F86E71"/>
    <w:rsid w:val="00F8721D"/>
    <w:rsid w:val="00F87897"/>
    <w:rsid w:val="00F87AB4"/>
    <w:rsid w:val="00F87EA7"/>
    <w:rsid w:val="00F90600"/>
    <w:rsid w:val="00F90827"/>
    <w:rsid w:val="00F9142B"/>
    <w:rsid w:val="00F9170D"/>
    <w:rsid w:val="00F91A07"/>
    <w:rsid w:val="00F91D43"/>
    <w:rsid w:val="00F92A4A"/>
    <w:rsid w:val="00F92E0E"/>
    <w:rsid w:val="00F943ED"/>
    <w:rsid w:val="00F947C6"/>
    <w:rsid w:val="00F94935"/>
    <w:rsid w:val="00F94B1D"/>
    <w:rsid w:val="00F94F6C"/>
    <w:rsid w:val="00F954B9"/>
    <w:rsid w:val="00F95BC6"/>
    <w:rsid w:val="00F95EFD"/>
    <w:rsid w:val="00F96364"/>
    <w:rsid w:val="00F96BD8"/>
    <w:rsid w:val="00F97364"/>
    <w:rsid w:val="00F97A36"/>
    <w:rsid w:val="00F97F02"/>
    <w:rsid w:val="00FA0185"/>
    <w:rsid w:val="00FA0677"/>
    <w:rsid w:val="00FA0935"/>
    <w:rsid w:val="00FA0AC0"/>
    <w:rsid w:val="00FA0EC5"/>
    <w:rsid w:val="00FA103F"/>
    <w:rsid w:val="00FA1672"/>
    <w:rsid w:val="00FA18A7"/>
    <w:rsid w:val="00FA1B90"/>
    <w:rsid w:val="00FA2243"/>
    <w:rsid w:val="00FA278F"/>
    <w:rsid w:val="00FA2C59"/>
    <w:rsid w:val="00FA2C99"/>
    <w:rsid w:val="00FA2FE6"/>
    <w:rsid w:val="00FA3B28"/>
    <w:rsid w:val="00FA403F"/>
    <w:rsid w:val="00FA40AB"/>
    <w:rsid w:val="00FA416D"/>
    <w:rsid w:val="00FA4257"/>
    <w:rsid w:val="00FA43E3"/>
    <w:rsid w:val="00FA4550"/>
    <w:rsid w:val="00FA4619"/>
    <w:rsid w:val="00FA4701"/>
    <w:rsid w:val="00FA481D"/>
    <w:rsid w:val="00FA4935"/>
    <w:rsid w:val="00FA5118"/>
    <w:rsid w:val="00FA54B1"/>
    <w:rsid w:val="00FA5797"/>
    <w:rsid w:val="00FA594F"/>
    <w:rsid w:val="00FA59E6"/>
    <w:rsid w:val="00FA6294"/>
    <w:rsid w:val="00FA6402"/>
    <w:rsid w:val="00FA69F9"/>
    <w:rsid w:val="00FA6C44"/>
    <w:rsid w:val="00FA6D50"/>
    <w:rsid w:val="00FA7189"/>
    <w:rsid w:val="00FA7EA8"/>
    <w:rsid w:val="00FB01B3"/>
    <w:rsid w:val="00FB03A1"/>
    <w:rsid w:val="00FB061B"/>
    <w:rsid w:val="00FB18FA"/>
    <w:rsid w:val="00FB1A9A"/>
    <w:rsid w:val="00FB2358"/>
    <w:rsid w:val="00FB29BC"/>
    <w:rsid w:val="00FB2A1C"/>
    <w:rsid w:val="00FB313B"/>
    <w:rsid w:val="00FB4012"/>
    <w:rsid w:val="00FB45F0"/>
    <w:rsid w:val="00FB4E51"/>
    <w:rsid w:val="00FB4E70"/>
    <w:rsid w:val="00FB5C94"/>
    <w:rsid w:val="00FB62C6"/>
    <w:rsid w:val="00FB729F"/>
    <w:rsid w:val="00FB7324"/>
    <w:rsid w:val="00FB7331"/>
    <w:rsid w:val="00FB755F"/>
    <w:rsid w:val="00FB7A3E"/>
    <w:rsid w:val="00FB7B89"/>
    <w:rsid w:val="00FB7FE6"/>
    <w:rsid w:val="00FC05AF"/>
    <w:rsid w:val="00FC0B82"/>
    <w:rsid w:val="00FC11C6"/>
    <w:rsid w:val="00FC13D2"/>
    <w:rsid w:val="00FC2F55"/>
    <w:rsid w:val="00FC2FAF"/>
    <w:rsid w:val="00FC4982"/>
    <w:rsid w:val="00FC4F75"/>
    <w:rsid w:val="00FC4F95"/>
    <w:rsid w:val="00FC5A59"/>
    <w:rsid w:val="00FC5E9B"/>
    <w:rsid w:val="00FC603F"/>
    <w:rsid w:val="00FC689A"/>
    <w:rsid w:val="00FC761B"/>
    <w:rsid w:val="00FC7F18"/>
    <w:rsid w:val="00FD0D62"/>
    <w:rsid w:val="00FD0E24"/>
    <w:rsid w:val="00FD18F6"/>
    <w:rsid w:val="00FD2559"/>
    <w:rsid w:val="00FD3573"/>
    <w:rsid w:val="00FD3727"/>
    <w:rsid w:val="00FD445E"/>
    <w:rsid w:val="00FD47FF"/>
    <w:rsid w:val="00FD648F"/>
    <w:rsid w:val="00FD67F9"/>
    <w:rsid w:val="00FD6AD0"/>
    <w:rsid w:val="00FD6B79"/>
    <w:rsid w:val="00FD6C76"/>
    <w:rsid w:val="00FD6E72"/>
    <w:rsid w:val="00FD7184"/>
    <w:rsid w:val="00FD7273"/>
    <w:rsid w:val="00FD72EA"/>
    <w:rsid w:val="00FD7541"/>
    <w:rsid w:val="00FD7598"/>
    <w:rsid w:val="00FD79EB"/>
    <w:rsid w:val="00FD7F4E"/>
    <w:rsid w:val="00FE0DEB"/>
    <w:rsid w:val="00FE1A24"/>
    <w:rsid w:val="00FE2677"/>
    <w:rsid w:val="00FE3981"/>
    <w:rsid w:val="00FE4A10"/>
    <w:rsid w:val="00FE4F40"/>
    <w:rsid w:val="00FE5065"/>
    <w:rsid w:val="00FE619D"/>
    <w:rsid w:val="00FE68D7"/>
    <w:rsid w:val="00FE69CE"/>
    <w:rsid w:val="00FE73C6"/>
    <w:rsid w:val="00FE7444"/>
    <w:rsid w:val="00FE74E1"/>
    <w:rsid w:val="00FE7606"/>
    <w:rsid w:val="00FF0AD6"/>
    <w:rsid w:val="00FF0CF8"/>
    <w:rsid w:val="00FF107F"/>
    <w:rsid w:val="00FF1541"/>
    <w:rsid w:val="00FF1678"/>
    <w:rsid w:val="00FF1C67"/>
    <w:rsid w:val="00FF1E08"/>
    <w:rsid w:val="00FF242B"/>
    <w:rsid w:val="00FF2912"/>
    <w:rsid w:val="00FF2F03"/>
    <w:rsid w:val="00FF33F5"/>
    <w:rsid w:val="00FF35B7"/>
    <w:rsid w:val="00FF3BEC"/>
    <w:rsid w:val="00FF430C"/>
    <w:rsid w:val="00FF4A91"/>
    <w:rsid w:val="00FF4F81"/>
    <w:rsid w:val="00FF50F7"/>
    <w:rsid w:val="00FF6636"/>
    <w:rsid w:val="00FF6B94"/>
    <w:rsid w:val="00FF7029"/>
    <w:rsid w:val="00FF7064"/>
    <w:rsid w:val="00FF7329"/>
    <w:rsid w:val="00FF751F"/>
    <w:rsid w:val="015B5693"/>
    <w:rsid w:val="01909088"/>
    <w:rsid w:val="0436BDE2"/>
    <w:rsid w:val="04F1F8F9"/>
    <w:rsid w:val="06F62AB9"/>
    <w:rsid w:val="07567F40"/>
    <w:rsid w:val="09500FF0"/>
    <w:rsid w:val="0AD5B10B"/>
    <w:rsid w:val="0CB5BEC2"/>
    <w:rsid w:val="0D6A3971"/>
    <w:rsid w:val="103E499A"/>
    <w:rsid w:val="10566AEE"/>
    <w:rsid w:val="130F852F"/>
    <w:rsid w:val="13FE6EE9"/>
    <w:rsid w:val="157E7CAD"/>
    <w:rsid w:val="160AF4FD"/>
    <w:rsid w:val="17FD9D64"/>
    <w:rsid w:val="18B51467"/>
    <w:rsid w:val="1E3E2A31"/>
    <w:rsid w:val="1E80E9E6"/>
    <w:rsid w:val="2578BAF9"/>
    <w:rsid w:val="258D6562"/>
    <w:rsid w:val="25BCC76B"/>
    <w:rsid w:val="263023F7"/>
    <w:rsid w:val="26FB0073"/>
    <w:rsid w:val="27322AE4"/>
    <w:rsid w:val="283E2E1A"/>
    <w:rsid w:val="29BDD4B7"/>
    <w:rsid w:val="2C1C5BB3"/>
    <w:rsid w:val="2F35A6C3"/>
    <w:rsid w:val="306A7666"/>
    <w:rsid w:val="31794262"/>
    <w:rsid w:val="325976E1"/>
    <w:rsid w:val="32BAB4F0"/>
    <w:rsid w:val="34E637F4"/>
    <w:rsid w:val="3561143C"/>
    <w:rsid w:val="36700479"/>
    <w:rsid w:val="3813243A"/>
    <w:rsid w:val="39E5F258"/>
    <w:rsid w:val="3C16D62A"/>
    <w:rsid w:val="3D7D91F5"/>
    <w:rsid w:val="3E1020E2"/>
    <w:rsid w:val="3E5F4941"/>
    <w:rsid w:val="3FC0FCEB"/>
    <w:rsid w:val="4033D49C"/>
    <w:rsid w:val="43219E3C"/>
    <w:rsid w:val="443AB0C0"/>
    <w:rsid w:val="47CA4B56"/>
    <w:rsid w:val="4BCCD3D4"/>
    <w:rsid w:val="5115D59C"/>
    <w:rsid w:val="51E3A499"/>
    <w:rsid w:val="536ECB8A"/>
    <w:rsid w:val="538441F7"/>
    <w:rsid w:val="54C69ED6"/>
    <w:rsid w:val="55858A5C"/>
    <w:rsid w:val="55C822EE"/>
    <w:rsid w:val="55E88487"/>
    <w:rsid w:val="56BE4885"/>
    <w:rsid w:val="57037298"/>
    <w:rsid w:val="5740E180"/>
    <w:rsid w:val="575068D7"/>
    <w:rsid w:val="58B0357B"/>
    <w:rsid w:val="5C97300E"/>
    <w:rsid w:val="5E0D288D"/>
    <w:rsid w:val="5EDDCB0A"/>
    <w:rsid w:val="607BF1FA"/>
    <w:rsid w:val="60BAF1B6"/>
    <w:rsid w:val="60EF19C3"/>
    <w:rsid w:val="6175FE23"/>
    <w:rsid w:val="617AD17D"/>
    <w:rsid w:val="62A5DDDC"/>
    <w:rsid w:val="62B9856B"/>
    <w:rsid w:val="65B79FB5"/>
    <w:rsid w:val="6728030E"/>
    <w:rsid w:val="678F6098"/>
    <w:rsid w:val="68DA3FF7"/>
    <w:rsid w:val="68E563C3"/>
    <w:rsid w:val="69011C71"/>
    <w:rsid w:val="6926B355"/>
    <w:rsid w:val="6C4DAB20"/>
    <w:rsid w:val="6D352AC0"/>
    <w:rsid w:val="6F8F037A"/>
    <w:rsid w:val="6FD8CF52"/>
    <w:rsid w:val="72F4433B"/>
    <w:rsid w:val="742290A6"/>
    <w:rsid w:val="7583BD0A"/>
    <w:rsid w:val="7669AADA"/>
    <w:rsid w:val="768EA992"/>
    <w:rsid w:val="76B0DEA6"/>
    <w:rsid w:val="777F1252"/>
    <w:rsid w:val="77AC6511"/>
    <w:rsid w:val="784FBDD4"/>
    <w:rsid w:val="795C06BF"/>
    <w:rsid w:val="7A240BDE"/>
    <w:rsid w:val="7A6444C9"/>
    <w:rsid w:val="7A80E9F0"/>
    <w:rsid w:val="7AE211EA"/>
    <w:rsid w:val="7B93D9AE"/>
    <w:rsid w:val="7D28A75F"/>
    <w:rsid w:val="7DA15E52"/>
    <w:rsid w:val="7EB56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9BDD6C0"/>
  <w15:docId w15:val="{B08472B7-1976-4971-A6EE-ED851C278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E55674"/>
    <w:rPr>
      <w:sz w:val="24"/>
      <w:szCs w:val="24"/>
    </w:rPr>
  </w:style>
  <w:style w:type="paragraph" w:styleId="10">
    <w:name w:val="heading 1"/>
    <w:basedOn w:val="a1"/>
    <w:next w:val="a1"/>
    <w:link w:val="11"/>
    <w:qFormat/>
    <w:rsid w:val="00A75204"/>
    <w:pPr>
      <w:keepNext/>
      <w:keepLines/>
      <w:spacing w:before="360" w:after="360" w:line="360" w:lineRule="auto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20">
    <w:name w:val="heading 2"/>
    <w:basedOn w:val="a1"/>
    <w:next w:val="a1"/>
    <w:link w:val="21"/>
    <w:semiHidden/>
    <w:unhideWhenUsed/>
    <w:qFormat/>
    <w:rsid w:val="001E438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0">
    <w:name w:val="heading 3"/>
    <w:basedOn w:val="a1"/>
    <w:next w:val="a1"/>
    <w:link w:val="31"/>
    <w:semiHidden/>
    <w:unhideWhenUsed/>
    <w:qFormat/>
    <w:rsid w:val="005A1A5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0">
    <w:name w:val="heading 4"/>
    <w:basedOn w:val="a1"/>
    <w:next w:val="a1"/>
    <w:link w:val="41"/>
    <w:semiHidden/>
    <w:unhideWhenUsed/>
    <w:qFormat/>
    <w:rsid w:val="005A1A5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semiHidden/>
    <w:unhideWhenUsed/>
    <w:qFormat/>
    <w:rsid w:val="006057B8"/>
    <w:pPr>
      <w:keepNext/>
      <w:keepLines/>
      <w:numPr>
        <w:ilvl w:val="4"/>
        <w:numId w:val="2"/>
      </w:numPr>
      <w:tabs>
        <w:tab w:val="num" w:pos="3750"/>
      </w:tabs>
      <w:spacing w:before="200"/>
      <w:ind w:left="3750" w:hanging="36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semiHidden/>
    <w:unhideWhenUsed/>
    <w:qFormat/>
    <w:rsid w:val="006057B8"/>
    <w:pPr>
      <w:keepNext/>
      <w:keepLines/>
      <w:numPr>
        <w:ilvl w:val="5"/>
        <w:numId w:val="2"/>
      </w:numPr>
      <w:tabs>
        <w:tab w:val="num" w:pos="4470"/>
      </w:tabs>
      <w:spacing w:before="200"/>
      <w:ind w:left="4470" w:hanging="18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semiHidden/>
    <w:unhideWhenUsed/>
    <w:qFormat/>
    <w:rsid w:val="006057B8"/>
    <w:pPr>
      <w:keepNext/>
      <w:keepLines/>
      <w:numPr>
        <w:ilvl w:val="6"/>
        <w:numId w:val="2"/>
      </w:numPr>
      <w:tabs>
        <w:tab w:val="num" w:pos="5190"/>
      </w:tabs>
      <w:spacing w:before="200"/>
      <w:ind w:left="5190" w:hanging="36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semiHidden/>
    <w:unhideWhenUsed/>
    <w:qFormat/>
    <w:rsid w:val="006057B8"/>
    <w:pPr>
      <w:keepNext/>
      <w:keepLines/>
      <w:numPr>
        <w:ilvl w:val="7"/>
        <w:numId w:val="2"/>
      </w:numPr>
      <w:tabs>
        <w:tab w:val="num" w:pos="5910"/>
      </w:tabs>
      <w:spacing w:before="200"/>
      <w:ind w:left="5910" w:hanging="36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1"/>
    <w:next w:val="a1"/>
    <w:link w:val="90"/>
    <w:semiHidden/>
    <w:unhideWhenUsed/>
    <w:qFormat/>
    <w:rsid w:val="006057B8"/>
    <w:pPr>
      <w:keepNext/>
      <w:keepLines/>
      <w:numPr>
        <w:ilvl w:val="8"/>
        <w:numId w:val="2"/>
      </w:numPr>
      <w:tabs>
        <w:tab w:val="num" w:pos="6630"/>
      </w:tabs>
      <w:spacing w:before="200"/>
      <w:ind w:left="6630" w:hanging="18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0"/>
    <w:rsid w:val="00A75204"/>
    <w:rPr>
      <w:rFonts w:eastAsiaTheme="majorEastAsia" w:cstheme="majorBidi"/>
      <w:b/>
      <w:bCs/>
      <w:sz w:val="28"/>
      <w:szCs w:val="28"/>
    </w:rPr>
  </w:style>
  <w:style w:type="character" w:customStyle="1" w:styleId="21">
    <w:name w:val="Заголовок 2 Знак"/>
    <w:basedOn w:val="a2"/>
    <w:link w:val="20"/>
    <w:semiHidden/>
    <w:rsid w:val="001E438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1">
    <w:name w:val="Заголовок 3 Знак"/>
    <w:basedOn w:val="a2"/>
    <w:link w:val="30"/>
    <w:semiHidden/>
    <w:rsid w:val="005A1A51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41">
    <w:name w:val="Заголовок 4 Знак"/>
    <w:basedOn w:val="a2"/>
    <w:link w:val="40"/>
    <w:semiHidden/>
    <w:rsid w:val="005A1A51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50">
    <w:name w:val="Заголовок 5 Знак"/>
    <w:basedOn w:val="a2"/>
    <w:link w:val="5"/>
    <w:semiHidden/>
    <w:rsid w:val="006057B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60">
    <w:name w:val="Заголовок 6 Знак"/>
    <w:basedOn w:val="a2"/>
    <w:link w:val="6"/>
    <w:semiHidden/>
    <w:rsid w:val="006057B8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70">
    <w:name w:val="Заголовок 7 Знак"/>
    <w:basedOn w:val="a2"/>
    <w:link w:val="7"/>
    <w:semiHidden/>
    <w:rsid w:val="006057B8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80">
    <w:name w:val="Заголовок 8 Знак"/>
    <w:basedOn w:val="a2"/>
    <w:link w:val="8"/>
    <w:semiHidden/>
    <w:rsid w:val="006057B8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90">
    <w:name w:val="Заголовок 9 Знак"/>
    <w:basedOn w:val="a2"/>
    <w:link w:val="9"/>
    <w:semiHidden/>
    <w:rsid w:val="006057B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table" w:styleId="a5">
    <w:name w:val="Table Grid"/>
    <w:basedOn w:val="a3"/>
    <w:rsid w:val="005B1A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Plain Text"/>
    <w:basedOn w:val="a1"/>
    <w:link w:val="a7"/>
    <w:rsid w:val="00330826"/>
    <w:rPr>
      <w:rFonts w:ascii="Courier New" w:hAnsi="Courier New"/>
      <w:sz w:val="20"/>
      <w:szCs w:val="20"/>
    </w:rPr>
  </w:style>
  <w:style w:type="character" w:customStyle="1" w:styleId="a7">
    <w:name w:val="Текст Знак"/>
    <w:link w:val="a6"/>
    <w:rsid w:val="00C73BE4"/>
    <w:rPr>
      <w:rFonts w:ascii="Courier New" w:hAnsi="Courier New"/>
    </w:rPr>
  </w:style>
  <w:style w:type="paragraph" w:customStyle="1" w:styleId="MTDisplayEquation">
    <w:name w:val="MTDisplayEquation"/>
    <w:basedOn w:val="a1"/>
    <w:next w:val="a1"/>
    <w:rsid w:val="00003328"/>
    <w:pPr>
      <w:tabs>
        <w:tab w:val="center" w:pos="4680"/>
        <w:tab w:val="right" w:pos="9360"/>
      </w:tabs>
    </w:pPr>
    <w:rPr>
      <w:sz w:val="28"/>
      <w:szCs w:val="28"/>
    </w:rPr>
  </w:style>
  <w:style w:type="paragraph" w:styleId="a8">
    <w:name w:val="footer"/>
    <w:basedOn w:val="a1"/>
    <w:link w:val="a9"/>
    <w:uiPriority w:val="99"/>
    <w:rsid w:val="00C171AB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rsid w:val="00890993"/>
    <w:rPr>
      <w:sz w:val="24"/>
      <w:szCs w:val="24"/>
    </w:rPr>
  </w:style>
  <w:style w:type="character" w:styleId="aa">
    <w:name w:val="page number"/>
    <w:basedOn w:val="a2"/>
    <w:rsid w:val="00C171AB"/>
  </w:style>
  <w:style w:type="paragraph" w:customStyle="1" w:styleId="ab">
    <w:name w:val="+Тит_Тема ВКР"/>
    <w:basedOn w:val="ac"/>
    <w:qFormat/>
    <w:rsid w:val="00A22A43"/>
    <w:pPr>
      <w:suppressAutoHyphens/>
    </w:pPr>
    <w:rPr>
      <w:b/>
      <w:sz w:val="32"/>
      <w:szCs w:val="36"/>
    </w:rPr>
  </w:style>
  <w:style w:type="paragraph" w:customStyle="1" w:styleId="ac">
    <w:name w:val="+Тит_Абзац по центру"/>
    <w:basedOn w:val="1-"/>
    <w:qFormat/>
    <w:rsid w:val="00A22A43"/>
    <w:pPr>
      <w:shd w:val="clear" w:color="auto" w:fill="FFFFFF"/>
      <w:spacing w:line="240" w:lineRule="auto"/>
      <w:ind w:firstLine="0"/>
      <w:jc w:val="center"/>
    </w:pPr>
    <w:rPr>
      <w:color w:val="000000"/>
    </w:rPr>
  </w:style>
  <w:style w:type="paragraph" w:customStyle="1" w:styleId="1-">
    <w:name w:val="+Абзац с отступом 1-ой строки"/>
    <w:qFormat/>
    <w:rsid w:val="00791096"/>
    <w:pPr>
      <w:spacing w:line="360" w:lineRule="auto"/>
      <w:ind w:firstLine="709"/>
      <w:jc w:val="both"/>
    </w:pPr>
    <w:rPr>
      <w:rFonts w:eastAsiaTheme="minorEastAsia"/>
      <w:sz w:val="28"/>
      <w:szCs w:val="28"/>
    </w:rPr>
  </w:style>
  <w:style w:type="paragraph" w:styleId="ad">
    <w:name w:val="Balloon Text"/>
    <w:basedOn w:val="a1"/>
    <w:link w:val="ae"/>
    <w:rsid w:val="00DC1F81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DC1F81"/>
    <w:rPr>
      <w:rFonts w:ascii="Tahoma" w:hAnsi="Tahoma" w:cs="Tahoma"/>
      <w:sz w:val="16"/>
      <w:szCs w:val="16"/>
    </w:rPr>
  </w:style>
  <w:style w:type="character" w:styleId="af">
    <w:name w:val="Hyperlink"/>
    <w:uiPriority w:val="99"/>
    <w:rsid w:val="00ED258B"/>
    <w:rPr>
      <w:color w:val="0000FF"/>
      <w:u w:val="single"/>
    </w:rPr>
  </w:style>
  <w:style w:type="paragraph" w:styleId="af0">
    <w:name w:val="header"/>
    <w:basedOn w:val="a1"/>
    <w:link w:val="af1"/>
    <w:rsid w:val="00890993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link w:val="af0"/>
    <w:rsid w:val="00890993"/>
    <w:rPr>
      <w:sz w:val="24"/>
      <w:szCs w:val="24"/>
    </w:rPr>
  </w:style>
  <w:style w:type="paragraph" w:styleId="af2">
    <w:name w:val="List Paragraph"/>
    <w:link w:val="af3"/>
    <w:uiPriority w:val="34"/>
    <w:qFormat/>
    <w:rsid w:val="00DD6B6B"/>
    <w:pPr>
      <w:ind w:left="709"/>
      <w:contextualSpacing/>
    </w:pPr>
    <w:rPr>
      <w:sz w:val="28"/>
      <w:szCs w:val="24"/>
    </w:rPr>
  </w:style>
  <w:style w:type="character" w:customStyle="1" w:styleId="af3">
    <w:name w:val="Абзац списка Знак"/>
    <w:basedOn w:val="a2"/>
    <w:link w:val="af2"/>
    <w:uiPriority w:val="34"/>
    <w:rsid w:val="00DD6B6B"/>
    <w:rPr>
      <w:sz w:val="28"/>
      <w:szCs w:val="24"/>
    </w:rPr>
  </w:style>
  <w:style w:type="paragraph" w:styleId="af4">
    <w:name w:val="Subtitle"/>
    <w:basedOn w:val="a1"/>
    <w:next w:val="a1"/>
    <w:link w:val="af5"/>
    <w:qFormat/>
    <w:rsid w:val="008852C4"/>
    <w:pPr>
      <w:numPr>
        <w:ilvl w:val="1"/>
      </w:numPr>
      <w:spacing w:before="240" w:line="360" w:lineRule="auto"/>
      <w:ind w:firstLine="709"/>
      <w:jc w:val="both"/>
    </w:pPr>
    <w:rPr>
      <w:rFonts w:eastAsiaTheme="majorEastAsia" w:cstheme="majorBidi"/>
      <w:b/>
      <w:iCs/>
      <w:spacing w:val="15"/>
      <w:sz w:val="28"/>
    </w:rPr>
  </w:style>
  <w:style w:type="character" w:customStyle="1" w:styleId="af5">
    <w:name w:val="Подзаголовок Знак"/>
    <w:basedOn w:val="a2"/>
    <w:link w:val="af4"/>
    <w:rsid w:val="008852C4"/>
    <w:rPr>
      <w:rFonts w:eastAsiaTheme="majorEastAsia" w:cstheme="majorBidi"/>
      <w:b/>
      <w:iCs/>
      <w:spacing w:val="15"/>
      <w:sz w:val="28"/>
      <w:szCs w:val="24"/>
    </w:rPr>
  </w:style>
  <w:style w:type="paragraph" w:styleId="af6">
    <w:name w:val="TOC Heading"/>
    <w:basedOn w:val="10"/>
    <w:next w:val="a1"/>
    <w:uiPriority w:val="39"/>
    <w:unhideWhenUsed/>
    <w:qFormat/>
    <w:rsid w:val="00F82676"/>
    <w:pPr>
      <w:spacing w:before="480" w:after="0" w:line="276" w:lineRule="auto"/>
      <w:jc w:val="left"/>
      <w:outlineLvl w:val="9"/>
    </w:pPr>
    <w:rPr>
      <w:rFonts w:asciiTheme="majorHAnsi" w:hAnsiTheme="majorHAnsi"/>
      <w:color w:val="365F91" w:themeColor="accent1" w:themeShade="BF"/>
      <w:lang w:eastAsia="en-US"/>
    </w:rPr>
  </w:style>
  <w:style w:type="paragraph" w:styleId="12">
    <w:name w:val="toc 1"/>
    <w:basedOn w:val="13"/>
    <w:next w:val="a1"/>
    <w:autoRedefine/>
    <w:uiPriority w:val="39"/>
    <w:qFormat/>
    <w:rsid w:val="003B5E88"/>
    <w:rPr>
      <w:noProof/>
    </w:rPr>
  </w:style>
  <w:style w:type="paragraph" w:customStyle="1" w:styleId="13">
    <w:name w:val="+Оглавление 1"/>
    <w:qFormat/>
    <w:rsid w:val="00060795"/>
    <w:pPr>
      <w:tabs>
        <w:tab w:val="right" w:leader="dot" w:pos="9356"/>
      </w:tabs>
      <w:spacing w:line="360" w:lineRule="auto"/>
    </w:pPr>
    <w:rPr>
      <w:rFonts w:eastAsiaTheme="majorEastAsia"/>
      <w:sz w:val="28"/>
      <w:szCs w:val="28"/>
      <w:lang w:eastAsia="en-US"/>
    </w:rPr>
  </w:style>
  <w:style w:type="paragraph" w:styleId="22">
    <w:name w:val="toc 2"/>
    <w:basedOn w:val="23"/>
    <w:next w:val="a1"/>
    <w:autoRedefine/>
    <w:uiPriority w:val="39"/>
    <w:unhideWhenUsed/>
    <w:qFormat/>
    <w:rsid w:val="001F0593"/>
    <w:pPr>
      <w:ind w:left="0"/>
    </w:pPr>
    <w:rPr>
      <w:rFonts w:eastAsiaTheme="minorEastAsia" w:cstheme="minorBidi"/>
      <w:noProof/>
      <w:szCs w:val="22"/>
    </w:rPr>
  </w:style>
  <w:style w:type="paragraph" w:customStyle="1" w:styleId="23">
    <w:name w:val="+Оглавление 2"/>
    <w:basedOn w:val="13"/>
    <w:next w:val="a1"/>
    <w:qFormat/>
    <w:rsid w:val="00CF75B8"/>
    <w:pPr>
      <w:ind w:left="284"/>
    </w:pPr>
  </w:style>
  <w:style w:type="paragraph" w:styleId="32">
    <w:name w:val="toc 3"/>
    <w:basedOn w:val="33"/>
    <w:next w:val="a1"/>
    <w:autoRedefine/>
    <w:uiPriority w:val="39"/>
    <w:unhideWhenUsed/>
    <w:qFormat/>
    <w:rsid w:val="00FF0CF8"/>
    <w:rPr>
      <w:rFonts w:eastAsiaTheme="minorEastAsia" w:cstheme="minorBidi"/>
      <w:szCs w:val="22"/>
    </w:rPr>
  </w:style>
  <w:style w:type="paragraph" w:customStyle="1" w:styleId="33">
    <w:name w:val="+Оглавление 3"/>
    <w:basedOn w:val="13"/>
    <w:next w:val="a1"/>
    <w:qFormat/>
    <w:rsid w:val="00CF75B8"/>
    <w:pPr>
      <w:ind w:left="567"/>
    </w:pPr>
  </w:style>
  <w:style w:type="paragraph" w:styleId="af7">
    <w:name w:val="footnote text"/>
    <w:basedOn w:val="a1"/>
    <w:link w:val="af8"/>
    <w:rsid w:val="001E4383"/>
    <w:rPr>
      <w:sz w:val="20"/>
      <w:szCs w:val="20"/>
    </w:rPr>
  </w:style>
  <w:style w:type="character" w:customStyle="1" w:styleId="af8">
    <w:name w:val="Текст сноски Знак"/>
    <w:basedOn w:val="a2"/>
    <w:link w:val="af7"/>
    <w:rsid w:val="001E4383"/>
  </w:style>
  <w:style w:type="character" w:styleId="af9">
    <w:name w:val="footnote reference"/>
    <w:basedOn w:val="a2"/>
    <w:rsid w:val="001E4383"/>
    <w:rPr>
      <w:vertAlign w:val="superscript"/>
    </w:rPr>
  </w:style>
  <w:style w:type="character" w:customStyle="1" w:styleId="apple-converted-space">
    <w:name w:val="apple-converted-space"/>
    <w:basedOn w:val="a2"/>
    <w:rsid w:val="00914FC2"/>
  </w:style>
  <w:style w:type="character" w:customStyle="1" w:styleId="pubnames">
    <w:name w:val="pub_names"/>
    <w:basedOn w:val="a2"/>
    <w:rsid w:val="00914FC2"/>
  </w:style>
  <w:style w:type="paragraph" w:styleId="afa">
    <w:name w:val="Body Text"/>
    <w:basedOn w:val="a1"/>
    <w:link w:val="afb"/>
    <w:unhideWhenUsed/>
    <w:rsid w:val="00707AE3"/>
    <w:pPr>
      <w:jc w:val="center"/>
    </w:pPr>
    <w:rPr>
      <w:szCs w:val="20"/>
    </w:rPr>
  </w:style>
  <w:style w:type="character" w:customStyle="1" w:styleId="afb">
    <w:name w:val="Основной текст Знак"/>
    <w:basedOn w:val="a2"/>
    <w:link w:val="afa"/>
    <w:rsid w:val="00707AE3"/>
    <w:rPr>
      <w:sz w:val="24"/>
    </w:rPr>
  </w:style>
  <w:style w:type="paragraph" w:customStyle="1" w:styleId="afc">
    <w:name w:val="+ЗАГОЛОВОК по центру"/>
    <w:next w:val="1-"/>
    <w:link w:val="afd"/>
    <w:qFormat/>
    <w:rsid w:val="00B53865"/>
    <w:pPr>
      <w:pageBreakBefore/>
      <w:suppressAutoHyphens/>
      <w:spacing w:after="120" w:line="360" w:lineRule="auto"/>
      <w:jc w:val="center"/>
      <w:outlineLvl w:val="0"/>
    </w:pPr>
    <w:rPr>
      <w:rFonts w:eastAsiaTheme="majorEastAsia" w:cstheme="majorBidi"/>
      <w:b/>
      <w:bCs/>
      <w:caps/>
      <w:sz w:val="28"/>
      <w:szCs w:val="28"/>
    </w:rPr>
  </w:style>
  <w:style w:type="character" w:customStyle="1" w:styleId="afd">
    <w:name w:val="+ЗАГОЛОВОК по центру Знак"/>
    <w:basedOn w:val="11"/>
    <w:link w:val="afc"/>
    <w:rsid w:val="00B53865"/>
    <w:rPr>
      <w:rFonts w:eastAsiaTheme="majorEastAsia" w:cstheme="majorBidi"/>
      <w:b/>
      <w:bCs/>
      <w:caps/>
      <w:sz w:val="28"/>
      <w:szCs w:val="28"/>
    </w:rPr>
  </w:style>
  <w:style w:type="paragraph" w:customStyle="1" w:styleId="-">
    <w:name w:val="+№ - Название рисунка"/>
    <w:basedOn w:val="1-"/>
    <w:next w:val="1-"/>
    <w:link w:val="-0"/>
    <w:qFormat/>
    <w:rsid w:val="00D26E82"/>
    <w:pPr>
      <w:keepLines/>
      <w:suppressAutoHyphens/>
      <w:spacing w:before="120" w:after="240" w:line="240" w:lineRule="auto"/>
      <w:ind w:firstLine="0"/>
      <w:jc w:val="center"/>
    </w:pPr>
  </w:style>
  <w:style w:type="character" w:customStyle="1" w:styleId="-0">
    <w:name w:val="+№ - Название рисунка Знак"/>
    <w:basedOn w:val="a2"/>
    <w:link w:val="-"/>
    <w:rsid w:val="00D26E82"/>
    <w:rPr>
      <w:rFonts w:eastAsiaTheme="minorEastAsia"/>
      <w:sz w:val="28"/>
      <w:szCs w:val="28"/>
    </w:rPr>
  </w:style>
  <w:style w:type="paragraph" w:customStyle="1" w:styleId="-1">
    <w:name w:val="+№ - Название таблицы"/>
    <w:basedOn w:val="1-"/>
    <w:next w:val="a1"/>
    <w:link w:val="-2"/>
    <w:qFormat/>
    <w:rsid w:val="00432856"/>
    <w:pPr>
      <w:keepNext/>
      <w:keepLines/>
      <w:suppressAutoHyphens/>
      <w:spacing w:before="120" w:after="120" w:line="240" w:lineRule="auto"/>
      <w:ind w:firstLine="0"/>
      <w:jc w:val="left"/>
    </w:pPr>
  </w:style>
  <w:style w:type="character" w:customStyle="1" w:styleId="-2">
    <w:name w:val="+№ - Название таблицы Знак"/>
    <w:basedOn w:val="a2"/>
    <w:link w:val="-1"/>
    <w:rsid w:val="00432856"/>
    <w:rPr>
      <w:rFonts w:eastAsiaTheme="minorEastAsia"/>
      <w:sz w:val="28"/>
      <w:szCs w:val="28"/>
    </w:rPr>
  </w:style>
  <w:style w:type="paragraph" w:customStyle="1" w:styleId="a0">
    <w:name w:val="+Список использованных источников"/>
    <w:basedOn w:val="af2"/>
    <w:link w:val="afe"/>
    <w:qFormat/>
    <w:rsid w:val="00634A0E"/>
    <w:pPr>
      <w:numPr>
        <w:numId w:val="1"/>
      </w:numPr>
      <w:tabs>
        <w:tab w:val="left" w:pos="1134"/>
      </w:tabs>
      <w:spacing w:line="360" w:lineRule="auto"/>
      <w:ind w:left="0" w:firstLine="709"/>
      <w:jc w:val="both"/>
    </w:pPr>
    <w:rPr>
      <w:szCs w:val="28"/>
    </w:rPr>
  </w:style>
  <w:style w:type="character" w:customStyle="1" w:styleId="afe">
    <w:name w:val="+Список использованных источников Знак"/>
    <w:basedOn w:val="af3"/>
    <w:link w:val="a0"/>
    <w:rsid w:val="00634A0E"/>
    <w:rPr>
      <w:sz w:val="28"/>
      <w:szCs w:val="28"/>
    </w:rPr>
  </w:style>
  <w:style w:type="paragraph" w:customStyle="1" w:styleId="1">
    <w:name w:val="+Заголовок 1 уровня"/>
    <w:next w:val="1-"/>
    <w:qFormat/>
    <w:rsid w:val="004836C2"/>
    <w:pPr>
      <w:keepNext/>
      <w:keepLines/>
      <w:pageBreakBefore/>
      <w:numPr>
        <w:numId w:val="5"/>
      </w:numPr>
      <w:suppressAutoHyphens/>
      <w:spacing w:after="120" w:line="360" w:lineRule="auto"/>
      <w:outlineLvl w:val="0"/>
    </w:pPr>
    <w:rPr>
      <w:rFonts w:eastAsiaTheme="minorEastAsia"/>
      <w:b/>
      <w:sz w:val="28"/>
      <w:szCs w:val="28"/>
    </w:rPr>
  </w:style>
  <w:style w:type="paragraph" w:customStyle="1" w:styleId="2">
    <w:name w:val="+Заголовок 2 уровня"/>
    <w:basedOn w:val="1"/>
    <w:next w:val="1-"/>
    <w:qFormat/>
    <w:rsid w:val="004836C2"/>
    <w:pPr>
      <w:pageBreakBefore w:val="0"/>
      <w:numPr>
        <w:ilvl w:val="1"/>
      </w:numPr>
      <w:spacing w:after="0"/>
      <w:outlineLvl w:val="1"/>
    </w:pPr>
  </w:style>
  <w:style w:type="paragraph" w:customStyle="1" w:styleId="3">
    <w:name w:val="+Заголовок 3 уровня"/>
    <w:basedOn w:val="2"/>
    <w:next w:val="1-"/>
    <w:qFormat/>
    <w:rsid w:val="00F3457B"/>
    <w:pPr>
      <w:numPr>
        <w:ilvl w:val="2"/>
      </w:numPr>
      <w:outlineLvl w:val="2"/>
    </w:pPr>
  </w:style>
  <w:style w:type="paragraph" w:customStyle="1" w:styleId="4">
    <w:name w:val="+Заголовок 4 уровня"/>
    <w:basedOn w:val="3"/>
    <w:next w:val="1-"/>
    <w:qFormat/>
    <w:rsid w:val="00B53865"/>
    <w:pPr>
      <w:numPr>
        <w:ilvl w:val="3"/>
      </w:numPr>
      <w:outlineLvl w:val="3"/>
    </w:pPr>
    <w:rPr>
      <w:lang w:val="en-US"/>
    </w:rPr>
  </w:style>
  <w:style w:type="paragraph" w:styleId="42">
    <w:name w:val="toc 4"/>
    <w:basedOn w:val="43"/>
    <w:next w:val="a1"/>
    <w:autoRedefine/>
    <w:uiPriority w:val="39"/>
    <w:rsid w:val="00FF0CF8"/>
  </w:style>
  <w:style w:type="paragraph" w:customStyle="1" w:styleId="43">
    <w:name w:val="+Оглавление 4"/>
    <w:basedOn w:val="13"/>
    <w:next w:val="a1"/>
    <w:qFormat/>
    <w:rsid w:val="00FD445E"/>
    <w:pPr>
      <w:ind w:left="851"/>
    </w:pPr>
  </w:style>
  <w:style w:type="paragraph" w:customStyle="1" w:styleId="aff">
    <w:name w:val="+Заголовки"/>
    <w:basedOn w:val="a1"/>
    <w:next w:val="a1"/>
    <w:rsid w:val="00051597"/>
    <w:pPr>
      <w:spacing w:line="360" w:lineRule="auto"/>
      <w:ind w:firstLine="709"/>
    </w:pPr>
    <w:rPr>
      <w:rFonts w:eastAsiaTheme="minorEastAsia"/>
      <w:bCs/>
      <w:color w:val="365F91" w:themeColor="accent1" w:themeShade="BF"/>
      <w:sz w:val="28"/>
      <w:szCs w:val="28"/>
    </w:rPr>
  </w:style>
  <w:style w:type="paragraph" w:customStyle="1" w:styleId="24">
    <w:name w:val="+Приложение Заголовок 2"/>
    <w:next w:val="1-"/>
    <w:qFormat/>
    <w:rsid w:val="00D07945"/>
    <w:pPr>
      <w:keepNext/>
      <w:keepLines/>
      <w:suppressAutoHyphens/>
      <w:spacing w:line="360" w:lineRule="auto"/>
      <w:ind w:firstLine="709"/>
      <w:outlineLvl w:val="1"/>
    </w:pPr>
    <w:rPr>
      <w:rFonts w:eastAsiaTheme="minorEastAsia"/>
      <w:b/>
      <w:sz w:val="28"/>
      <w:szCs w:val="28"/>
    </w:rPr>
  </w:style>
  <w:style w:type="paragraph" w:customStyle="1" w:styleId="100">
    <w:name w:val="Стиль _абзац с отступом 1 строки + По центру Первая строка:  0 см"/>
    <w:basedOn w:val="1-"/>
    <w:rsid w:val="00051597"/>
    <w:pPr>
      <w:ind w:firstLine="0"/>
      <w:jc w:val="center"/>
    </w:pPr>
    <w:rPr>
      <w:rFonts w:eastAsia="Times New Roman"/>
      <w:szCs w:val="20"/>
    </w:rPr>
  </w:style>
  <w:style w:type="paragraph" w:customStyle="1" w:styleId="aff0">
    <w:name w:val="+ЗаголРеферСодерж"/>
    <w:basedOn w:val="ac"/>
    <w:next w:val="1-"/>
    <w:qFormat/>
    <w:rsid w:val="003B5E88"/>
    <w:pPr>
      <w:pageBreakBefore/>
      <w:spacing w:after="240"/>
    </w:pPr>
    <w:rPr>
      <w:b/>
      <w:caps/>
    </w:rPr>
  </w:style>
  <w:style w:type="paragraph" w:customStyle="1" w:styleId="aff1">
    <w:name w:val="+Текст в таблице"/>
    <w:basedOn w:val="1-"/>
    <w:qFormat/>
    <w:rsid w:val="00F33BBB"/>
    <w:pPr>
      <w:spacing w:line="240" w:lineRule="auto"/>
      <w:ind w:firstLine="0"/>
      <w:jc w:val="left"/>
    </w:pPr>
  </w:style>
  <w:style w:type="paragraph" w:customStyle="1" w:styleId="aff2">
    <w:name w:val="+ПРИЛОЖЕНИЕ А и Загол. на сл. строке"/>
    <w:basedOn w:val="afc"/>
    <w:next w:val="1-"/>
    <w:rsid w:val="00310318"/>
    <w:rPr>
      <w:bCs w:val="0"/>
      <w:caps w:val="0"/>
    </w:rPr>
  </w:style>
  <w:style w:type="paragraph" w:customStyle="1" w:styleId="aff3">
    <w:name w:val="Стиль +ПРИЛОЖЕНИЕ А + не все прописные"/>
    <w:basedOn w:val="a1"/>
    <w:rsid w:val="001B409D"/>
    <w:pPr>
      <w:pageBreakBefore/>
      <w:suppressAutoHyphens/>
      <w:spacing w:after="120" w:line="360" w:lineRule="auto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51">
    <w:name w:val="toc 5"/>
    <w:basedOn w:val="a1"/>
    <w:next w:val="a1"/>
    <w:autoRedefine/>
    <w:rsid w:val="009F6673"/>
    <w:pPr>
      <w:spacing w:after="100"/>
      <w:ind w:left="960"/>
    </w:pPr>
  </w:style>
  <w:style w:type="numbering" w:customStyle="1" w:styleId="a">
    <w:name w:val="+Список автонумер заголовков"/>
    <w:uiPriority w:val="99"/>
    <w:rsid w:val="004836C2"/>
    <w:pPr>
      <w:numPr>
        <w:numId w:val="3"/>
      </w:numPr>
    </w:pPr>
  </w:style>
  <w:style w:type="paragraph" w:customStyle="1" w:styleId="aff4">
    <w:name w:val="+КлючСловаРеферат"/>
    <w:basedOn w:val="1-"/>
    <w:qFormat/>
    <w:rsid w:val="002C7753"/>
    <w:pPr>
      <w:suppressAutoHyphens/>
      <w:spacing w:before="360" w:after="240"/>
    </w:pPr>
    <w:rPr>
      <w:caps/>
    </w:rPr>
  </w:style>
  <w:style w:type="character" w:styleId="aff5">
    <w:name w:val="Placeholder Text"/>
    <w:basedOn w:val="a2"/>
    <w:uiPriority w:val="99"/>
    <w:semiHidden/>
    <w:rsid w:val="00025616"/>
    <w:rPr>
      <w:color w:val="666666"/>
    </w:rPr>
  </w:style>
  <w:style w:type="paragraph" w:styleId="aff6">
    <w:name w:val="Revision"/>
    <w:hidden/>
    <w:uiPriority w:val="99"/>
    <w:semiHidden/>
    <w:rsid w:val="008C7C20"/>
    <w:rPr>
      <w:sz w:val="24"/>
      <w:szCs w:val="24"/>
    </w:rPr>
  </w:style>
  <w:style w:type="character" w:styleId="aff7">
    <w:name w:val="Unresolved Mention"/>
    <w:basedOn w:val="a2"/>
    <w:uiPriority w:val="99"/>
    <w:semiHidden/>
    <w:unhideWhenUsed/>
    <w:rsid w:val="00CE2A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7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67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4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9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9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8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2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4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7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9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42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001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01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247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735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658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738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8672453">
                                  <w:marLeft w:val="0"/>
                                  <w:marRight w:val="12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01020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142832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234162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65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475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148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518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748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66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06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03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69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304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573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420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793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691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087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9087778">
                                  <w:marLeft w:val="0"/>
                                  <w:marRight w:val="12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86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77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3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2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203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765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005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938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055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534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876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9743297">
                                  <w:marLeft w:val="0"/>
                                  <w:marRight w:val="12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632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80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9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53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51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646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85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696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971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055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6927323">
                                  <w:marLeft w:val="0"/>
                                  <w:marRight w:val="12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93023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792205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490814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477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623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9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520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081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31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37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8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00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721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52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773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776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2679454">
                      <w:marLeft w:val="60"/>
                      <w:marRight w:val="6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40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2857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59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33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54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715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730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008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36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0829395">
                      <w:marLeft w:val="60"/>
                      <w:marRight w:val="6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409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025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489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0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40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265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392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166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028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8268726">
                      <w:marLeft w:val="60"/>
                      <w:marRight w:val="6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38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3244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945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93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7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2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93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16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452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82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940342">
                      <w:marLeft w:val="60"/>
                      <w:marRight w:val="6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623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068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288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17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7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30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85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72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340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396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9950530">
                      <w:marLeft w:val="60"/>
                      <w:marRight w:val="6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362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09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422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3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8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09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91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463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151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460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0832043">
                      <w:marLeft w:val="60"/>
                      <w:marRight w:val="6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021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043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767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1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9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59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139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32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59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903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7733577">
                      <w:marLeft w:val="60"/>
                      <w:marRight w:val="6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330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5572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90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22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2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17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947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63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864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946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329586">
                      <w:marLeft w:val="60"/>
                      <w:marRight w:val="6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464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097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883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90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0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1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73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99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608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89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1660714">
                      <w:marLeft w:val="60"/>
                      <w:marRight w:val="6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480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4550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31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61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35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37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99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525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617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445128">
                      <w:marLeft w:val="60"/>
                      <w:marRight w:val="6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674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1536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5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79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84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53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84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897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038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1075555">
                      <w:marLeft w:val="60"/>
                      <w:marRight w:val="6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026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975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1593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62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27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51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076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800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26293874">
                      <w:marLeft w:val="60"/>
                      <w:marRight w:val="6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623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011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797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16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3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5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91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75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439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72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81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87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64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40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325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410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672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652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882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3061017">
                                  <w:marLeft w:val="0"/>
                                  <w:marRight w:val="12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157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943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012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182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681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196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031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27846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56753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77541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757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12891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19163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44241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16056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3425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9349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70189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75703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54782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925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449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25724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21039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00177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39846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1048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25468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99248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26250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1196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30822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938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85505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05336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2165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25785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7798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06516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2332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5151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9336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55276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08039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1681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96010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2811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9922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0853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036238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202970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027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12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57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552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0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788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5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1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9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13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97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75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97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1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76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5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36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4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4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19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59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8132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0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4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387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2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83809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86242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24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11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44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55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6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55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7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2279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55797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62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68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01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95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ownloads\SHablon_oformlenija_VKR_2022_5_6_1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BEF35CA-0AF3-4564-A8D2-6FFFC06BFD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SHablon_oformlenija_VKR_2022_5_6_1</Template>
  <TotalTime>68</TotalTime>
  <Pages>61</Pages>
  <Words>11177</Words>
  <Characters>63714</Characters>
  <Application>Microsoft Office Word</Application>
  <DocSecurity>0</DocSecurity>
  <Lines>530</Lines>
  <Paragraphs>149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ssau</Company>
  <LinksUpToDate>false</LinksUpToDate>
  <CharactersWithSpaces>74742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Полина Сафонова</dc:creator>
  <cp:lastModifiedBy>Кирилл Максименков</cp:lastModifiedBy>
  <cp:revision>10</cp:revision>
  <cp:lastPrinted>2025-06-06T07:36:00Z</cp:lastPrinted>
  <dcterms:created xsi:type="dcterms:W3CDTF">2025-06-05T19:55:00Z</dcterms:created>
  <dcterms:modified xsi:type="dcterms:W3CDTF">2025-06-06T09:49:00Z</dcterms:modified>
</cp:coreProperties>
</file>